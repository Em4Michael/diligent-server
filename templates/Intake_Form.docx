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ns5="http://schemas.openxmlformats.org/drawingml/2006/main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16sdtfl w16du wp14">
  <w:body>
    <w:tbl>
      <w:tblPr>
        <w:tblStyle w:val="PlainTable1"/>
        <w:tblW w:w="5062" w:type="pct"/>
        <w:tblInd w:w="-5" w:type="dxa"/>
        <w:tblLook w:val="0000" w:firstRow="0" w:lastRow="0" w:firstColumn="0" w:lastColumn="0" w:noHBand="0" w:noVBand="0"/>
      </w:tblPr>
      <w:tblGrid>
        <w:gridCol w:w="1991"/>
        <w:gridCol w:w="3144"/>
        <w:gridCol w:w="110"/>
        <w:gridCol w:w="2271"/>
        <w:gridCol w:w="2679"/>
      </w:tblGrid>
      <w:tr w:rsidR="00BE0BF1" w:rsidRPr="00BE0BF1" w14:paraId="11B0988E" w14:textId="77777777" w:rsidTr="001008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3F3F953" w14:textId="6F39B21B" w:rsidR="004621D8" w:rsidRPr="00BE0BF1" w:rsidRDefault="004621D8" w:rsidP="00B66C69">
            <w:pPr>
              <w:pStyle w:val="NoSpacing"/>
              <w:spacing w:before="240"/>
              <w:jc w:val="both"/>
              <w:rPr>
                <w:rFonts w:ascii="Verdana" w:eastAsiaTheme="minorHAnsi" w:hAnsi="Verdana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  <w:t>Client Details</w:t>
            </w:r>
          </w:p>
        </w:tc>
      </w:tr>
      <w:tr w:rsidR="00BE0BF1" w:rsidRPr="00BE0BF1" w14:paraId="0B9996F3" w14:textId="77777777" w:rsidTr="00F32E0E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shd w:val="clear" w:color="auto" w:fill="auto"/>
          </w:tcPr>
          <w:p w14:paraId="26E6DF5A" w14:textId="0B15DCD9" w:rsidR="0058208E" w:rsidRPr="00BE0BF1" w:rsidRDefault="0058208E" w:rsidP="0058208E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{fullName}</w:t>
            </w:r>
          </w:p>
        </w:tc>
        <w:tc>
          <w:tcPr>
            <w:tcW w:w="1114" w:type="pct"/>
            <w:shd w:val="clear" w:color="auto" w:fill="auto"/>
          </w:tcPr>
          <w:p w14:paraId="021344A2" w14:textId="0BFB42BB" w:rsidR="0058208E" w:rsidRPr="00BE0BF1" w:rsidRDefault="0058208E" w:rsidP="005820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{dateOfBirth}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14" w:type="pct"/>
            <w:shd w:val="clear" w:color="auto" w:fill="auto"/>
          </w:tcPr>
          <w:p w14:paraId="383CB286" w14:textId="413BC89D" w:rsidR="0058208E" w:rsidRPr="00BE0BF1" w:rsidRDefault="0058208E" w:rsidP="0058208E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{gender}</w:t>
            </w:r>
          </w:p>
        </w:tc>
      </w:tr>
      <w:tr w:rsidR="00E9544F" w:rsidRPr="00BE0BF1" w14:paraId="4822452E" w14:textId="77777777" w:rsidTr="00E954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shd w:val="clear" w:color="auto" w:fill="auto"/>
          </w:tcPr>
          <w:p w14:paraId="44553701" w14:textId="60C61732" w:rsidR="00E9544F" w:rsidRPr="00BE0BF1" w:rsidRDefault="00E9544F" w:rsidP="0058208E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{ndisNumber}</w:t>
            </w:r>
          </w:p>
        </w:tc>
        <w:tc>
          <w:tcPr>
            <w:tcW w:w="2428" w:type="pct"/>
            <w:gridSpan w:val="2"/>
            <w:shd w:val="clear" w:color="auto" w:fill="auto"/>
          </w:tcPr>
          <w:p w14:paraId="746B016A" w14:textId="34156DD0" w:rsidR="00E9544F" w:rsidRPr="00BE0BF1" w:rsidRDefault="00E9544F" w:rsidP="0058208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{ndisStartDate} to {ndisEndDate}</w:t>
            </w:r>
          </w:p>
        </w:tc>
      </w:tr>
      <w:tr w:rsidR="00BE0BF1" w:rsidRPr="00BE0BF1" w14:paraId="74B7ACAA" w14:textId="77777777" w:rsidTr="00F32E0E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shd w:val="clear" w:color="auto" w:fill="auto"/>
          </w:tcPr>
          <w:p w14:paraId="4AA022CA" w14:textId="2A74B301" w:rsidR="0058208E" w:rsidRPr="00BE0BF1" w:rsidRDefault="0058208E" w:rsidP="0058208E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{email}</w:t>
            </w:r>
          </w:p>
        </w:tc>
        <w:tc>
          <w:tcPr>
            <w:tcW w:w="2428" w:type="pct"/>
            <w:gridSpan w:val="2"/>
            <w:shd w:val="clear" w:color="auto" w:fill="auto"/>
          </w:tcPr>
          <w:p w14:paraId="1189F639" w14:textId="7068F455" w:rsidR="0058208E" w:rsidRPr="00BE0BF1" w:rsidRDefault="0058208E" w:rsidP="005820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{phone}</w:t>
            </w:r>
          </w:p>
        </w:tc>
      </w:tr>
      <w:tr w:rsidR="00BE0BF1" w:rsidRPr="00BE0BF1" w14:paraId="0E15550C" w14:textId="77777777" w:rsidTr="001008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shd w:val="clear" w:color="auto" w:fill="auto"/>
          </w:tcPr>
          <w:p w14:paraId="1D5CD99E" w14:textId="53AEB52A" w:rsidR="0058208E" w:rsidRPr="00BE0BF1" w:rsidRDefault="0058208E" w:rsidP="0058208E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{residentialAddress}</w:t>
            </w:r>
          </w:p>
        </w:tc>
      </w:tr>
      <w:tr w:rsidR="00BE0BF1" w:rsidRPr="00BE0BF1" w14:paraId="67050597" w14:textId="77777777" w:rsidTr="00F32E0E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shd w:val="clear" w:color="auto" w:fill="auto"/>
          </w:tcPr>
          <w:p w14:paraId="4EA41173" w14:textId="31696E09" w:rsidR="002E54EC" w:rsidRPr="00BE0BF1" w:rsidRDefault="005D5D93" w:rsidP="002E54EC">
            <w:pPr>
              <w:rPr>
                <w:rFonts w:ascii="Verdana" w:hAnsi="Verdana" w:cstheme="minorHAnsi"/>
                <w:color w:val="000000" w:themeColor="text1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Aboriginal/TSI: {isAtsi}   LGBTIQA+: {isLgbtiqa}</w:t>
            </w:r>
          </w:p>
          <w:p w14:paraId="5746135F" w14:textId="3CCEFF9B" w:rsidR="00F14D22" w:rsidRPr="00BE0BF1" w:rsidRDefault="00B558F4" w:rsidP="0038424E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Do you identify as LGBTIQA+:             Yes</w:t>
            </w:r>
            <w:sdt>
              <w:sdtPr>
                <w:rPr>
                  <w:rFonts w:ascii="Verdana" w:eastAsia="Times New Roman" w:hAnsi="Verdana" w:cs="Arial"/>
                  <w:color w:val="000000" w:themeColor="text1"/>
                  <w:sz w:val="18"/>
                  <w:szCs w:val="18"/>
                </w:rPr>
                <w:id w:val="1894381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 xml:space="preserve">   No</w:t>
            </w:r>
            <w:sdt>
              <w:sdtPr>
                <w:rPr>
                  <w:rFonts w:ascii="Verdana" w:eastAsia="Times New Roman" w:hAnsi="Verdana" w:cs="Arial"/>
                  <w:color w:val="000000" w:themeColor="text1"/>
                  <w:sz w:val="18"/>
                  <w:szCs w:val="18"/>
                </w:rPr>
                <w:id w:val="-1003584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2428" w:type="pct"/>
            <w:gridSpan w:val="2"/>
            <w:shd w:val="clear" w:color="auto" w:fill="auto"/>
          </w:tcPr>
          <w:p w14:paraId="34F4EBB0" w14:textId="7BE3FC2B" w:rsidR="005D5D93" w:rsidRPr="00BE0BF1" w:rsidRDefault="005D5D93" w:rsidP="00BC0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Language: {preferredLanguage}   Cultural/Religious: {culturalBackground} / {religion}</w:t>
            </w:r>
          </w:p>
          <w:p w14:paraId="3661F51C" w14:textId="2353C576" w:rsidR="003608E6" w:rsidRPr="00BE0BF1" w:rsidRDefault="003608E6" w:rsidP="00BC0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 xml:space="preserve">Religious / Cultural Requirements: </w:t>
            </w:r>
          </w:p>
        </w:tc>
      </w:tr>
      <w:tr w:rsidR="004944A1" w:rsidRPr="00BE0BF1" w14:paraId="41172D47" w14:textId="77777777" w:rsidTr="004944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shd w:val="clear" w:color="auto" w:fill="auto"/>
          </w:tcPr>
          <w:p w14:paraId="3BE9529C" w14:textId="77777777" w:rsidR="004944A1" w:rsidRPr="00BE0BF1" w:rsidRDefault="004944A1" w:rsidP="00B2399A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{servicesRequired}</w:t>
            </w:r>
          </w:p>
          <w:p w14:paraId="01130E7B" w14:textId="77777777" w:rsidR="004944A1" w:rsidRPr="00BE0BF1" w:rsidRDefault="004944A1" w:rsidP="00B2399A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</w:p>
          <w:p w14:paraId="4BC78A73" w14:textId="66A6C8F1" w:rsidR="004944A1" w:rsidRPr="00BE0BF1" w:rsidRDefault="004944A1" w:rsidP="00B2399A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</w:p>
        </w:tc>
      </w:tr>
      <w:tr w:rsidR="00BE0BF1" w:rsidRPr="00BE0BF1" w14:paraId="1C7EABE5" w14:textId="77777777" w:rsidTr="00B929CC">
        <w:trPr>
          <w:trHeight w:val="5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03883C51" w14:textId="43D4416B" w:rsidR="00B929CC" w:rsidRPr="00BE0BF1" w:rsidRDefault="001456E0" w:rsidP="00B2399A">
            <w:pPr>
              <w:rPr>
                <w:rFonts w:ascii="Verdana" w:eastAsia="Times New Roman" w:hAnsi="Verdana" w:cs="Arial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b/>
                <w:bCs/>
                <w:color w:val="000000" w:themeColor="text1"/>
                <w:sz w:val="18"/>
                <w:szCs w:val="18"/>
              </w:rPr>
              <w:t xml:space="preserve">Client Information </w:t>
            </w:r>
          </w:p>
        </w:tc>
      </w:tr>
      <w:tr w:rsidR="00BE0BF1" w:rsidRPr="00BE0BF1" w14:paraId="0B32C6D9" w14:textId="77777777" w:rsidTr="00F417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shd w:val="clear" w:color="auto" w:fill="auto"/>
          </w:tcPr>
          <w:p w14:paraId="4A7525AA" w14:textId="4AC5EB57" w:rsidR="00F41783" w:rsidRPr="00BE0BF1" w:rsidRDefault="00F41783" w:rsidP="00384DA6">
            <w:pPr>
              <w:rPr>
                <w:rFonts w:ascii="Verdana" w:hAnsi="Verdana" w:cstheme="minorHAnsi"/>
                <w:color w:val="000000" w:themeColor="text1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{disabilityDetails}</w:t>
            </w:r>
          </w:p>
        </w:tc>
      </w:tr>
      <w:tr w:rsidR="00BE0BF1" w:rsidRPr="00BE0BF1" w14:paraId="772BBCF1" w14:textId="77777777" w:rsidTr="00644249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8" w:type="pct"/>
            <w:gridSpan w:val="2"/>
            <w:shd w:val="clear" w:color="auto" w:fill="auto"/>
          </w:tcPr>
          <w:p w14:paraId="78D0B182" w14:textId="0C6F9465" w:rsidR="00751731" w:rsidRPr="00BE0BF1" w:rsidRDefault="00751731" w:rsidP="00B2399A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Visually Impaired: {visuallyImpaired}  Hearing: {hearingImpairment}  Speech: {speechImpairment}  Verbal: {verbal}</w:t>
            </w:r>
          </w:p>
          <w:p w14:paraId="63333DB2" w14:textId="29374E3D" w:rsidR="00751731" w:rsidRPr="00BE0BF1" w:rsidRDefault="00751731" w:rsidP="00B2399A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Hearing impairment:       Yes</w:t>
            </w:r>
            <w:sdt>
              <w:sdtPr>
                <w:rPr>
                  <w:rFonts w:ascii="Verdana" w:eastAsia="Times New Roman" w:hAnsi="Verdana" w:cs="Arial"/>
                  <w:color w:val="000000" w:themeColor="text1"/>
                  <w:sz w:val="18"/>
                  <w:szCs w:val="18"/>
                </w:rPr>
                <w:id w:val="310525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 xml:space="preserve">   No</w:t>
            </w:r>
            <w:sdt>
              <w:sdtPr>
                <w:rPr>
                  <w:rFonts w:ascii="Verdana" w:eastAsia="Times New Roman" w:hAnsi="Verdana" w:cs="Arial"/>
                  <w:color w:val="000000" w:themeColor="text1"/>
                  <w:sz w:val="18"/>
                  <w:szCs w:val="18"/>
                </w:rPr>
                <w:id w:val="-393655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 xml:space="preserve">         </w:t>
            </w:r>
          </w:p>
          <w:p w14:paraId="333F198A" w14:textId="162573AE" w:rsidR="00FE69AF" w:rsidRPr="00BE0BF1" w:rsidRDefault="00FE69AF" w:rsidP="00B2399A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Speech impairment:        Yes</w:t>
            </w:r>
            <w:sdt>
              <w:sdtPr>
                <w:rPr>
                  <w:rFonts w:ascii="Verdana" w:eastAsia="Times New Roman" w:hAnsi="Verdana" w:cs="Arial"/>
                  <w:color w:val="000000" w:themeColor="text1"/>
                  <w:sz w:val="18"/>
                  <w:szCs w:val="18"/>
                </w:rPr>
                <w:id w:val="21251814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 xml:space="preserve">   No</w:t>
            </w:r>
            <w:sdt>
              <w:sdtPr>
                <w:rPr>
                  <w:rFonts w:ascii="Verdana" w:eastAsia="Times New Roman" w:hAnsi="Verdana" w:cs="Arial"/>
                  <w:color w:val="000000" w:themeColor="text1"/>
                  <w:sz w:val="18"/>
                  <w:szCs w:val="18"/>
                </w:rPr>
                <w:id w:val="392543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 xml:space="preserve">         </w:t>
            </w:r>
          </w:p>
          <w:p w14:paraId="3E13A9EB" w14:textId="0F6B3090" w:rsidR="00644249" w:rsidRPr="00BE0BF1" w:rsidRDefault="00F30DD7" w:rsidP="00B2399A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Verbal | Nonverbal:         Yes</w:t>
            </w:r>
            <w:sdt>
              <w:sdtPr>
                <w:rPr>
                  <w:rFonts w:ascii="Verdana" w:eastAsia="Times New Roman" w:hAnsi="Verdana" w:cs="Arial"/>
                  <w:color w:val="000000" w:themeColor="text1"/>
                  <w:sz w:val="18"/>
                  <w:szCs w:val="18"/>
                </w:rPr>
                <w:id w:val="-9456912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 xml:space="preserve">   No</w:t>
            </w:r>
            <w:sdt>
              <w:sdtPr>
                <w:rPr>
                  <w:rFonts w:ascii="Verdana" w:eastAsia="Times New Roman" w:hAnsi="Verdana" w:cs="Arial"/>
                  <w:color w:val="000000" w:themeColor="text1"/>
                  <w:sz w:val="18"/>
                  <w:szCs w:val="18"/>
                </w:rPr>
                <w:id w:val="1633052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2482" w:type="pct"/>
            <w:gridSpan w:val="3"/>
            <w:shd w:val="clear" w:color="auto" w:fill="auto"/>
          </w:tcPr>
          <w:p w14:paraId="1F64133E" w14:textId="0D26186A" w:rsidR="00F30DD7" w:rsidRPr="00BE0BF1" w:rsidRDefault="007E54E8" w:rsidP="00B2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Feeding: {feedingAssistance}  Equip: {specializedEquipment}  Physical: {physicalAssistance}</w:t>
            </w:r>
          </w:p>
          <w:p w14:paraId="4F392ED0" w14:textId="0F505755" w:rsidR="00F30DD7" w:rsidRPr="00BE0BF1" w:rsidRDefault="00F30DD7" w:rsidP="00B2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Specialized equipment:                  Yes</w:t>
            </w:r>
            <w:sdt>
              <w:sdtPr>
                <w:rPr>
                  <w:rFonts w:ascii="Verdana" w:eastAsia="Times New Roman" w:hAnsi="Verdana" w:cs="Arial"/>
                  <w:color w:val="000000" w:themeColor="text1"/>
                  <w:sz w:val="18"/>
                  <w:szCs w:val="18"/>
                </w:rPr>
                <w:id w:val="1060137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 xml:space="preserve">   No</w:t>
            </w:r>
            <w:sdt>
              <w:sdtPr>
                <w:rPr>
                  <w:rFonts w:ascii="Verdana" w:eastAsia="Times New Roman" w:hAnsi="Verdana" w:cs="Arial"/>
                  <w:color w:val="000000" w:themeColor="text1"/>
                  <w:sz w:val="18"/>
                  <w:szCs w:val="18"/>
                </w:rPr>
                <w:id w:val="939108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 xml:space="preserve"> </w:t>
            </w:r>
          </w:p>
          <w:p w14:paraId="15F1E7CA" w14:textId="79221569" w:rsidR="00F30DD7" w:rsidRPr="00BE0BF1" w:rsidRDefault="00F30DD7" w:rsidP="00F30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Physical assistance:                       Yes</w:t>
            </w:r>
            <w:sdt>
              <w:sdtPr>
                <w:rPr>
                  <w:rFonts w:ascii="Verdana" w:eastAsia="Times New Roman" w:hAnsi="Verdana" w:cs="Arial"/>
                  <w:color w:val="000000" w:themeColor="text1"/>
                  <w:sz w:val="18"/>
                  <w:szCs w:val="18"/>
                </w:rPr>
                <w:id w:val="1069145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 xml:space="preserve">   No</w:t>
            </w:r>
            <w:sdt>
              <w:sdtPr>
                <w:rPr>
                  <w:rFonts w:ascii="Verdana" w:eastAsia="Times New Roman" w:hAnsi="Verdana" w:cs="Arial"/>
                  <w:color w:val="000000" w:themeColor="text1"/>
                  <w:sz w:val="18"/>
                  <w:szCs w:val="18"/>
                </w:rPr>
                <w:id w:val="1929148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 xml:space="preserve">         </w:t>
            </w:r>
          </w:p>
          <w:p w14:paraId="136A7C35" w14:textId="1E32B518" w:rsidR="00644249" w:rsidRPr="00BE0BF1" w:rsidRDefault="002A2BB1" w:rsidP="00B2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 xml:space="preserve">Other:    </w:t>
            </w:r>
          </w:p>
        </w:tc>
      </w:tr>
      <w:bookmarkEnd w:id="0"/>
      <w:tr w:rsidR="00BE0BF1" w:rsidRPr="00BE0BF1" w14:paraId="6E79136D" w14:textId="77777777" w:rsidTr="00EB6F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76" w:type="pct"/>
            <w:shd w:val="clear" w:color="auto" w:fill="auto"/>
          </w:tcPr>
          <w:p w14:paraId="61EE757F" w14:textId="77777777" w:rsidR="000F6DC9" w:rsidRPr="00BE0BF1" w:rsidRDefault="000F6DC9" w:rsidP="000B5606">
            <w:pPr>
              <w:jc w:val="left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Additional daily living Information</w:t>
            </w:r>
          </w:p>
          <w:p w14:paraId="714B6E80" w14:textId="77777777" w:rsidR="001D5FD4" w:rsidRPr="00BE0BF1" w:rsidRDefault="001D5FD4" w:rsidP="000B5606">
            <w:pPr>
              <w:jc w:val="left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</w:p>
          <w:p w14:paraId="676296C3" w14:textId="77777777" w:rsidR="00AF6E77" w:rsidRPr="00BE0BF1" w:rsidRDefault="00AF6E77" w:rsidP="000B5606">
            <w:pPr>
              <w:jc w:val="left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</w:p>
          <w:p w14:paraId="17835273" w14:textId="77777777" w:rsidR="00771AC2" w:rsidRPr="00BE0BF1" w:rsidRDefault="00771AC2" w:rsidP="000B5606">
            <w:pPr>
              <w:jc w:val="left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</w:p>
          <w:p w14:paraId="5E651BD0" w14:textId="3DACEE9F" w:rsidR="0045099F" w:rsidRPr="00BE0BF1" w:rsidRDefault="0045099F" w:rsidP="00F16D42">
            <w:pPr>
              <w:jc w:val="left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024" w:type="pct"/>
            <w:gridSpan w:val="4"/>
            <w:shd w:val="clear" w:color="auto" w:fill="auto"/>
          </w:tcPr>
          <w:p w14:paraId="67E8F12C" w14:textId="204983E4" w:rsidR="00C23684" w:rsidRPr="00BE0BF1" w:rsidRDefault="00C23684" w:rsidP="00F16D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t>{additionalDailyLiving}</w:t>
            </w:r>
          </w:p>
        </w:tc>
      </w:tr>
      <w:tr w:rsidR="00BE0BF1" w:rsidRPr="00BE0BF1" w14:paraId="6306D348" w14:textId="77777777" w:rsidTr="00EB6F85">
        <w:trPr>
          <w:trHeight w:val="73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76" w:type="pct"/>
            <w:shd w:val="clear" w:color="auto" w:fill="auto"/>
          </w:tcPr>
          <w:p w14:paraId="2345DF27" w14:textId="77777777" w:rsidR="00F16D42" w:rsidRPr="00BE0BF1" w:rsidRDefault="00F16D42" w:rsidP="00F16D42">
            <w:pPr>
              <w:jc w:val="left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Dislikes / Triggers</w:t>
            </w:r>
          </w:p>
          <w:p w14:paraId="2356811F" w14:textId="77777777" w:rsidR="00F16D42" w:rsidRPr="00BE0BF1" w:rsidRDefault="00F16D42" w:rsidP="000B5606">
            <w:pPr>
              <w:jc w:val="left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024" w:type="pct"/>
            <w:gridSpan w:val="4"/>
            <w:shd w:val="clear" w:color="auto" w:fill="auto"/>
          </w:tcPr>
          <w:p w14:paraId="48A452BC" w14:textId="3F5592FA" w:rsidR="00F16D42" w:rsidRPr="00BE0BF1" w:rsidRDefault="00F16D42" w:rsidP="00D63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t>{dislikesTriggers}</w:t>
            </w:r>
          </w:p>
        </w:tc>
      </w:tr>
      <w:tr w:rsidR="00BE0BF1" w:rsidRPr="00BE0BF1" w14:paraId="5A91F6CB" w14:textId="77777777" w:rsidTr="00EB6F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76" w:type="pct"/>
            <w:shd w:val="clear" w:color="auto" w:fill="auto"/>
          </w:tcPr>
          <w:p w14:paraId="12B9E2B0" w14:textId="77777777" w:rsidR="00B929CC" w:rsidRPr="00BE0BF1" w:rsidRDefault="00B929CC" w:rsidP="000B5606">
            <w:pPr>
              <w:jc w:val="left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Goals:</w:t>
            </w:r>
          </w:p>
          <w:p w14:paraId="51FE77EA" w14:textId="77777777" w:rsidR="00437C6A" w:rsidRPr="00BE0BF1" w:rsidRDefault="00437C6A" w:rsidP="000B5606">
            <w:pPr>
              <w:jc w:val="left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</w:p>
          <w:p w14:paraId="34CFA1E5" w14:textId="358AD664" w:rsidR="00437C6A" w:rsidRPr="00BE0BF1" w:rsidRDefault="00437C6A" w:rsidP="000B5606">
            <w:pPr>
              <w:jc w:val="left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024" w:type="pct"/>
            <w:gridSpan w:val="4"/>
            <w:shd w:val="clear" w:color="auto" w:fill="auto"/>
          </w:tcPr>
          <w:p w14:paraId="08464580" w14:textId="77777777" w:rsidR="00107842" w:rsidRPr="00BE0BF1" w:rsidRDefault="00107842" w:rsidP="00F16D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t>{goals}</w:t>
            </w:r>
          </w:p>
          <w:p w14:paraId="0D72452D" w14:textId="77777777" w:rsidR="00107842" w:rsidRPr="00BE0BF1" w:rsidRDefault="00107842" w:rsidP="00F16D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</w:p>
          <w:p w14:paraId="3C90AF24" w14:textId="77777777" w:rsidR="00384DA6" w:rsidRPr="00BE0BF1" w:rsidRDefault="00384DA6" w:rsidP="00F16D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</w:p>
          <w:p w14:paraId="2E60C5CA" w14:textId="77777777" w:rsidR="00384DA6" w:rsidRPr="00BE0BF1" w:rsidRDefault="00384DA6" w:rsidP="00F16D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</w:p>
          <w:p w14:paraId="37916333" w14:textId="77777777" w:rsidR="00BE0BF1" w:rsidRPr="00BE0BF1" w:rsidRDefault="00BE0BF1" w:rsidP="00F16D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</w:p>
          <w:p w14:paraId="1C82A21D" w14:textId="2AF6539E" w:rsidR="00BE0BF1" w:rsidRPr="00BE0BF1" w:rsidRDefault="00BE0BF1" w:rsidP="00F16D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</w:p>
        </w:tc>
      </w:tr>
      <w:tr w:rsidR="00BE0BF1" w:rsidRPr="00BE0BF1" w14:paraId="570E86EE" w14:textId="77777777" w:rsidTr="00B2399A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6921F706" w14:textId="7F02663D" w:rsidR="00EC593F" w:rsidRPr="00BE0BF1" w:rsidRDefault="00EC593F" w:rsidP="00B2399A">
            <w:pPr>
              <w:rPr>
                <w:rFonts w:ascii="Verdana" w:eastAsia="Times New Roman" w:hAnsi="Verdana" w:cs="Arial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b/>
                <w:bCs/>
                <w:color w:val="000000" w:themeColor="text1"/>
                <w:sz w:val="18"/>
                <w:szCs w:val="18"/>
              </w:rPr>
              <w:t>Third Party Details | Invoice Details</w:t>
            </w:r>
          </w:p>
        </w:tc>
      </w:tr>
      <w:tr w:rsidR="00BE0BF1" w:rsidRPr="00BE0BF1" w14:paraId="07165AF1" w14:textId="77777777" w:rsidTr="00F32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shd w:val="clear" w:color="auto" w:fill="auto"/>
          </w:tcPr>
          <w:p w14:paraId="635B4BEC" w14:textId="48D2552A" w:rsidR="00EC593F" w:rsidRPr="00BE0BF1" w:rsidRDefault="00EC593F" w:rsidP="00B2399A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{scName}</w:t>
            </w:r>
          </w:p>
        </w:tc>
        <w:tc>
          <w:tcPr>
            <w:tcW w:w="2428" w:type="pct"/>
            <w:gridSpan w:val="2"/>
            <w:shd w:val="clear" w:color="auto" w:fill="auto"/>
          </w:tcPr>
          <w:p w14:paraId="407C996A" w14:textId="481A1A07" w:rsidR="00EC593F" w:rsidRPr="00BE0BF1" w:rsidRDefault="00EC593F" w:rsidP="00B2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{scOrg}</w:t>
            </w:r>
          </w:p>
        </w:tc>
      </w:tr>
      <w:bookmarkEnd w:id="1"/>
      <w:tr w:rsidR="00BE0BF1" w:rsidRPr="00BE0BF1" w14:paraId="47AD745E" w14:textId="77777777" w:rsidTr="00F32E0E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shd w:val="clear" w:color="auto" w:fill="auto"/>
          </w:tcPr>
          <w:p w14:paraId="7FAB8472" w14:textId="2C655C5B" w:rsidR="00EC593F" w:rsidRPr="00BE0BF1" w:rsidRDefault="00EC593F" w:rsidP="00B2399A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{scEmail}</w:t>
            </w:r>
          </w:p>
        </w:tc>
        <w:tc>
          <w:tcPr>
            <w:tcW w:w="2428" w:type="pct"/>
            <w:gridSpan w:val="2"/>
            <w:shd w:val="clear" w:color="auto" w:fill="auto"/>
          </w:tcPr>
          <w:p w14:paraId="720512C1" w14:textId="4794D26B" w:rsidR="00EC593F" w:rsidRPr="00BE0BF1" w:rsidRDefault="00EC593F" w:rsidP="00B2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{scNumber}</w:t>
            </w:r>
          </w:p>
        </w:tc>
      </w:tr>
      <w:tr w:rsidR="00BE0BF1" w:rsidRPr="00BE0BF1" w14:paraId="2A4917CD" w14:textId="77777777" w:rsidTr="00F32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shd w:val="clear" w:color="auto" w:fill="auto"/>
          </w:tcPr>
          <w:p w14:paraId="64561688" w14:textId="77777777" w:rsidR="00EC593F" w:rsidRPr="00BE0BF1" w:rsidRDefault="00EC593F" w:rsidP="00B2399A">
            <w:pPr>
              <w:rPr>
                <w:rFonts w:ascii="Verdana" w:hAnsi="Verdana" w:cs="Calibri"/>
                <w:color w:val="000000" w:themeColor="text1"/>
                <w:sz w:val="22"/>
                <w:shd w:val="clear" w:color="auto" w:fill="FFFFFF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{pmName}</w:t>
            </w:r>
          </w:p>
        </w:tc>
        <w:tc>
          <w:tcPr>
            <w:tcW w:w="2428" w:type="pct"/>
            <w:gridSpan w:val="2"/>
            <w:shd w:val="clear" w:color="auto" w:fill="auto"/>
          </w:tcPr>
          <w:p w14:paraId="55AB5E2F" w14:textId="33593806" w:rsidR="00EC593F" w:rsidRPr="00BE0BF1" w:rsidRDefault="00EC593F" w:rsidP="00B23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{pmOrg}</w:t>
            </w:r>
          </w:p>
        </w:tc>
      </w:tr>
      <w:tr w:rsidR="00BE0BF1" w:rsidRPr="00BE0BF1" w14:paraId="6845250B" w14:textId="77777777" w:rsidTr="00F32E0E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shd w:val="clear" w:color="auto" w:fill="auto"/>
          </w:tcPr>
          <w:p w14:paraId="5122EE6F" w14:textId="722D7B42" w:rsidR="00EC593F" w:rsidRPr="00BE0BF1" w:rsidRDefault="00EC593F" w:rsidP="00B2399A">
            <w:pPr>
              <w:rPr>
                <w:rFonts w:ascii="Verdana" w:hAnsi="Verdana" w:cs="Calibri"/>
                <w:color w:val="000000" w:themeColor="text1"/>
                <w:sz w:val="22"/>
                <w:shd w:val="clear" w:color="auto" w:fill="FFFFFF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{pmEmail}</w:t>
            </w:r>
          </w:p>
        </w:tc>
        <w:tc>
          <w:tcPr>
            <w:tcW w:w="2428" w:type="pct"/>
            <w:gridSpan w:val="2"/>
            <w:shd w:val="clear" w:color="auto" w:fill="auto"/>
          </w:tcPr>
          <w:p w14:paraId="442205CB" w14:textId="00C72044" w:rsidR="00EC593F" w:rsidRPr="00BE0BF1" w:rsidRDefault="00EC593F" w:rsidP="00B23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{pmNumber}</w:t>
            </w:r>
          </w:p>
        </w:tc>
      </w:tr>
      <w:tr w:rsidR="00BE0BF1" w:rsidRPr="00BE0BF1" w14:paraId="0C17545D" w14:textId="77777777" w:rsidTr="001008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77838878" w14:textId="530DC206" w:rsidR="000F6DC9" w:rsidRPr="00BE0BF1" w:rsidRDefault="000F6DC9" w:rsidP="00B66C69">
            <w:pPr>
              <w:pStyle w:val="NoSpacing"/>
              <w:spacing w:before="240"/>
              <w:rPr>
                <w:rFonts w:ascii="Verdana" w:eastAsiaTheme="minorHAnsi" w:hAnsi="Verdana"/>
                <w:b/>
                <w:bCs/>
                <w:color w:val="000000" w:themeColor="text1"/>
                <w:sz w:val="18"/>
                <w:szCs w:val="18"/>
              </w:rPr>
            </w:pPr>
            <w:bookmarkStart w:id="3" w:name="_Hlk164594278"/>
            <w:bookmarkEnd w:id="2"/>
            <w:r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  <w:t>Guardian Details | Next of Kin | Representative Details</w:t>
            </w:r>
          </w:p>
        </w:tc>
      </w:tr>
      <w:bookmarkEnd w:id="3"/>
      <w:tr w:rsidR="00BE0BF1" w:rsidRPr="00BE0BF1" w14:paraId="1E1F86E3" w14:textId="77777777" w:rsidTr="00F32E0E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shd w:val="clear" w:color="auto" w:fill="auto"/>
          </w:tcPr>
          <w:p w14:paraId="0C3DD247" w14:textId="55DE99C6" w:rsidR="000D0155" w:rsidRPr="00BE0BF1" w:rsidRDefault="000D0155" w:rsidP="000D0155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{ec1Name}</w:t>
            </w:r>
          </w:p>
        </w:tc>
        <w:tc>
          <w:tcPr>
            <w:tcW w:w="2428" w:type="pct"/>
            <w:gridSpan w:val="2"/>
            <w:shd w:val="clear" w:color="auto" w:fill="auto"/>
          </w:tcPr>
          <w:p w14:paraId="5A8AE928" w14:textId="4449BA65" w:rsidR="000D0155" w:rsidRPr="00BE0BF1" w:rsidRDefault="000D0155" w:rsidP="000D01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{ec1Relationship}</w:t>
            </w:r>
          </w:p>
        </w:tc>
      </w:tr>
      <w:tr w:rsidR="00BE0BF1" w:rsidRPr="00BE0BF1" w14:paraId="59E0C35A" w14:textId="77777777" w:rsidTr="00F32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shd w:val="clear" w:color="auto" w:fill="auto"/>
          </w:tcPr>
          <w:p w14:paraId="700D5B27" w14:textId="57BE1D9D" w:rsidR="000D0155" w:rsidRPr="00BE0BF1" w:rsidRDefault="00144DD4" w:rsidP="00B36A9C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{ec1Email}</w:t>
            </w:r>
          </w:p>
        </w:tc>
        <w:tc>
          <w:tcPr>
            <w:tcW w:w="2428" w:type="pct"/>
            <w:gridSpan w:val="2"/>
            <w:shd w:val="clear" w:color="auto" w:fill="auto"/>
          </w:tcPr>
          <w:p w14:paraId="78B1D90D" w14:textId="5B809127" w:rsidR="000D0155" w:rsidRPr="00BE0BF1" w:rsidRDefault="000D0155" w:rsidP="00B36A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{ec1Phone}</w:t>
            </w:r>
          </w:p>
        </w:tc>
      </w:tr>
      <w:tr w:rsidR="00BE0BF1" w:rsidRPr="00BE0BF1" w14:paraId="6447D5D8" w14:textId="77777777" w:rsidTr="00F32E0E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shd w:val="clear" w:color="auto" w:fill="auto"/>
          </w:tcPr>
          <w:p w14:paraId="5900C00D" w14:textId="33830453" w:rsidR="00144DD4" w:rsidRPr="00BE0BF1" w:rsidRDefault="00144DD4" w:rsidP="00B36A9C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{ec1Address}</w:t>
            </w:r>
          </w:p>
        </w:tc>
        <w:tc>
          <w:tcPr>
            <w:tcW w:w="2428" w:type="pct"/>
            <w:gridSpan w:val="2"/>
            <w:shd w:val="clear" w:color="auto" w:fill="auto"/>
          </w:tcPr>
          <w:p w14:paraId="51F5F86A" w14:textId="75EF9462" w:rsidR="00144DD4" w:rsidRPr="00BE0BF1" w:rsidRDefault="007C2A00" w:rsidP="00B36A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theme="minorHAnsi"/>
                <w:color w:val="000000" w:themeColor="text1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Lives with Client:  Yes</w:t>
            </w:r>
            <w:sdt>
              <w:sdtPr>
                <w:rPr>
                  <w:rFonts w:ascii="Verdana" w:eastAsia="Times New Roman" w:hAnsi="Verdana" w:cs="Arial"/>
                  <w:color w:val="000000" w:themeColor="text1"/>
                  <w:sz w:val="18"/>
                  <w:szCs w:val="18"/>
                </w:rPr>
                <w:id w:val="740068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 xml:space="preserve">   No</w:t>
            </w:r>
            <w:sdt>
              <w:sdtPr>
                <w:rPr>
                  <w:rFonts w:ascii="Verdana" w:eastAsia="Times New Roman" w:hAnsi="Verdana" w:cs="Arial"/>
                  <w:color w:val="000000" w:themeColor="text1"/>
                  <w:sz w:val="18"/>
                  <w:szCs w:val="18"/>
                </w:rPr>
                <w:id w:val="12318949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</w:p>
        </w:tc>
      </w:tr>
      <w:tr w:rsidR="00BE0BF1" w:rsidRPr="00BE0BF1" w14:paraId="69B510F1" w14:textId="77777777" w:rsidTr="00121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4D7A58FF" w14:textId="2BA59040" w:rsidR="00121260" w:rsidRPr="00BE0BF1" w:rsidRDefault="00121260" w:rsidP="00B36A9C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  <w:t xml:space="preserve">Guardian Details | Next of Kin - </w:t>
            </w:r>
            <w:r>
              <w:rPr>
                <w:rFonts w:ascii="Verdana" w:eastAsia="Times New Roman" w:hAnsi="Verdana" w:cs="Arial"/>
                <w:b/>
                <w:bCs/>
                <w:color w:val="000000" w:themeColor="text1"/>
                <w:sz w:val="18"/>
                <w:szCs w:val="18"/>
              </w:rPr>
              <w:t xml:space="preserve">Same as above:  </w:t>
            </w: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Yes</w:t>
            </w:r>
            <w:sdt>
              <w:sdtPr>
                <w:rPr>
                  <w:rFonts w:ascii="Verdana" w:eastAsia="Times New Roman" w:hAnsi="Verdana" w:cs="Arial"/>
                  <w:color w:val="000000" w:themeColor="text1"/>
                  <w:sz w:val="18"/>
                  <w:szCs w:val="18"/>
                </w:rPr>
                <w:id w:val="-1472047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 xml:space="preserve">   No</w:t>
            </w:r>
            <w:sdt>
              <w:sdtPr>
                <w:rPr>
                  <w:rFonts w:ascii="Verdana" w:eastAsia="Times New Roman" w:hAnsi="Verdana" w:cs="Arial"/>
                  <w:color w:val="000000" w:themeColor="text1"/>
                  <w:sz w:val="18"/>
                  <w:szCs w:val="18"/>
                </w:rPr>
                <w:id w:val="-192980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BE0BF1" w:rsidRPr="00BE0BF1" w14:paraId="529F1862" w14:textId="77777777" w:rsidTr="00F32E0E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shd w:val="clear" w:color="auto" w:fill="auto"/>
          </w:tcPr>
          <w:p w14:paraId="1F27E8DE" w14:textId="010ED06B" w:rsidR="00121260" w:rsidRPr="00BE0BF1" w:rsidRDefault="00121260" w:rsidP="00121260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{ec2Name}</w:t>
            </w:r>
          </w:p>
        </w:tc>
        <w:tc>
          <w:tcPr>
            <w:tcW w:w="2428" w:type="pct"/>
            <w:gridSpan w:val="2"/>
            <w:shd w:val="clear" w:color="auto" w:fill="auto"/>
          </w:tcPr>
          <w:p w14:paraId="591D42F8" w14:textId="305E5844" w:rsidR="00121260" w:rsidRPr="00BE0BF1" w:rsidRDefault="00121260" w:rsidP="001212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{ec2Relationship}</w:t>
            </w:r>
          </w:p>
        </w:tc>
      </w:tr>
      <w:tr w:rsidR="00BE0BF1" w:rsidRPr="00BE0BF1" w14:paraId="1BA01286" w14:textId="77777777" w:rsidTr="00F32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shd w:val="clear" w:color="auto" w:fill="auto"/>
          </w:tcPr>
          <w:p w14:paraId="2543D7B3" w14:textId="01D91BDE" w:rsidR="00121260" w:rsidRPr="00BE0BF1" w:rsidRDefault="00121260" w:rsidP="00121260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{ec2Email}</w:t>
            </w:r>
          </w:p>
        </w:tc>
        <w:tc>
          <w:tcPr>
            <w:tcW w:w="2428" w:type="pct"/>
            <w:gridSpan w:val="2"/>
            <w:shd w:val="clear" w:color="auto" w:fill="auto"/>
          </w:tcPr>
          <w:p w14:paraId="36B6BDE7" w14:textId="4E94223E" w:rsidR="00121260" w:rsidRPr="00BE0BF1" w:rsidRDefault="00121260" w:rsidP="00121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{ec2Phone}</w:t>
            </w:r>
          </w:p>
        </w:tc>
      </w:tr>
      <w:tr w:rsidR="00BE0BF1" w:rsidRPr="00BE0BF1" w14:paraId="512034A9" w14:textId="77777777" w:rsidTr="00F32E0E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shd w:val="clear" w:color="auto" w:fill="auto"/>
          </w:tcPr>
          <w:p w14:paraId="3D041954" w14:textId="5911C059" w:rsidR="00121260" w:rsidRPr="00BE0BF1" w:rsidRDefault="00121260" w:rsidP="00121260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{ec2Address}</w:t>
            </w:r>
          </w:p>
        </w:tc>
        <w:tc>
          <w:tcPr>
            <w:tcW w:w="2428" w:type="pct"/>
            <w:gridSpan w:val="2"/>
            <w:shd w:val="clear" w:color="auto" w:fill="auto"/>
          </w:tcPr>
          <w:p w14:paraId="614C8F3E" w14:textId="5842B610" w:rsidR="00121260" w:rsidRPr="00BE0BF1" w:rsidRDefault="00121260" w:rsidP="001212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Lives with Client:  Yes</w:t>
            </w:r>
            <w:sdt>
              <w:sdtPr>
                <w:rPr>
                  <w:rFonts w:ascii="Verdana" w:eastAsia="Times New Roman" w:hAnsi="Verdana" w:cs="Arial"/>
                  <w:color w:val="000000" w:themeColor="text1"/>
                  <w:sz w:val="18"/>
                  <w:szCs w:val="18"/>
                </w:rPr>
                <w:id w:val="-1054934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 xml:space="preserve">   No</w:t>
            </w:r>
            <w:sdt>
              <w:sdtPr>
                <w:rPr>
                  <w:rFonts w:ascii="Verdana" w:eastAsia="Times New Roman" w:hAnsi="Verdana" w:cs="Arial"/>
                  <w:color w:val="000000" w:themeColor="text1"/>
                  <w:sz w:val="18"/>
                  <w:szCs w:val="18"/>
                </w:rPr>
                <w:id w:val="17530914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</w:p>
        </w:tc>
      </w:tr>
      <w:tr w:rsidR="00BE0BF1" w:rsidRPr="00BE0BF1" w14:paraId="3B7AD589" w14:textId="77777777" w:rsidTr="00C02B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4F66F2BB" w14:textId="30582E73" w:rsidR="00C02B23" w:rsidRPr="00BE0BF1" w:rsidRDefault="00C02B23" w:rsidP="00B36A9C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b/>
                <w:bCs/>
                <w:color w:val="000000" w:themeColor="text1"/>
                <w:sz w:val="18"/>
                <w:szCs w:val="18"/>
              </w:rPr>
              <w:t xml:space="preserve">Emergency Contact Details – Same as above:  </w:t>
            </w: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Yes</w:t>
            </w:r>
            <w:sdt>
              <w:sdtPr>
                <w:rPr>
                  <w:rFonts w:ascii="Verdana" w:eastAsia="Times New Roman" w:hAnsi="Verdana" w:cs="Arial"/>
                  <w:color w:val="000000" w:themeColor="text1"/>
                  <w:sz w:val="18"/>
                  <w:szCs w:val="18"/>
                </w:rPr>
                <w:id w:val="658507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 xml:space="preserve">   No</w:t>
            </w:r>
            <w:sdt>
              <w:sdtPr>
                <w:rPr>
                  <w:rFonts w:ascii="Verdana" w:eastAsia="Times New Roman" w:hAnsi="Verdana" w:cs="Arial"/>
                  <w:color w:val="000000" w:themeColor="text1"/>
                  <w:sz w:val="18"/>
                  <w:szCs w:val="18"/>
                </w:rPr>
                <w:id w:val="-1001118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BE0BF1" w:rsidRPr="00BE0BF1" w14:paraId="4B2911C2" w14:textId="77777777" w:rsidTr="00F32E0E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shd w:val="clear" w:color="auto" w:fill="auto"/>
          </w:tcPr>
          <w:p w14:paraId="7A2E75DB" w14:textId="2E6CE671" w:rsidR="008C38DE" w:rsidRPr="00BE0BF1" w:rsidRDefault="008C38DE" w:rsidP="008C38DE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{ec3Name}</w:t>
            </w:r>
          </w:p>
        </w:tc>
        <w:tc>
          <w:tcPr>
            <w:tcW w:w="2428" w:type="pct"/>
            <w:gridSpan w:val="2"/>
            <w:shd w:val="clear" w:color="auto" w:fill="auto"/>
          </w:tcPr>
          <w:p w14:paraId="636C41E6" w14:textId="47AD1042" w:rsidR="008C38DE" w:rsidRPr="00BE0BF1" w:rsidRDefault="008C38DE" w:rsidP="008C3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{ec3Relationship}</w:t>
            </w:r>
          </w:p>
        </w:tc>
      </w:tr>
      <w:tr w:rsidR="00BE0BF1" w:rsidRPr="00BE0BF1" w14:paraId="503D24C3" w14:textId="77777777" w:rsidTr="00F32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shd w:val="clear" w:color="auto" w:fill="auto"/>
          </w:tcPr>
          <w:p w14:paraId="2CD72446" w14:textId="555592D6" w:rsidR="008C38DE" w:rsidRPr="00BE0BF1" w:rsidRDefault="008C38DE" w:rsidP="008C38DE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{ec3Email}</w:t>
            </w:r>
          </w:p>
        </w:tc>
        <w:tc>
          <w:tcPr>
            <w:tcW w:w="2428" w:type="pct"/>
            <w:gridSpan w:val="2"/>
            <w:shd w:val="clear" w:color="auto" w:fill="auto"/>
          </w:tcPr>
          <w:p w14:paraId="54976CFE" w14:textId="22D13729" w:rsidR="008C38DE" w:rsidRPr="00BE0BF1" w:rsidRDefault="008C38DE" w:rsidP="008C3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{ec3Phone}</w:t>
            </w:r>
          </w:p>
        </w:tc>
      </w:tr>
      <w:tr w:rsidR="00BE0BF1" w:rsidRPr="00BE0BF1" w14:paraId="6809F846" w14:textId="77777777" w:rsidTr="00F32E0E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shd w:val="clear" w:color="auto" w:fill="auto"/>
          </w:tcPr>
          <w:p w14:paraId="7EC80BA1" w14:textId="4010E9A5" w:rsidR="008C38DE" w:rsidRPr="00BE0BF1" w:rsidRDefault="008C38DE" w:rsidP="008C38DE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{ec3Address}</w:t>
            </w:r>
          </w:p>
        </w:tc>
        <w:tc>
          <w:tcPr>
            <w:tcW w:w="2428" w:type="pct"/>
            <w:gridSpan w:val="2"/>
            <w:shd w:val="clear" w:color="auto" w:fill="auto"/>
          </w:tcPr>
          <w:p w14:paraId="5B730EC1" w14:textId="0697ABC5" w:rsidR="008C38DE" w:rsidRPr="00BE0BF1" w:rsidRDefault="008C38DE" w:rsidP="008C3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Lives with Client:  Yes</w:t>
            </w:r>
            <w:sdt>
              <w:sdtPr>
                <w:rPr>
                  <w:rFonts w:ascii="Verdana" w:eastAsia="Times New Roman" w:hAnsi="Verdana" w:cs="Arial"/>
                  <w:color w:val="000000" w:themeColor="text1"/>
                  <w:sz w:val="18"/>
                  <w:szCs w:val="18"/>
                </w:rPr>
                <w:id w:val="2117634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 xml:space="preserve">   No</w:t>
            </w:r>
            <w:sdt>
              <w:sdtPr>
                <w:rPr>
                  <w:rFonts w:ascii="Verdana" w:eastAsia="Times New Roman" w:hAnsi="Verdana" w:cs="Arial"/>
                  <w:color w:val="000000" w:themeColor="text1"/>
                  <w:sz w:val="18"/>
                  <w:szCs w:val="18"/>
                </w:rPr>
                <w:id w:val="-14739061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</w:p>
        </w:tc>
      </w:tr>
      <w:bookmarkEnd w:id="4"/>
      <w:tr w:rsidR="00BE0BF1" w:rsidRPr="00BE0BF1" w14:paraId="29592862" w14:textId="77777777" w:rsidTr="001429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07BAEE6B" w14:textId="0DA588E1" w:rsidR="00142907" w:rsidRPr="00BE0BF1" w:rsidRDefault="009769FB" w:rsidP="008C38DE">
            <w:pPr>
              <w:rPr>
                <w:rFonts w:ascii="Verdana" w:eastAsia="Times New Roman" w:hAnsi="Verdana" w:cs="Arial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b/>
                <w:bCs/>
                <w:color w:val="000000" w:themeColor="text1"/>
                <w:sz w:val="18"/>
                <w:szCs w:val="18"/>
              </w:rPr>
              <w:t>Health Care Information</w:t>
            </w:r>
          </w:p>
        </w:tc>
      </w:tr>
      <w:tr w:rsidR="00BE0BF1" w:rsidRPr="00BE0BF1" w14:paraId="3B8A2C53" w14:textId="77777777" w:rsidTr="00F32E0E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shd w:val="clear" w:color="auto" w:fill="auto"/>
          </w:tcPr>
          <w:p w14:paraId="0ED22D9A" w14:textId="77777777" w:rsidR="00CF672C" w:rsidRPr="00BE0BF1" w:rsidRDefault="009769FB" w:rsidP="00CF672C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 xml:space="preserve">Medicare Number:  </w:t>
            </w:r>
          </w:p>
          <w:p w14:paraId="5567F5A9" w14:textId="20458222" w:rsidR="00966655" w:rsidRPr="00BE0BF1" w:rsidRDefault="00966655" w:rsidP="00CF672C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 xml:space="preserve">Expiry date:                            Ref No:  </w:t>
            </w:r>
          </w:p>
        </w:tc>
        <w:tc>
          <w:tcPr>
            <w:tcW w:w="2428" w:type="pct"/>
            <w:gridSpan w:val="2"/>
            <w:shd w:val="clear" w:color="auto" w:fill="auto"/>
          </w:tcPr>
          <w:p w14:paraId="5522E657" w14:textId="259E1BA2" w:rsidR="00142907" w:rsidRPr="00BE0BF1" w:rsidRDefault="005B6B2C" w:rsidP="008C3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 xml:space="preserve">Private Healthcare: </w:t>
            </w:r>
          </w:p>
          <w:p w14:paraId="10482A44" w14:textId="380D6084" w:rsidR="005B6B2C" w:rsidRPr="00BE0BF1" w:rsidRDefault="005B6B2C" w:rsidP="008C3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Membership No:                  Ref No:</w:t>
            </w:r>
          </w:p>
        </w:tc>
      </w:tr>
      <w:tr w:rsidR="00BE0BF1" w:rsidRPr="00BE0BF1" w14:paraId="59407FC1" w14:textId="77777777" w:rsidTr="003C2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shd w:val="clear" w:color="auto" w:fill="auto"/>
          </w:tcPr>
          <w:p w14:paraId="1AA57ECC" w14:textId="4F3DE145" w:rsidR="003C25B7" w:rsidRPr="00BE0BF1" w:rsidRDefault="003C25B7" w:rsidP="008C38DE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{allergies}</w:t>
            </w:r>
          </w:p>
          <w:p w14:paraId="6487844A" w14:textId="77777777" w:rsidR="00CF672C" w:rsidRPr="00BE0BF1" w:rsidRDefault="00CF672C" w:rsidP="008C38DE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</w:p>
          <w:p w14:paraId="1C62B42B" w14:textId="77777777" w:rsidR="00727825" w:rsidRPr="00BE0BF1" w:rsidRDefault="00727825" w:rsidP="008C38DE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</w:p>
          <w:p w14:paraId="06467D45" w14:textId="7B9B2D02" w:rsidR="00727825" w:rsidRPr="00BE0BF1" w:rsidRDefault="00727825" w:rsidP="008C38DE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</w:p>
        </w:tc>
      </w:tr>
      <w:tr w:rsidR="00BE0BF1" w:rsidRPr="00BE0BF1" w14:paraId="3F7A0BF0" w14:textId="77777777" w:rsidTr="00F160B9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shd w:val="clear" w:color="auto" w:fill="auto"/>
          </w:tcPr>
          <w:p w14:paraId="469A205C" w14:textId="0C150850" w:rsidR="00F160B9" w:rsidRPr="00BE0BF1" w:rsidRDefault="00F160B9" w:rsidP="008C38DE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{medicalConditions}</w:t>
            </w:r>
          </w:p>
          <w:p w14:paraId="125CBAE5" w14:textId="77777777" w:rsidR="00F160B9" w:rsidRPr="00BE0BF1" w:rsidRDefault="00F160B9" w:rsidP="008C38DE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</w:p>
          <w:p w14:paraId="1ED7BB00" w14:textId="77777777" w:rsidR="00BE0BF1" w:rsidRPr="00BE0BF1" w:rsidRDefault="00BE0BF1" w:rsidP="008C38DE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</w:p>
          <w:p w14:paraId="546580FB" w14:textId="77777777" w:rsidR="00BE0BF1" w:rsidRDefault="00BE0BF1" w:rsidP="008C38DE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</w:p>
          <w:p w14:paraId="72363979" w14:textId="77777777" w:rsidR="008D68A4" w:rsidRDefault="008D68A4" w:rsidP="008C38DE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</w:p>
          <w:p w14:paraId="4CCBD79C" w14:textId="77777777" w:rsidR="008D68A4" w:rsidRDefault="008D68A4" w:rsidP="008C38DE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</w:p>
          <w:p w14:paraId="0D424B0E" w14:textId="77777777" w:rsidR="008D68A4" w:rsidRPr="00BE0BF1" w:rsidRDefault="008D68A4" w:rsidP="008C38DE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</w:p>
          <w:p w14:paraId="3148588E" w14:textId="16A9F7DC" w:rsidR="00727825" w:rsidRPr="00BE0BF1" w:rsidRDefault="00727825" w:rsidP="008C38DE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</w:p>
        </w:tc>
      </w:tr>
      <w:tr w:rsidR="00BE0BF1" w:rsidRPr="00BE0BF1" w14:paraId="532CE4B9" w14:textId="77777777" w:rsidTr="00430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D04909F" w14:textId="721B7F03" w:rsidR="004304BA" w:rsidRPr="00BE0BF1" w:rsidRDefault="00E65F33" w:rsidP="008C38DE">
            <w:pPr>
              <w:rPr>
                <w:rFonts w:ascii="Verdana" w:eastAsia="Times New Roman" w:hAnsi="Verdana" w:cs="Arial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b/>
                <w:bCs/>
                <w:color w:val="000000" w:themeColor="text1"/>
                <w:sz w:val="18"/>
                <w:szCs w:val="18"/>
              </w:rPr>
              <w:lastRenderedPageBreak/>
              <w:t>Clinical Health Care Information</w:t>
            </w:r>
          </w:p>
        </w:tc>
      </w:tr>
      <w:tr w:rsidR="00BE0BF1" w:rsidRPr="00BE0BF1" w14:paraId="62DCD166" w14:textId="77777777" w:rsidTr="00F32E0E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shd w:val="clear" w:color="auto" w:fill="auto"/>
          </w:tcPr>
          <w:p w14:paraId="232E2E87" w14:textId="29536025" w:rsidR="00142907" w:rsidRPr="00BE0BF1" w:rsidRDefault="00E65F33" w:rsidP="008C38DE">
            <w:pPr>
              <w:rPr>
                <w:rFonts w:ascii="Verdana" w:eastAsia="Times New Roman" w:hAnsi="Verdana" w:cs="Arial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General Practitioner</w:t>
            </w:r>
            <w:r>
              <w:rPr>
                <w:rFonts w:ascii="Verdana" w:eastAsia="Times New Roman" w:hAnsi="Verdana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2428" w:type="pct"/>
            <w:gridSpan w:val="2"/>
            <w:shd w:val="clear" w:color="auto" w:fill="auto"/>
          </w:tcPr>
          <w:p w14:paraId="3DBBA605" w14:textId="7E9C4221" w:rsidR="00142907" w:rsidRPr="00BE0BF1" w:rsidRDefault="001A1CC5" w:rsidP="008C3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{gpPractice}</w:t>
            </w:r>
          </w:p>
        </w:tc>
      </w:tr>
      <w:tr w:rsidR="00BE0BF1" w:rsidRPr="00BE0BF1" w14:paraId="3325EEEF" w14:textId="77777777" w:rsidTr="00F32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shd w:val="clear" w:color="auto" w:fill="auto"/>
          </w:tcPr>
          <w:p w14:paraId="5A462AD7" w14:textId="592CD1D5" w:rsidR="001A1CC5" w:rsidRPr="00BE0BF1" w:rsidRDefault="001A1CC5" w:rsidP="001A1CC5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{gpEmail}</w:t>
            </w:r>
          </w:p>
        </w:tc>
        <w:tc>
          <w:tcPr>
            <w:tcW w:w="2428" w:type="pct"/>
            <w:gridSpan w:val="2"/>
            <w:shd w:val="clear" w:color="auto" w:fill="auto"/>
          </w:tcPr>
          <w:p w14:paraId="50E66E65" w14:textId="2CE3B69D" w:rsidR="001A1CC5" w:rsidRPr="00BE0BF1" w:rsidRDefault="001A1CC5" w:rsidP="001A1C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{gpPhone}</w:t>
            </w:r>
          </w:p>
        </w:tc>
      </w:tr>
      <w:tr w:rsidR="00BE0BF1" w:rsidRPr="00BE0BF1" w14:paraId="369814B3" w14:textId="77777777" w:rsidTr="007F0C2A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shd w:val="clear" w:color="auto" w:fill="auto"/>
          </w:tcPr>
          <w:p w14:paraId="3C8432A7" w14:textId="36E16639" w:rsidR="007F0C2A" w:rsidRPr="00BE0BF1" w:rsidRDefault="007F0C2A" w:rsidP="001A1CC5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{gpAddress}</w:t>
            </w:r>
          </w:p>
        </w:tc>
      </w:tr>
      <w:tr w:rsidR="00BE0BF1" w:rsidRPr="00BE0BF1" w14:paraId="43702976" w14:textId="77777777" w:rsidTr="007F0C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shd w:val="clear" w:color="auto" w:fill="auto"/>
          </w:tcPr>
          <w:p w14:paraId="67A1C0D9" w14:textId="7225772C" w:rsidR="005D39AB" w:rsidRPr="00BE0BF1" w:rsidRDefault="005D39AB" w:rsidP="001A1CC5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{gpNotes}</w:t>
            </w:r>
          </w:p>
        </w:tc>
      </w:tr>
      <w:tr w:rsidR="00BE0BF1" w:rsidRPr="00BE0BF1" w14:paraId="65A0EF82" w14:textId="77777777" w:rsidTr="00F32E0E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tcBorders>
              <w:bottom w:val="single" w:sz="4" w:space="0" w:color="auto"/>
            </w:tcBorders>
          </w:tcPr>
          <w:p w14:paraId="14B3D0C3" w14:textId="24CFAE04" w:rsidR="001A1CC5" w:rsidRPr="00BE0BF1" w:rsidRDefault="001A1CC5" w:rsidP="001A1CC5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Positive Behavior Support Plan:           Yes</w:t>
            </w:r>
            <w:r>
              <w:rPr>
                <w:rFonts w:ascii="Segoe UI Symbol" w:eastAsia="Times New Roman" w:hAnsi="Segoe UI Symbol" w:cs="Segoe UI Symbol"/>
                <w:color w:val="000000" w:themeColor="text1"/>
                <w:sz w:val="18"/>
                <w:szCs w:val="18"/>
              </w:rPr>
              <w:t>☐</w:t>
            </w: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 xml:space="preserve">   No </w:t>
            </w:r>
            <w:r>
              <w:rPr>
                <w:rFonts w:ascii="Segoe UI Symbol" w:eastAsia="Times New Roman" w:hAnsi="Segoe UI Symbol" w:cs="Segoe UI Symbol"/>
                <w:color w:val="000000" w:themeColor="text1"/>
                <w:sz w:val="18"/>
                <w:szCs w:val="18"/>
              </w:rPr>
              <w:t>☐</w:t>
            </w:r>
          </w:p>
        </w:tc>
        <w:tc>
          <w:tcPr>
            <w:tcW w:w="2428" w:type="pct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15C8681" w14:textId="52EFE83A" w:rsidR="001A1CC5" w:rsidRPr="00BE0BF1" w:rsidRDefault="001A1CC5" w:rsidP="001A1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Plan Date:</w:t>
            </w:r>
          </w:p>
        </w:tc>
      </w:tr>
      <w:tr w:rsidR="00BE0BF1" w:rsidRPr="00BE0BF1" w14:paraId="3C81AF92" w14:textId="77777777" w:rsidTr="00F32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02D9BC8" w14:textId="58ACDD53" w:rsidR="001A1CC5" w:rsidRPr="00BE0BF1" w:rsidRDefault="001A1CC5" w:rsidP="001A1CC5">
            <w:pPr>
              <w:rPr>
                <w:rFonts w:ascii="Verdana" w:eastAsia="Times New Roman" w:hAnsi="Verdana" w:cs="Arial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b/>
                <w:bCs/>
                <w:color w:val="000000" w:themeColor="text1"/>
                <w:sz w:val="18"/>
                <w:szCs w:val="18"/>
              </w:rPr>
              <w:t>PBSP Practitioner’s Name:</w:t>
            </w:r>
          </w:p>
        </w:tc>
        <w:tc>
          <w:tcPr>
            <w:tcW w:w="2428" w:type="pct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20BE3847" w14:textId="7AB39456" w:rsidR="001A1CC5" w:rsidRPr="00BE0BF1" w:rsidRDefault="001A1CC5" w:rsidP="001A1C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PBSP Practitioner’s Organisation:</w:t>
            </w:r>
          </w:p>
        </w:tc>
      </w:tr>
      <w:tr w:rsidR="00BE0BF1" w:rsidRPr="00BE0BF1" w14:paraId="41720C30" w14:textId="77777777" w:rsidTr="00F32E0E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tcBorders>
              <w:left w:val="single" w:sz="4" w:space="0" w:color="auto"/>
            </w:tcBorders>
            <w:shd w:val="clear" w:color="auto" w:fill="auto"/>
          </w:tcPr>
          <w:p w14:paraId="5F0ADD54" w14:textId="523CD328" w:rsidR="001A1CC5" w:rsidRPr="00BE0BF1" w:rsidRDefault="001A1CC5" w:rsidP="001A1CC5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Email:</w:t>
            </w:r>
          </w:p>
        </w:tc>
        <w:tc>
          <w:tcPr>
            <w:tcW w:w="2428" w:type="pct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3ED9B7EE" w14:textId="027D927B" w:rsidR="001A1CC5" w:rsidRPr="00BE0BF1" w:rsidRDefault="001A1CC5" w:rsidP="001A1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Phone:</w:t>
            </w:r>
          </w:p>
        </w:tc>
      </w:tr>
      <w:tr w:rsidR="00BE0BF1" w:rsidRPr="00BE0BF1" w14:paraId="53BA9F67" w14:textId="77777777" w:rsidTr="007F0C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C495123" w14:textId="1924EFBB" w:rsidR="007F0C2A" w:rsidRPr="00BE0BF1" w:rsidRDefault="007F0C2A" w:rsidP="001A1CC5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 xml:space="preserve">Adress: </w:t>
            </w:r>
          </w:p>
        </w:tc>
      </w:tr>
      <w:tr w:rsidR="00BE0BF1" w:rsidRPr="00BE0BF1" w14:paraId="7915F34C" w14:textId="77777777" w:rsidTr="007F0C2A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8C8C40C" w14:textId="57861256" w:rsidR="005D39AB" w:rsidRPr="00BE0BF1" w:rsidRDefault="005D39AB" w:rsidP="001A1CC5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Notes:</w:t>
            </w:r>
          </w:p>
        </w:tc>
      </w:tr>
      <w:tr w:rsidR="00BE0BF1" w:rsidRPr="00BE0BF1" w14:paraId="06A374C9" w14:textId="77777777" w:rsidTr="007F0C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02941983" w14:textId="5825D99A" w:rsidR="00E46B18" w:rsidRPr="00BE0BF1" w:rsidRDefault="00E46B18" w:rsidP="001A1CC5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b/>
                <w:bCs/>
                <w:color w:val="000000" w:themeColor="text1"/>
                <w:sz w:val="18"/>
                <w:szCs w:val="18"/>
              </w:rPr>
              <w:t>Additional Health Care Information if any (Pharmacy | Physio | OT | Speech | Psychologist)</w:t>
            </w:r>
          </w:p>
        </w:tc>
      </w:tr>
      <w:tr w:rsidR="00BE0BF1" w:rsidRPr="00BE0BF1" w14:paraId="40E77B06" w14:textId="77777777" w:rsidTr="00F32E0E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A2E9D75" w14:textId="3FCC0727" w:rsidR="00FB6008" w:rsidRPr="00BE0BF1" w:rsidRDefault="00E46B18" w:rsidP="001A1CC5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{pro1Name}</w:t>
            </w:r>
          </w:p>
        </w:tc>
        <w:tc>
          <w:tcPr>
            <w:tcW w:w="2428" w:type="pct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795B5C0E" w14:textId="61B38A43" w:rsidR="00FB6008" w:rsidRPr="00BE0BF1" w:rsidRDefault="00E46B18" w:rsidP="001A1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{pro1Org}</w:t>
            </w:r>
          </w:p>
        </w:tc>
      </w:tr>
      <w:tr w:rsidR="00BE0BF1" w:rsidRPr="00BE0BF1" w14:paraId="7E960949" w14:textId="77777777" w:rsidTr="00F32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tcBorders>
              <w:left w:val="single" w:sz="4" w:space="0" w:color="auto"/>
            </w:tcBorders>
            <w:shd w:val="clear" w:color="auto" w:fill="auto"/>
          </w:tcPr>
          <w:p w14:paraId="2FCD87E6" w14:textId="5FA32F89" w:rsidR="00E46B18" w:rsidRPr="00BE0BF1" w:rsidRDefault="00E46B18" w:rsidP="00E46B18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{pro1Email}</w:t>
            </w:r>
          </w:p>
        </w:tc>
        <w:tc>
          <w:tcPr>
            <w:tcW w:w="2428" w:type="pct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7AE35738" w14:textId="12638F36" w:rsidR="00E46B18" w:rsidRPr="00BE0BF1" w:rsidRDefault="00E46B18" w:rsidP="00E46B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{pro1Phone}</w:t>
            </w:r>
          </w:p>
        </w:tc>
      </w:tr>
      <w:tr w:rsidR="00BE0BF1" w:rsidRPr="00BE0BF1" w14:paraId="38C4921A" w14:textId="77777777" w:rsidTr="005B009D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20D628" w14:textId="3DE9BEFB" w:rsidR="005B009D" w:rsidRPr="00BE0BF1" w:rsidRDefault="00B22C78" w:rsidP="00E46B18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{pro1Notes}</w:t>
            </w:r>
          </w:p>
        </w:tc>
      </w:tr>
      <w:tr w:rsidR="00BE0BF1" w:rsidRPr="00BE0BF1" w14:paraId="66A45D7B" w14:textId="77777777" w:rsidTr="00F32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A1A1EE8" w14:textId="631BB1A9" w:rsidR="005B009D" w:rsidRPr="00BE0BF1" w:rsidRDefault="005B009D" w:rsidP="005B009D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{pro2Name}</w:t>
            </w:r>
          </w:p>
        </w:tc>
        <w:tc>
          <w:tcPr>
            <w:tcW w:w="2428" w:type="pct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67208BE9" w14:textId="387B9C67" w:rsidR="005B009D" w:rsidRPr="00BE0BF1" w:rsidRDefault="005B009D" w:rsidP="005B00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{pro2Org}</w:t>
            </w:r>
          </w:p>
        </w:tc>
      </w:tr>
      <w:tr w:rsidR="00BE0BF1" w:rsidRPr="00BE0BF1" w14:paraId="15253FB3" w14:textId="77777777" w:rsidTr="00F32E0E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tcBorders>
              <w:left w:val="single" w:sz="4" w:space="0" w:color="auto"/>
            </w:tcBorders>
            <w:shd w:val="clear" w:color="auto" w:fill="auto"/>
          </w:tcPr>
          <w:p w14:paraId="6AE042C9" w14:textId="792BE67E" w:rsidR="005B009D" w:rsidRPr="00BE0BF1" w:rsidRDefault="005B009D" w:rsidP="005B009D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{pro2Email}</w:t>
            </w:r>
          </w:p>
        </w:tc>
        <w:tc>
          <w:tcPr>
            <w:tcW w:w="2428" w:type="pct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386EFE79" w14:textId="24367021" w:rsidR="005B009D" w:rsidRPr="00BE0BF1" w:rsidRDefault="005B009D" w:rsidP="005B00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{pro2Phone}</w:t>
            </w:r>
          </w:p>
        </w:tc>
      </w:tr>
      <w:tr w:rsidR="00BE0BF1" w:rsidRPr="00BE0BF1" w14:paraId="15D9CBFB" w14:textId="77777777" w:rsidTr="004C3A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F2E221" w14:textId="4B507707" w:rsidR="005B009D" w:rsidRPr="00BE0BF1" w:rsidRDefault="005B009D" w:rsidP="005B009D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{pro2Notes}</w:t>
            </w:r>
          </w:p>
        </w:tc>
      </w:tr>
      <w:tr w:rsidR="00BE0BF1" w:rsidRPr="00BE0BF1" w14:paraId="01341A26" w14:textId="77777777" w:rsidTr="00F32E0E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6D97DE2" w14:textId="418845C5" w:rsidR="004C3A7F" w:rsidRPr="00BE0BF1" w:rsidRDefault="004C3A7F" w:rsidP="004C3A7F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{pro3Name}</w:t>
            </w:r>
          </w:p>
        </w:tc>
        <w:tc>
          <w:tcPr>
            <w:tcW w:w="2428" w:type="pct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40BF2D27" w14:textId="23E9622C" w:rsidR="004C3A7F" w:rsidRPr="00BE0BF1" w:rsidRDefault="004C3A7F" w:rsidP="004C3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{pro3Org}</w:t>
            </w:r>
          </w:p>
        </w:tc>
      </w:tr>
      <w:tr w:rsidR="00BE0BF1" w:rsidRPr="00BE0BF1" w14:paraId="6102C109" w14:textId="77777777" w:rsidTr="00F32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1A404FE" w14:textId="4B67F006" w:rsidR="004C3A7F" w:rsidRPr="00BE0BF1" w:rsidRDefault="004C3A7F" w:rsidP="004C3A7F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{pro3Email}</w:t>
            </w:r>
          </w:p>
        </w:tc>
        <w:tc>
          <w:tcPr>
            <w:tcW w:w="2428" w:type="pct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0C602F49" w14:textId="6D6FFF4D" w:rsidR="004C3A7F" w:rsidRPr="00BE0BF1" w:rsidRDefault="004C3A7F" w:rsidP="004C3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{pro3Phone}</w:t>
            </w:r>
          </w:p>
        </w:tc>
      </w:tr>
      <w:tr w:rsidR="00BE0BF1" w:rsidRPr="00BE0BF1" w14:paraId="65FB6177" w14:textId="77777777" w:rsidTr="007F3E4B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D6800D" w14:textId="68F32B32" w:rsidR="004C3A7F" w:rsidRPr="00BE0BF1" w:rsidRDefault="004C3A7F" w:rsidP="004C3A7F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{pro3Notes}</w:t>
            </w:r>
          </w:p>
        </w:tc>
      </w:tr>
      <w:tr w:rsidR="00BE0BF1" w:rsidRPr="00BE0BF1" w14:paraId="02312822" w14:textId="77777777" w:rsidTr="00F32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E9AEC1F" w14:textId="35D7481C" w:rsidR="007F3E4B" w:rsidRPr="00BE0BF1" w:rsidRDefault="007F3E4B" w:rsidP="007F3E4B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{pro4Name}</w:t>
            </w:r>
          </w:p>
        </w:tc>
        <w:tc>
          <w:tcPr>
            <w:tcW w:w="2428" w:type="pct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38612765" w14:textId="1EF619A3" w:rsidR="007F3E4B" w:rsidRPr="00BE0BF1" w:rsidRDefault="007F3E4B" w:rsidP="007F3E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{pro4Org}</w:t>
            </w:r>
          </w:p>
        </w:tc>
      </w:tr>
      <w:tr w:rsidR="00BE0BF1" w:rsidRPr="00BE0BF1" w14:paraId="33FD8C2D" w14:textId="77777777" w:rsidTr="00F32E0E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99BC8B7" w14:textId="62425648" w:rsidR="007F3E4B" w:rsidRPr="00BE0BF1" w:rsidRDefault="007F3E4B" w:rsidP="007F3E4B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{pro4Email}</w:t>
            </w:r>
          </w:p>
        </w:tc>
        <w:tc>
          <w:tcPr>
            <w:tcW w:w="2428" w:type="pct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386FCC4E" w14:textId="25F500B8" w:rsidR="007F3E4B" w:rsidRPr="00BE0BF1" w:rsidRDefault="007F3E4B" w:rsidP="007F3E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{pro4Phone}</w:t>
            </w:r>
          </w:p>
        </w:tc>
      </w:tr>
      <w:tr w:rsidR="00BE0BF1" w:rsidRPr="00BE0BF1" w14:paraId="4428256E" w14:textId="77777777" w:rsidTr="007F3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CDB1BB" w14:textId="496921C2" w:rsidR="007F3E4B" w:rsidRPr="00BE0BF1" w:rsidRDefault="007F3E4B" w:rsidP="007F3E4B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{pro4Notes}</w:t>
            </w:r>
          </w:p>
        </w:tc>
      </w:tr>
      <w:tr w:rsidR="00BE0BF1" w:rsidRPr="00BE0BF1" w14:paraId="7F9E1D7F" w14:textId="77777777" w:rsidTr="00F32E0E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776731A" w14:textId="19646FE7" w:rsidR="007F3E4B" w:rsidRPr="00BE0BF1" w:rsidRDefault="007F3E4B" w:rsidP="007F3E4B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Professional Name:</w:t>
            </w:r>
          </w:p>
        </w:tc>
        <w:tc>
          <w:tcPr>
            <w:tcW w:w="2428" w:type="pct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162AB63E" w14:textId="3D25A9DD" w:rsidR="007F3E4B" w:rsidRPr="00BE0BF1" w:rsidRDefault="007F3E4B" w:rsidP="007F3E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Organisation:</w:t>
            </w:r>
          </w:p>
        </w:tc>
      </w:tr>
      <w:tr w:rsidR="00BE0BF1" w:rsidRPr="00BE0BF1" w14:paraId="6CAB8A99" w14:textId="77777777" w:rsidTr="00F32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tcBorders>
              <w:left w:val="single" w:sz="4" w:space="0" w:color="auto"/>
            </w:tcBorders>
            <w:shd w:val="clear" w:color="auto" w:fill="auto"/>
          </w:tcPr>
          <w:p w14:paraId="5130ED54" w14:textId="68F25EEC" w:rsidR="007F3E4B" w:rsidRPr="00BE0BF1" w:rsidRDefault="007F3E4B" w:rsidP="007F3E4B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Email:</w:t>
            </w:r>
          </w:p>
        </w:tc>
        <w:tc>
          <w:tcPr>
            <w:tcW w:w="2428" w:type="pct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5D0D921F" w14:textId="35306332" w:rsidR="007F3E4B" w:rsidRPr="00BE0BF1" w:rsidRDefault="007F3E4B" w:rsidP="007F3E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Phone:</w:t>
            </w:r>
          </w:p>
        </w:tc>
      </w:tr>
      <w:tr w:rsidR="00BE0BF1" w:rsidRPr="00BE0BF1" w14:paraId="1E6F57F1" w14:textId="77777777" w:rsidTr="007F3E4B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199B81" w14:textId="32F9315C" w:rsidR="007F3E4B" w:rsidRPr="00BE0BF1" w:rsidRDefault="007F3E4B" w:rsidP="007F3E4B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Notes:</w:t>
            </w:r>
          </w:p>
        </w:tc>
      </w:tr>
      <w:tr w:rsidR="00BE0BF1" w:rsidRPr="00BE0BF1" w14:paraId="03595059" w14:textId="77777777" w:rsidTr="00F32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tcBorders>
              <w:top w:val="single" w:sz="4" w:space="0" w:color="auto"/>
            </w:tcBorders>
            <w:shd w:val="clear" w:color="auto" w:fill="auto"/>
          </w:tcPr>
          <w:p w14:paraId="4D6A0A1D" w14:textId="77777777" w:rsidR="007F3E4B" w:rsidRPr="00BE0BF1" w:rsidRDefault="007F3E4B" w:rsidP="001A1CC5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428" w:type="pct"/>
            <w:gridSpan w:val="2"/>
            <w:tcBorders>
              <w:top w:val="single" w:sz="4" w:space="0" w:color="auto"/>
            </w:tcBorders>
            <w:shd w:val="clear" w:color="auto" w:fill="auto"/>
          </w:tcPr>
          <w:p w14:paraId="7812C696" w14:textId="77777777" w:rsidR="007F3E4B" w:rsidRPr="00BE0BF1" w:rsidRDefault="007F3E4B" w:rsidP="001A1C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</w:p>
        </w:tc>
      </w:tr>
      <w:tr w:rsidR="00BE0BF1" w:rsidRPr="00BE0BF1" w14:paraId="04C92E71" w14:textId="77777777" w:rsidTr="0045454C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bottom w:val="single" w:sz="4" w:space="0" w:color="auto"/>
            </w:tcBorders>
          </w:tcPr>
          <w:p w14:paraId="0A33EAF3" w14:textId="5E226C46" w:rsidR="00591179" w:rsidRPr="00BE0BF1" w:rsidRDefault="002971B0" w:rsidP="001A1CC5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b/>
                <w:bCs/>
                <w:color w:val="000000" w:themeColor="text1"/>
                <w:sz w:val="18"/>
                <w:szCs w:val="18"/>
              </w:rPr>
              <w:t>Current Service providers – SIL | STA | Community access | Cleaners | Gardening</w:t>
            </w:r>
          </w:p>
        </w:tc>
      </w:tr>
      <w:tr w:rsidR="00BE0BF1" w:rsidRPr="00BE0BF1" w14:paraId="243DDFC9" w14:textId="77777777" w:rsidTr="00F32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E0C9AE0" w14:textId="001B7399" w:rsidR="00591179" w:rsidRPr="00BE0BF1" w:rsidRDefault="002971B0" w:rsidP="001A1CC5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{sp1Name}</w:t>
            </w:r>
          </w:p>
        </w:tc>
        <w:tc>
          <w:tcPr>
            <w:tcW w:w="2428" w:type="pct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649E3400" w14:textId="6FC4498F" w:rsidR="00591179" w:rsidRPr="00BE0BF1" w:rsidRDefault="00944D5D" w:rsidP="001A1C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{sp1Org}</w:t>
            </w:r>
          </w:p>
        </w:tc>
      </w:tr>
      <w:tr w:rsidR="00BE0BF1" w:rsidRPr="00BE0BF1" w14:paraId="58DC62E9" w14:textId="77777777" w:rsidTr="00F32E0E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tcBorders>
              <w:left w:val="single" w:sz="4" w:space="0" w:color="auto"/>
            </w:tcBorders>
            <w:shd w:val="clear" w:color="auto" w:fill="auto"/>
          </w:tcPr>
          <w:p w14:paraId="7E52846B" w14:textId="4454C527" w:rsidR="00591179" w:rsidRPr="00BE0BF1" w:rsidRDefault="00944D5D" w:rsidP="001A1CC5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{sp1Email}</w:t>
            </w:r>
          </w:p>
        </w:tc>
        <w:tc>
          <w:tcPr>
            <w:tcW w:w="2428" w:type="pct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3EAEF43B" w14:textId="6940A344" w:rsidR="00591179" w:rsidRPr="00BE0BF1" w:rsidRDefault="00944D5D" w:rsidP="001A1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{sp1Phone}</w:t>
            </w:r>
          </w:p>
        </w:tc>
      </w:tr>
      <w:tr w:rsidR="00BE0BF1" w:rsidRPr="00BE0BF1" w14:paraId="0440D9F6" w14:textId="77777777" w:rsidTr="00F32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CFE19EE" w14:textId="382E74B9" w:rsidR="00346376" w:rsidRPr="00BE0BF1" w:rsidRDefault="00197006" w:rsidP="001A1CC5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{sp1Type}</w:t>
            </w:r>
          </w:p>
        </w:tc>
        <w:tc>
          <w:tcPr>
            <w:tcW w:w="2428" w:type="pct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35A67C" w14:textId="45A1DB7C" w:rsidR="00346376" w:rsidRPr="00BE0BF1" w:rsidRDefault="00197006" w:rsidP="001A1C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{sp1Freq}</w:t>
            </w:r>
          </w:p>
        </w:tc>
      </w:tr>
      <w:tr w:rsidR="00BE0BF1" w:rsidRPr="00BE0BF1" w14:paraId="0DE21B5F" w14:textId="77777777" w:rsidTr="00F32E0E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757811C" w14:textId="5846D554" w:rsidR="009151A6" w:rsidRPr="00BE0BF1" w:rsidRDefault="009151A6" w:rsidP="009151A6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{sp2Name}</w:t>
            </w:r>
          </w:p>
        </w:tc>
        <w:tc>
          <w:tcPr>
            <w:tcW w:w="2428" w:type="pct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4300B9BB" w14:textId="0E32B37B" w:rsidR="009151A6" w:rsidRPr="00BE0BF1" w:rsidRDefault="009151A6" w:rsidP="009151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{sp2Org}</w:t>
            </w:r>
          </w:p>
        </w:tc>
      </w:tr>
      <w:tr w:rsidR="00BE0BF1" w:rsidRPr="00BE0BF1" w14:paraId="2F004953" w14:textId="77777777" w:rsidTr="00F32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tcBorders>
              <w:left w:val="single" w:sz="4" w:space="0" w:color="auto"/>
            </w:tcBorders>
            <w:shd w:val="clear" w:color="auto" w:fill="auto"/>
          </w:tcPr>
          <w:p w14:paraId="2FB0F663" w14:textId="541DE4EF" w:rsidR="009151A6" w:rsidRPr="00BE0BF1" w:rsidRDefault="004A1DAD" w:rsidP="009151A6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{sp2Email}</w:t>
            </w:r>
          </w:p>
        </w:tc>
        <w:tc>
          <w:tcPr>
            <w:tcW w:w="2428" w:type="pct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32E8FB5F" w14:textId="42B080E2" w:rsidR="009151A6" w:rsidRPr="00BE0BF1" w:rsidRDefault="009151A6" w:rsidP="009151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{sp2Phone}</w:t>
            </w:r>
          </w:p>
        </w:tc>
      </w:tr>
      <w:tr w:rsidR="00BE0BF1" w:rsidRPr="00BE0BF1" w14:paraId="2A9403AA" w14:textId="77777777" w:rsidTr="00F32E0E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C13CA12" w14:textId="3072E463" w:rsidR="009151A6" w:rsidRPr="00BE0BF1" w:rsidRDefault="009151A6" w:rsidP="009151A6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{sp2Type}</w:t>
            </w:r>
          </w:p>
        </w:tc>
        <w:tc>
          <w:tcPr>
            <w:tcW w:w="2428" w:type="pct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3BE384" w14:textId="084D2C8E" w:rsidR="009151A6" w:rsidRPr="00BE0BF1" w:rsidRDefault="009151A6" w:rsidP="009151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{sp2Freq}</w:t>
            </w:r>
          </w:p>
        </w:tc>
      </w:tr>
      <w:tr w:rsidR="00BE0BF1" w:rsidRPr="00BE0BF1" w14:paraId="0BA1910B" w14:textId="77777777" w:rsidTr="00F32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A015DBB" w14:textId="13B2FDE2" w:rsidR="0045454C" w:rsidRPr="00BE0BF1" w:rsidRDefault="0045454C" w:rsidP="0045454C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{sp3Name}</w:t>
            </w:r>
          </w:p>
        </w:tc>
        <w:tc>
          <w:tcPr>
            <w:tcW w:w="2428" w:type="pct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3175B4B0" w14:textId="1F52A006" w:rsidR="0045454C" w:rsidRPr="00BE0BF1" w:rsidRDefault="0045454C" w:rsidP="004545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{sp3Org}</w:t>
            </w:r>
          </w:p>
        </w:tc>
      </w:tr>
      <w:tr w:rsidR="00BE0BF1" w:rsidRPr="00BE0BF1" w14:paraId="63282B4D" w14:textId="77777777" w:rsidTr="00F32E0E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tcBorders>
              <w:left w:val="single" w:sz="4" w:space="0" w:color="auto"/>
            </w:tcBorders>
            <w:shd w:val="clear" w:color="auto" w:fill="auto"/>
          </w:tcPr>
          <w:p w14:paraId="38CD78FF" w14:textId="3DF537F8" w:rsidR="0045454C" w:rsidRPr="00BE0BF1" w:rsidRDefault="0045454C" w:rsidP="0045454C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{sp3Email}</w:t>
            </w:r>
          </w:p>
        </w:tc>
        <w:tc>
          <w:tcPr>
            <w:tcW w:w="2428" w:type="pct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3DA7A315" w14:textId="45B6FC7D" w:rsidR="0045454C" w:rsidRPr="00BE0BF1" w:rsidRDefault="0045454C" w:rsidP="004545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{sp3Phone}</w:t>
            </w:r>
          </w:p>
        </w:tc>
      </w:tr>
      <w:tr w:rsidR="00BE0BF1" w:rsidRPr="00BE0BF1" w14:paraId="1BDE6478" w14:textId="77777777" w:rsidTr="00F32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B1F91FC" w14:textId="54C286B7" w:rsidR="0045454C" w:rsidRPr="00BE0BF1" w:rsidRDefault="0045454C" w:rsidP="0045454C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{sp3Type}</w:t>
            </w:r>
          </w:p>
        </w:tc>
        <w:tc>
          <w:tcPr>
            <w:tcW w:w="2428" w:type="pct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305FF7" w14:textId="1801115E" w:rsidR="0045454C" w:rsidRPr="00BE0BF1" w:rsidRDefault="0045454C" w:rsidP="004545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{sp3Freq}</w:t>
            </w:r>
          </w:p>
        </w:tc>
      </w:tr>
      <w:tr w:rsidR="00BE0BF1" w:rsidRPr="00BE0BF1" w14:paraId="21BEA9EC" w14:textId="77777777" w:rsidTr="00F32E0E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BFC0011" w14:textId="7C040156" w:rsidR="0045454C" w:rsidRPr="00BE0BF1" w:rsidRDefault="0045454C" w:rsidP="0045454C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{sp4Name}</w:t>
            </w:r>
          </w:p>
        </w:tc>
        <w:tc>
          <w:tcPr>
            <w:tcW w:w="2428" w:type="pct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0D9B815E" w14:textId="0AA89603" w:rsidR="0045454C" w:rsidRPr="00BE0BF1" w:rsidRDefault="0045454C" w:rsidP="004545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{sp4Org}</w:t>
            </w:r>
          </w:p>
        </w:tc>
      </w:tr>
      <w:tr w:rsidR="00BE0BF1" w:rsidRPr="00BE0BF1" w14:paraId="0337D391" w14:textId="77777777" w:rsidTr="00F32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tcBorders>
              <w:left w:val="single" w:sz="4" w:space="0" w:color="auto"/>
            </w:tcBorders>
            <w:shd w:val="clear" w:color="auto" w:fill="auto"/>
          </w:tcPr>
          <w:p w14:paraId="2DA1661A" w14:textId="008FA7B7" w:rsidR="0045454C" w:rsidRPr="00BE0BF1" w:rsidRDefault="0045454C" w:rsidP="0045454C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{sp4Email}</w:t>
            </w:r>
          </w:p>
        </w:tc>
        <w:tc>
          <w:tcPr>
            <w:tcW w:w="2428" w:type="pct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23D6D1B5" w14:textId="5CBA76F0" w:rsidR="0045454C" w:rsidRPr="00BE0BF1" w:rsidRDefault="0045454C" w:rsidP="004545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{sp4Phone}</w:t>
            </w:r>
          </w:p>
        </w:tc>
      </w:tr>
      <w:tr w:rsidR="00BE0BF1" w:rsidRPr="00BE0BF1" w14:paraId="43D1C2F1" w14:textId="77777777" w:rsidTr="00F32E0E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8559512" w14:textId="40B4374E" w:rsidR="0045454C" w:rsidRPr="00BE0BF1" w:rsidRDefault="0045454C" w:rsidP="0045454C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{sp4Type}</w:t>
            </w:r>
          </w:p>
        </w:tc>
        <w:tc>
          <w:tcPr>
            <w:tcW w:w="2428" w:type="pct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44ADF0" w14:textId="7871B997" w:rsidR="0045454C" w:rsidRPr="00BE0BF1" w:rsidRDefault="0045454C" w:rsidP="004545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{sp4Freq}</w:t>
            </w:r>
          </w:p>
        </w:tc>
      </w:tr>
      <w:tr w:rsidR="00BE0BF1" w:rsidRPr="00BE0BF1" w14:paraId="29C7EEA9" w14:textId="77777777" w:rsidTr="00F32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tcBorders>
              <w:top w:val="single" w:sz="4" w:space="0" w:color="auto"/>
            </w:tcBorders>
            <w:shd w:val="clear" w:color="auto" w:fill="auto"/>
          </w:tcPr>
          <w:p w14:paraId="279868A2" w14:textId="77777777" w:rsidR="0013009E" w:rsidRPr="00BE0BF1" w:rsidRDefault="0013009E" w:rsidP="0013009E">
            <w:pPr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428" w:type="pct"/>
            <w:gridSpan w:val="2"/>
            <w:tcBorders>
              <w:top w:val="single" w:sz="4" w:space="0" w:color="auto"/>
            </w:tcBorders>
            <w:shd w:val="clear" w:color="auto" w:fill="auto"/>
          </w:tcPr>
          <w:p w14:paraId="1CF2CDA5" w14:textId="77777777" w:rsidR="0013009E" w:rsidRPr="00BE0BF1" w:rsidRDefault="0013009E" w:rsidP="001300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</w:p>
        </w:tc>
      </w:tr>
      <w:tr w:rsidR="00BE0BF1" w:rsidRPr="00BE0BF1" w14:paraId="420E5D9E" w14:textId="77777777" w:rsidTr="00100839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7FCA7F48" w14:textId="77777777" w:rsidR="001A1CC5" w:rsidRPr="00BE0BF1" w:rsidRDefault="001A1CC5" w:rsidP="001A1CC5">
            <w:pPr>
              <w:spacing w:after="0"/>
              <w:contextualSpacing/>
              <w:outlineLvl w:val="0"/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</w:pPr>
          </w:p>
          <w:p w14:paraId="58369C13" w14:textId="3E789320" w:rsidR="001A1CC5" w:rsidRPr="00BE0BF1" w:rsidRDefault="001A1CC5" w:rsidP="001A1CC5">
            <w:pPr>
              <w:spacing w:after="0"/>
              <w:contextualSpacing/>
              <w:outlineLvl w:val="0"/>
              <w:rPr>
                <w:rFonts w:ascii="Verdana" w:hAnsi="Verdana" w:cs="Arial"/>
                <w:color w:val="000000" w:themeColor="text1"/>
                <w:sz w:val="18"/>
                <w:szCs w:val="18"/>
              </w:rPr>
            </w:pPr>
            <w:r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  <w:t>Client/Guardian Declaration</w:t>
            </w:r>
          </w:p>
        </w:tc>
      </w:tr>
      <w:tr w:rsidR="00BE0BF1" w:rsidRPr="00BE0BF1" w14:paraId="3EB101B2" w14:textId="77777777" w:rsidTr="001008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shd w:val="clear" w:color="auto" w:fill="auto"/>
          </w:tcPr>
          <w:p w14:paraId="1B974DFE" w14:textId="77777777" w:rsidR="00BE0BF1" w:rsidRPr="00BE0BF1" w:rsidRDefault="00BE0BF1" w:rsidP="001A1CC5">
            <w:pPr>
              <w:pStyle w:val="NoSpacing"/>
              <w:contextualSpacing/>
              <w:jc w:val="both"/>
              <w:rPr>
                <w:rFonts w:ascii="Verdana" w:hAnsi="Verdana"/>
                <w:color w:val="000000" w:themeColor="text1"/>
                <w:sz w:val="18"/>
                <w:szCs w:val="18"/>
              </w:rPr>
            </w:pPr>
          </w:p>
          <w:p w14:paraId="59F997D6" w14:textId="77777777" w:rsidR="001A1CC5" w:rsidRPr="00BE0BF1" w:rsidRDefault="001A1CC5" w:rsidP="001A1CC5">
            <w:pPr>
              <w:pStyle w:val="NoSpacing"/>
              <w:contextualSpacing/>
              <w:jc w:val="both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>
              <w:rPr>
                <w:rFonts w:ascii="Verdana" w:hAnsi="Verdana"/>
                <w:color w:val="000000" w:themeColor="text1"/>
                <w:sz w:val="18"/>
                <w:szCs w:val="18"/>
              </w:rPr>
              <w:t>I consent to my information being provided Diligent Supports to for the purposes of referral, service delivery and inclusion in de-identified data reporting.</w:t>
            </w:r>
          </w:p>
          <w:p w14:paraId="3C2A52A3" w14:textId="353DB6B7" w:rsidR="00BE0BF1" w:rsidRPr="00BE0BF1" w:rsidRDefault="00BE0BF1" w:rsidP="001A1CC5">
            <w:pPr>
              <w:pStyle w:val="NoSpacing"/>
              <w:contextualSpacing/>
              <w:jc w:val="both"/>
              <w:rPr>
                <w:rFonts w:ascii="Verdana" w:hAnsi="Verdana"/>
                <w:color w:val="000000" w:themeColor="text1"/>
                <w:sz w:val="18"/>
                <w:szCs w:val="18"/>
              </w:rPr>
            </w:pPr>
          </w:p>
        </w:tc>
      </w:tr>
      <w:tr w:rsidR="00BE0BF1" w:rsidRPr="00BE0BF1" w14:paraId="0BEA7CB7" w14:textId="77777777" w:rsidTr="00F32E0E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shd w:val="clear" w:color="auto" w:fill="auto"/>
          </w:tcPr>
          <w:p w14:paraId="7763474E" w14:textId="53CD0D55" w:rsidR="001546BD" w:rsidRPr="00BE0BF1" w:rsidRDefault="001546BD" w:rsidP="00CF672C">
            <w:pPr>
              <w:pStyle w:val="NoSpacing"/>
              <w:spacing w:before="240" w:after="240"/>
              <w:contextualSpacing/>
              <w:jc w:val="both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>
              <w:rPr>
                <w:rFonts w:ascii="Verdana" w:hAnsi="Verdana"/>
                <w:color w:val="000000" w:themeColor="text1"/>
                <w:sz w:val="18"/>
                <w:szCs w:val="18"/>
              </w:rPr>
              <w:t>{fullName}</w:t>
            </w:r>
          </w:p>
        </w:tc>
        <w:tc>
          <w:tcPr>
            <w:tcW w:w="2428" w:type="pct"/>
            <w:gridSpan w:val="2"/>
            <w:shd w:val="clear" w:color="auto" w:fill="auto"/>
          </w:tcPr>
          <w:p w14:paraId="074BD8A1" w14:textId="77777777" w:rsidR="001546BD" w:rsidRPr="00BE0BF1" w:rsidRDefault="001546BD" w:rsidP="001546BD">
            <w:pPr>
              <w:pStyle w:val="NoSpacing"/>
              <w:spacing w:before="240" w:after="240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>
              <w:t>{todayDate}</w:t>
            </w:r>
          </w:p>
          <w:p w14:paraId="1B725318" w14:textId="7C854C7E" w:rsidR="001546BD" w:rsidRPr="00BE0BF1" w:rsidRDefault="001546BD" w:rsidP="001546BD">
            <w:pPr>
              <w:pStyle w:val="NoSpacing"/>
              <w:spacing w:before="240" w:after="240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>
              <w:rPr>
                <w:rFonts w:ascii="Verdana" w:hAnsi="Verdana"/>
                <w:color w:val="000000" w:themeColor="text1"/>
                <w:sz w:val="18"/>
                <w:szCs w:val="18"/>
              </w:rPr>
              <w:t xml:space="preserve">Date:  </w:t>
            </w:r>
          </w:p>
        </w:tc>
      </w:tr>
      <w:tr w:rsidR="00BE0BF1" w:rsidRPr="00BE0BF1" w14:paraId="78AEB477" w14:textId="77777777" w:rsidTr="004317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shd w:val="clear" w:color="auto" w:fill="auto"/>
          </w:tcPr>
          <w:p w14:paraId="05479783" w14:textId="12CF331F" w:rsidR="004317DA" w:rsidRPr="00BE0BF1" w:rsidRDefault="00057ECF" w:rsidP="001546BD">
            <w:pPr>
              <w:pStyle w:val="NoSpacing"/>
              <w:spacing w:before="240" w:after="240"/>
              <w:contextualSpacing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/>
                <w:noProof/>
                <w:color w:val="000000" w:themeColor="text1"/>
                <w:sz w:val="18"/>
                <w:szCs w:val="18"/>
              </w:rPr>
              <mc:AlternateContent>
                <mc:Choice Requires="wpi">
                  <w:drawing>
                    <wp:anchor distT="0" distB="0" distL="114300" distR="114300" simplePos="0" relativeHeight="251658240" behindDoc="0" locked="0" layoutInCell="1" allowOverlap="1" wp14:anchorId="3C254848" wp14:editId="31E8F159">
                      <wp:simplePos x="0" y="0"/>
                      <wp:positionH relativeFrom="column">
                        <wp:posOffset>2118590</wp:posOffset>
                      </wp:positionH>
                      <wp:positionV relativeFrom="paragraph">
                        <wp:posOffset>277115</wp:posOffset>
                      </wp:positionV>
                      <wp:extent cx="360" cy="360"/>
                      <wp:effectExtent l="57150" t="57150" r="57150" b="57150"/>
                      <wp:wrapNone/>
                      <wp:docPr id="1656495993" name="Ink 5"/>
                      <wp:cNvGraphicFramePr/>
                      <ns5:graphic>
                        <ns5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ns5:off x="0" y="0"/>
                              <ns5:ext cx="360" cy="360"/>
                            </w14:xfrm>
                          </w14:contentPart>
                        </ns5:graphicData>
                      </ns5:graphic>
                    </wp:anchor>
                  </w:drawing>
                </mc:Choice>
                <mc:Fallback>
                  <w:pict>
                    <v:shapetype w14:anchorId="364AFD59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5" o:spid="_x0000_s1026" type="#_x0000_t75" style="position:absolute;margin-left:166.1pt;margin-top:21.1pt;width:1.45pt;height:1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 dyT+wfKKEqcdEEJJOpAyAkLlAyz7JbHqPFt+JrR/j5O2C1AyeLD97rlHdrk5DJaNEMg4rPgqLzgD VE4b7Cr+sXvOHjijKFFL6xAqfgTim/r2ptwdPRBLaaSK9zH6RyFI9TBIyp0HTDetC4OMaRs64aXa yw7EuijuhXIYAWMWJwavywZa+Wkj2x7S8ckkgCXOnk6DU1fFpffWKBmTqRhR/2jJzg15Ss4z1BtP d0mDiz8bppvrBefca3qaYDSwNxniixyShtCBBKxd41T+P2OSHChzbWsU5E2g7Zy6OF1jG9yLtFYL 9DQy2CWWdl8YYFxA/RJtUuwdxgtdzJ9dfwMAAP//AwBQSwMEFAAGAAgAAAAhADj9If/WAAAAlAEA AAsAAABfcmVscy8ucmVsc6SQwWrDMAyG74O9g9F9cZrDGKNOL6PQa+kewNiKYxpbRjLZ+vYzg8Ey ettRv9D3iX9/+EyLWpElUjaw63pQmB35mIOB98vx6QWUVJu9XSijgRsKHMbHh/0ZF1vbkcyxiGqU LAbmWsur1uJmTFY6KpjbZiJOtraRgy7WXW1APfT9s+bfDBg3THXyBvjkB1CXW2nmP+wUHZPQVDtH SdM0RXePqj195DOujWI5YDXgWb5DxrVrz4G+79390xvYljm6I9uEb+S2fhyoZT96vely/AIAAP// AwBQSwMEFAAGAAgAAAAhAPSjqotoAQAAAwMAAA4AAABkcnMvZTJvRG9jLnhtbJxSy27CMBC8V+o/ WL4XJ7RCbUTCoagShz4O7QcYxyZWY2+0dgj8fTcECrSqKnGx9qGdndnxdLZxNVtrDBZ8ztNRwpn2 CkrrVzn/eH+6uecsROlLWYPXOd/qwGfF9dW0azI9hgrqUiMjEB+yrsl5FWOTCRFUpZ0MI2i0p6YB dDJSiitRouwI3dVinCQT0QGWDYLSIVB1PjR5scM3Rqv4akzQkdU5f0gSohcPAR6C5T4QxVRmK5RN ZdWekryAkZPWE4FvqLmMkrVof0E5qxACmDhS4AQYY5Xe6SFlafJD2cJ/9qrSO9VipsBH7eObxHi4 3a5xyQpXc7bsnqEkd2Qbge8R6Tz/mzGQnoNqHfEZHEFdy0jfIVS2CZxhZsuc46JMj/z9+vGo4A2P ul7OG+SI2Ev+a2Rj0PXHJiZsk3MyeNu/Oy/1JjJFxdsJlRXV++AEc5g9bDg5Kq09s+807ymd/N3i CwAA//8DAFBLAwQUAAYACAAAACEA4gBPLMIBAABkBAAAEAAAAGRycy9pbmsvaW5rMS54bWy0k0Fv 2yAUx++V9h0QO+zS2ODEc2vV6WmRJm3S1HRSe3RtGqMaiADHybffMybEVdOeOlmy4MH7896PPze3 e9GiHdOGK1lgGhGMmKxUzeWmwH/vV7MrjIwtZV22SrICH5jBt8svFzdcvog2hz8CBWmGkWgL3Fi7 zeO47/uon0dKb+KEkHn8U778/oWXPqtmz1xyC0eaY6hS0rK9HcRyXhe4snsS9oP2WnW6YmF5iOjq tMPqsmIrpUVpg2JTSslaJEsBdT9gZA9bGHA4Z8M0RoJDw7MkootscfXjGgLlvsCTeQclGqhE4Pi8 5uN/0Fy91RzKmifZ9wwjX1LNdkNNsWOev9/7H622TFvOTphHKH7hgKpx7viMoDQzqu2Gu8FoV7Yd IKOEgC382TQ+A+StHrD5VD3g8q7etLjXaHx7Uw4eWrDU8WotFwyMLrbBY9aA8BBeW+2eQ0KSdEbo bE7vCc1JltPrKEuzyVV4Fx81n3RnmqD3pE9+dSuB2thZz2vbBOgkImmAPkV+LrVhfNPYj3J92y45 OOfMO3RmQr6PO/Zc4K/uKSKXOQZcIwRRlCzSLL38RobvlRvDCYB5+Q8AAP//AwBQSwMEFAAGAAgA AAAhAIagzKbfAAAACQEAAA8AAABkcnMvZG93bnJldi54bWxMj09Lw0AQxe+C32EZwYvYzR+VErMp Ioh4EW2L7XGbnSZrs7Mhu2njt3d60tNj5j3e/KZcTK4TRxyC9aQgnSUgkGpvLDUK1quX2zmIEDUZ 3XlCBT8YYFFdXpS6MP5En3hcxkZwCYVCK2hj7AspQ92i02HmeyT29n5wOvI4NNIM+sTlrpNZkjxI py3xhVb3+NxifViOTsFh/W3ftx/ydfOV7ceU3rYre+OVur6anh5BRJziXxjO+IwOFTPt/EgmiE5B nmcZRxXcnZUDeX6fgtjxglVWpfz/QfULAAD//wMAUEsDBBQABgAIAAAAIQB5GLydvwAAACEBAAAZ AAAAZHJzL19yZWxzL2Uyb0RvYy54bWwucmVsc4TPsWrEMAwG4L3QdzDaGyUdylHiZDkOspYUbjWO kpjEsrGc0nv7euzBwQ0ahND3S23/63f1Q0lcYA1NVYMitmFyvGj4Hi9vJ1CSDU9mD0wabiTQd68v 7RftJpclWV0UVRQWDWvO8RNR7EreSBUicZnMIXmTS5sWjMZuZiF8r+sPTP8N6O5MNUwa0jA1oMZb LMnP7TDPztI52MMT5wcRaA/JwV/9XlCTFsoaHG9YqqnKoYBdi3ePdX8AAAD//wMAUEsBAi0AFAAG AAgAAAAhAJszJzcMAQAALQIAABMAAAAAAAAAAAAAAAAAAAAAAFtDb250ZW50X1R5cGVzXS54bWxQ SwECLQAUAAYACAAAACEAOP0h/9YAAACUAQAACwAAAAAAAAAAAAAAAAA9AQAAX3JlbHMvLnJlbHNQ SwECLQAUAAYACAAAACEA9KOqi2gBAAADAwAADgAAAAAAAAAAAAAAAAA8AgAAZHJzL2Uyb0RvYy54 bWxQSwECLQAUAAYACAAAACEA4gBPLMIBAABkBAAAEAAAAAAAAAAAAAAAAADQAwAAZHJzL2luay9p bmsxLnhtbFBLAQItABQABgAIAAAAIQCGoMym3wAAAAkBAAAPAAAAAAAAAAAAAAAAAMAFAABkcnMv ZG93bnJldi54bWxQSwECLQAUAAYACAAAACEAeRi8nb8AAAAhAQAAGQAAAAAAAAAAAAAAAADMBgAA ZHJzL19yZWxzL2Uyb0RvYy54bWwucmVsc1BLBQYAAAAABgAGAHgBAADCBwAAAAA= ">
                      <v:imagedata r:id="rId12" o:title=""/>
                    </v:shape>
                  </w:pict>
                </mc:Fallback>
              </mc:AlternateContent>
            </w:r>
            <w:r>
              <w:rPr>
                <w:rFonts w:ascii="Verdana" w:eastAsia="Times New Roman" w:hAnsi="Verdana"/>
                <w:color w:val="000000" w:themeColor="text1"/>
                <w:sz w:val="18"/>
                <w:szCs w:val="18"/>
              </w:rPr>
              <w:t xml:space="preserve">Signature of Client/Guardian:  </w:t>
            </w:r>
          </w:p>
          <w:p w14:paraId="6E276731" w14:textId="77777777" w:rsidR="004317DA" w:rsidRPr="00BE0BF1" w:rsidRDefault="004317DA" w:rsidP="004317DA">
            <w:pPr>
              <w:pStyle w:val="NoSpacing"/>
              <w:spacing w:before="240"/>
              <w:contextualSpacing/>
              <w:jc w:val="both"/>
              <w:rPr>
                <w:rFonts w:ascii="Verdana" w:hAnsi="Verdana"/>
                <w:color w:val="000000" w:themeColor="text1"/>
                <w:sz w:val="18"/>
                <w:szCs w:val="18"/>
              </w:rPr>
            </w:pPr>
          </w:p>
        </w:tc>
      </w:tr>
      <w:tr w:rsidR="00BE0BF1" w:rsidRPr="00BE0BF1" w14:paraId="7899C53F" w14:textId="77777777" w:rsidTr="00F32E0E">
        <w:trPr>
          <w:trHeight w:val="7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2" w:type="pct"/>
            <w:gridSpan w:val="3"/>
            <w:shd w:val="clear" w:color="auto" w:fill="auto"/>
          </w:tcPr>
          <w:p w14:paraId="4C59EB0C" w14:textId="507FA8F1" w:rsidR="00EB6F85" w:rsidRPr="00BE0BF1" w:rsidRDefault="00EB6F85" w:rsidP="001546BD">
            <w:pPr>
              <w:pStyle w:val="NoSpacing"/>
              <w:spacing w:before="240" w:after="240"/>
              <w:contextualSpacing/>
              <w:jc w:val="both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>
              <w:rPr>
                <w:rFonts w:ascii="Verdana" w:hAnsi="Verdana"/>
                <w:color w:val="000000" w:themeColor="text1"/>
                <w:sz w:val="18"/>
                <w:szCs w:val="18"/>
              </w:rPr>
              <w:t xml:space="preserve">Intake form was complete by: </w:t>
            </w:r>
          </w:p>
        </w:tc>
        <w:tc>
          <w:tcPr>
            <w:tcW w:w="2428" w:type="pct"/>
            <w:gridSpan w:val="2"/>
            <w:shd w:val="clear" w:color="auto" w:fill="auto"/>
          </w:tcPr>
          <w:p w14:paraId="33477BD8" w14:textId="77777777" w:rsidR="00EB6F85" w:rsidRPr="00BE0BF1" w:rsidRDefault="00EB6F85" w:rsidP="001546BD">
            <w:pPr>
              <w:pStyle w:val="NoSpacing"/>
              <w:spacing w:before="240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  <w:sz w:val="18"/>
                <w:szCs w:val="18"/>
              </w:rPr>
            </w:pPr>
          </w:p>
          <w:p w14:paraId="6A527685" w14:textId="4C80F593" w:rsidR="00EB6F85" w:rsidRPr="00BE0BF1" w:rsidRDefault="00EB6F85" w:rsidP="001546BD">
            <w:pPr>
              <w:pStyle w:val="NoSpacing"/>
              <w:spacing w:before="240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>
              <w:rPr>
                <w:rFonts w:ascii="Verdana" w:hAnsi="Verdana"/>
                <w:color w:val="000000" w:themeColor="text1"/>
                <w:sz w:val="18"/>
                <w:szCs w:val="18"/>
              </w:rPr>
              <w:t xml:space="preserve">Date:  </w:t>
            </w:r>
          </w:p>
        </w:tc>
      </w:tr>
      <w:tr w:rsidR="00BE0BF1" w:rsidRPr="00BE0BF1" w14:paraId="51E2EE69" w14:textId="77777777" w:rsidTr="00461D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shd w:val="clear" w:color="auto" w:fill="auto"/>
          </w:tcPr>
          <w:p w14:paraId="1269C6D7" w14:textId="675059BF" w:rsidR="00461D28" w:rsidRPr="00BE0BF1" w:rsidRDefault="00F22CED" w:rsidP="001546BD">
            <w:pPr>
              <w:pStyle w:val="NoSpacing"/>
              <w:spacing w:before="240"/>
              <w:contextualSpacing/>
              <w:jc w:val="both"/>
              <w:rPr>
                <w:rFonts w:ascii="Verdana" w:eastAsia="Times New Roman" w:hAnsi="Verdana"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/>
                <w:noProof/>
                <w:color w:val="000000" w:themeColor="text1"/>
                <w:sz w:val="18"/>
                <w:szCs w:val="18"/>
              </w:rPr>
              <mc:AlternateContent>
                <mc:Choice Requires="wpi">
                  <w:drawing>
                    <wp:anchor distT="0" distB="0" distL="114300" distR="114300" simplePos="0" relativeHeight="251658243" behindDoc="0" locked="0" layoutInCell="1" allowOverlap="1" wp14:anchorId="108FDDD0" wp14:editId="38A6DEAC">
                      <wp:simplePos x="0" y="0"/>
                      <wp:positionH relativeFrom="column">
                        <wp:posOffset>3061790</wp:posOffset>
                      </wp:positionH>
                      <wp:positionV relativeFrom="paragraph">
                        <wp:posOffset>235405</wp:posOffset>
                      </wp:positionV>
                      <wp:extent cx="360" cy="360"/>
                      <wp:effectExtent l="57150" t="57150" r="57150" b="57150"/>
                      <wp:wrapNone/>
                      <wp:docPr id="1105776214" name="Ink 5"/>
                      <wp:cNvGraphicFramePr/>
                      <ns5:graphic>
                        <ns5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ns5:off x="0" y="0"/>
                              <ns5:ext cx="360" cy="360"/>
                            </w14:xfrm>
                          </w14:contentPart>
                        </ns5:graphicData>
                      </ns5:graphic>
                    </wp:anchor>
                  </w:drawing>
                </mc:Choice>
                <mc:Fallback>
                  <w:pict>
                    <v:shapetype w14:anchorId="23B28BFC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5" o:spid="_x0000_s1026" type="#_x0000_t75" style="position:absolute;margin-left:240.4pt;margin-top:17.85pt;width:1.45pt;height:1.45pt;z-index:2516592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 dyT+wfKKEqcdEEJJOpAyAkLlAyz7JbHqPFt+JrR/j5O2C1AyeLD97rlHdrk5DJaNEMg4rPgqLzgD VE4b7Cr+sXvOHjijKFFL6xAqfgTim/r2ptwdPRBLaaSK9zH6RyFI9TBIyp0HTDetC4OMaRs64aXa yw7EuijuhXIYAWMWJwavywZa+Wkj2x7S8ckkgCXOnk6DU1fFpffWKBmTqRhR/2jJzg15Ss4z1BtP d0mDiz8bppvrBefca3qaYDSwNxniixyShtCBBKxd41T+P2OSHChzbWsU5E2g7Zy6OF1jG9yLtFYL 9DQy2CWWdl8YYFxA/RJtUuwdxgtdzJ9dfwMAAP//AwBQSwMEFAAGAAgAAAAhADj9If/WAAAAlAEA AAsAAABfcmVscy8ucmVsc6SQwWrDMAyG74O9g9F9cZrDGKNOL6PQa+kewNiKYxpbRjLZ+vYzg8Ey ettRv9D3iX9/+EyLWpElUjaw63pQmB35mIOB98vx6QWUVJu9XSijgRsKHMbHh/0ZF1vbkcyxiGqU LAbmWsur1uJmTFY6KpjbZiJOtraRgy7WXW1APfT9s+bfDBg3THXyBvjkB1CXW2nmP+wUHZPQVDtH SdM0RXePqj195DOujWI5YDXgWb5DxrVrz4G+79390xvYljm6I9uEb+S2fhyoZT96vely/AIAAP// AwBQSwMEFAAGAAgAAAAhAPSjqotoAQAAAwMAAA4AAABkcnMvZTJvRG9jLnhtbJxSy27CMBC8V+o/ WL4XJ7RCbUTCoagShz4O7QcYxyZWY2+0dgj8fTcECrSqKnGx9qGdndnxdLZxNVtrDBZ8ztNRwpn2 CkrrVzn/eH+6uecsROlLWYPXOd/qwGfF9dW0azI9hgrqUiMjEB+yrsl5FWOTCRFUpZ0MI2i0p6YB dDJSiitRouwI3dVinCQT0QGWDYLSIVB1PjR5scM3Rqv4akzQkdU5f0gSohcPAR6C5T4QxVRmK5RN ZdWekryAkZPWE4FvqLmMkrVof0E5qxACmDhS4AQYY5Xe6SFlafJD2cJ/9qrSO9VipsBH7eObxHi4 3a5xyQpXc7bsnqEkd2Qbge8R6Tz/mzGQnoNqHfEZHEFdy0jfIVS2CZxhZsuc46JMj/z9+vGo4A2P ul7OG+SI2Ev+a2Rj0PXHJiZsk3MyeNu/Oy/1JjJFxdsJlRXV++AEc5g9bDg5Kq09s+807ymd/N3i CwAA//8DAFBLAwQUAAYACAAAACEAdBh2kbwBAABdBAAAEAAAAGRycy9pbmsvaW5rMS54bWy0k1Fv 2yAQx98n7Tsg9hwbO3HTWHX61EiVNmlaO2l9dO1rjGogAhwn335nTIirpn3aJMuCg/tz9+PPze1B tGQP2nAlC5pEjBKQlaq53Bb09+Nmdk2JsaWsy1ZJKOgRDL1df/1yw+WraHP8E1SQZhiJtqCNtbs8 jvu+j/p5pPQ2Thmbx/fy9cd3uvZZNbxwyS0eaU6hSkkLBzuI5bwuaGUPLOxH7QfV6QrC8hDR1XmH 1WUFG6VFaYNiU0oJLZGlwLr/UGKPOxxwPGcLmhLBseFZGiWL5eL6boWB8lDQybzDEg1WImh8WfPp P2hu3msOZc3T5dWSEl9SDfuhptgxzz/u/adWO9CWwxnzCMUvHEk1zh2fEZQGo9puuBtK9mXbIbKE MbSFPzuJLwB5r4ds/qkecvlQb1rcWzS+vSkHDy1Y6nS1lgtAo4td8Jg1KDyEH6x2zyFlaTZjyWye PLJFnuG3ilZX2eQqvItPms+6M03Qe9Znv7qVQG3srOe1bQJ0FrEsQJ8iv5TaAN829rNc37ZLDs65 8A6dmYjv4xe8FPSbe4rEZY4B10hCEpIusmX2xoZBGvmu/wIAAP//AwBQSwMEFAAGAAgAAAAhAC9O yvTiAAAACQEAAA8AAABkcnMvZG93bnJldi54bWxMj81OwzAQhO9IvIO1SFwQdfpDG4U4FUJCiAsq bVV6dONtYhqvo9hpw9uznOC2Ozua+TZfDq4RZ+yC9aRgPEpAIJXeWKoUbDcv9ymIEDUZ3XhCBd8Y YFlcX+U6M/5CH3hex0pwCIVMK6hjbDMpQ1mj02HkWyS+HX3ndOS1q6Tp9IXDXSMnSTKXTlvihlq3 +FxjeVr3TsFp+2Xf9yv5+rmbHPsxve039s4rdXszPD2CiDjEPzP84jM6FMx08D2ZIBoFszRh9Khg +rAAwYZZOuXhwEI6B1nk8v8HxQ8AAAD//wMAUEsDBBQABgAIAAAAIQB5GLydvwAAACEBAAAZAAAA ZHJzL19yZWxzL2Uyb0RvYy54bWwucmVsc4TPsWrEMAwG4L3QdzDaGyUdylHiZDkOspYUbjWOkpjE srGc0nv7euzBwQ0ahND3S23/63f1Q0lcYA1NVYMitmFyvGj4Hi9vJ1CSDU9mD0wabiTQd68v7Rft JpclWV0UVRQWDWvO8RNR7EreSBUicZnMIXmTS5sWjMZuZiF8r+sPTP8N6O5MNUwa0jA1oMZbLMnP 7TDPztI52MMT5wcRaA/JwV/9XlCTFsoaHG9YqqnKoYBdi3ePdX8AAAD//wMAUEsBAi0AFAAGAAgA AAAhAJszJzcMAQAALQIAABMAAAAAAAAAAAAAAAAAAAAAAFtDb250ZW50X1R5cGVzXS54bWxQSwEC LQAUAAYACAAAACEAOP0h/9YAAACUAQAACwAAAAAAAAAAAAAAAAA9AQAAX3JlbHMvLnJlbHNQSwEC LQAUAAYACAAAACEA9KOqi2gBAAADAwAADgAAAAAAAAAAAAAAAAA8AgAAZHJzL2Uyb0RvYy54bWxQ SwECLQAUAAYACAAAACEAdBh2kbwBAABdBAAAEAAAAAAAAAAAAAAAAADQAwAAZHJzL2luay9pbmsx LnhtbFBLAQItABQABgAIAAAAIQAvTsr04gAAAAkBAAAPAAAAAAAAAAAAAAAAALoFAABkcnMvZG93 bnJldi54bWxQSwECLQAUAAYACAAAACEAeRi8nb8AAAAhAQAAGQAAAAAAAAAAAAAAAADJBgAAZHJz L19yZWxzL2Uyb0RvYy54bWwucmVsc1BLBQYAAAAABgAGAHgBAAC/BwAAAAA= ">
                      <v:imagedata r:id="rId20" o:title=""/>
                    </v:shape>
                  </w:pict>
                </mc:Fallback>
              </mc:AlternateContent>
            </w:r>
            <w:r>
              <w:rPr>
                <w:rFonts w:ascii="Verdana" w:eastAsia="Times New Roman" w:hAnsi="Verdana"/>
                <w:color w:val="000000" w:themeColor="text1"/>
                <w:sz w:val="18"/>
                <w:szCs w:val="18"/>
              </w:rPr>
              <w:t>Signature of Diligent Support representative:</w:t>
            </w:r>
          </w:p>
          <w:p w14:paraId="2DA29961" w14:textId="0A59E1F2" w:rsidR="00B85F8D" w:rsidRPr="00BE0BF1" w:rsidRDefault="00B85F8D" w:rsidP="001546BD">
            <w:pPr>
              <w:pStyle w:val="NoSpacing"/>
              <w:spacing w:before="240"/>
              <w:contextualSpacing/>
              <w:jc w:val="both"/>
              <w:rPr>
                <w:rFonts w:ascii="Verdana" w:hAnsi="Verdana"/>
                <w:color w:val="000000" w:themeColor="text1"/>
                <w:sz w:val="18"/>
                <w:szCs w:val="18"/>
              </w:rPr>
            </w:pPr>
          </w:p>
        </w:tc>
      </w:tr>
    </w:tbl>
    <w:p w14:paraId="27D3DD5C" w14:textId="77777777" w:rsidR="004621D8" w:rsidRPr="00BE0BF1" w:rsidRDefault="004621D8" w:rsidP="00B36A9C">
      <w:pPr>
        <w:spacing w:line="276" w:lineRule="auto"/>
        <w:rPr>
          <w:rFonts w:ascii="Verdana" w:hAnsi="Verdana"/>
          <w:color w:val="000000" w:themeColor="text1"/>
        </w:rPr>
      </w:pPr>
    </w:p>
    <w:sectPr w:rsidR="004621D8" w:rsidRPr="00BE0BF1" w:rsidSect="003052A6">
      <w:headerReference w:type="default" r:id="rId21"/>
      <w:footerReference w:type="default" r:id="rId22"/>
      <w:headerReference w:type="first" r:id="rId23"/>
      <w:footerReference w:type="first" r:id="rId24"/>
      <w:pgSz w:w="12240" w:h="15840" w:code="1"/>
      <w:pgMar w:top="1440" w:right="1080" w:bottom="1440" w:left="1080" w:header="708" w:footer="1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8932B" w14:textId="77777777" w:rsidR="00552AB7" w:rsidRDefault="00552AB7" w:rsidP="00886D2E">
      <w:pPr>
        <w:spacing w:before="0" w:after="0"/>
      </w:pPr>
      <w:r>
        <w:separator/>
      </w:r>
    </w:p>
  </w:endnote>
  <w:endnote w:type="continuationSeparator" w:id="0">
    <w:p w14:paraId="4E5A8F02" w14:textId="77777777" w:rsidR="00552AB7" w:rsidRDefault="00552AB7" w:rsidP="00886D2E">
      <w:pPr>
        <w:spacing w:before="0" w:after="0"/>
      </w:pPr>
      <w:r>
        <w:continuationSeparator/>
      </w:r>
    </w:p>
  </w:endnote>
  <w:endnote w:type="continuationNotice" w:id="1">
    <w:p w14:paraId="75D88EB9" w14:textId="77777777" w:rsidR="00552AB7" w:rsidRDefault="00552AB7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6"/>
      <w:gridCol w:w="3688"/>
      <w:gridCol w:w="3117"/>
    </w:tblGrid>
    <w:tr w:rsidR="000D1540" w:rsidRPr="000D1540" w14:paraId="5A4B52E2" w14:textId="77777777" w:rsidTr="00291582">
      <w:tc>
        <w:tcPr>
          <w:tcW w:w="3116" w:type="dxa"/>
        </w:tcPr>
        <w:p w14:paraId="0EBE73D6" w14:textId="77777777" w:rsidR="00792BB4" w:rsidRPr="00DE3ECD" w:rsidRDefault="004621D8" w:rsidP="0016601C">
          <w:pPr>
            <w:pStyle w:val="Footer"/>
            <w:spacing w:before="60" w:after="60"/>
            <w:jc w:val="left"/>
            <w:rPr>
              <w:sz w:val="16"/>
              <w:szCs w:val="16"/>
            </w:rPr>
          </w:pPr>
          <w:r w:rsidRPr="00DE3ECD">
            <w:rPr>
              <w:sz w:val="16"/>
              <w:szCs w:val="16"/>
            </w:rPr>
            <w:t>Referral Form</w:t>
          </w:r>
        </w:p>
      </w:tc>
      <w:tc>
        <w:tcPr>
          <w:tcW w:w="3688" w:type="dxa"/>
        </w:tcPr>
        <w:p w14:paraId="3B6EA0C0" w14:textId="315F5B2D" w:rsidR="00792BB4" w:rsidRPr="00DE3ECD" w:rsidRDefault="006D0C56" w:rsidP="00FE03ED">
          <w:pPr>
            <w:pStyle w:val="Footer"/>
            <w:spacing w:before="60" w:after="60"/>
            <w:jc w:val="center"/>
            <w:rPr>
              <w:sz w:val="16"/>
              <w:szCs w:val="16"/>
            </w:rPr>
          </w:pPr>
          <w:r w:rsidRPr="00DE3ECD">
            <w:rPr>
              <w:sz w:val="16"/>
              <w:szCs w:val="16"/>
            </w:rPr>
            <w:t>Diligent Supports</w:t>
          </w:r>
        </w:p>
      </w:tc>
      <w:tc>
        <w:tcPr>
          <w:tcW w:w="3117" w:type="dxa"/>
        </w:tcPr>
        <w:p w14:paraId="1E19AE95" w14:textId="77777777" w:rsidR="00792BB4" w:rsidRPr="00DE3ECD" w:rsidRDefault="00792BB4" w:rsidP="00FE03ED">
          <w:pPr>
            <w:pStyle w:val="Footer"/>
            <w:spacing w:before="60" w:after="60"/>
            <w:jc w:val="right"/>
            <w:rPr>
              <w:sz w:val="16"/>
              <w:szCs w:val="16"/>
            </w:rPr>
          </w:pPr>
          <w:r w:rsidRPr="00DE3ECD">
            <w:rPr>
              <w:sz w:val="16"/>
              <w:szCs w:val="16"/>
            </w:rPr>
            <w:t xml:space="preserve">Page </w:t>
          </w:r>
          <w:r w:rsidRPr="00DE3ECD">
            <w:rPr>
              <w:sz w:val="16"/>
              <w:szCs w:val="16"/>
            </w:rPr>
            <w:fldChar w:fldCharType="begin"/>
          </w:r>
          <w:r w:rsidRPr="00DE3ECD">
            <w:rPr>
              <w:sz w:val="16"/>
              <w:szCs w:val="16"/>
            </w:rPr>
            <w:instrText xml:space="preserve"> PAGE  \* Arabic  \* MERGEFORMAT </w:instrText>
          </w:r>
          <w:r w:rsidRPr="00DE3ECD">
            <w:rPr>
              <w:sz w:val="16"/>
              <w:szCs w:val="16"/>
            </w:rPr>
            <w:fldChar w:fldCharType="separate"/>
          </w:r>
          <w:r w:rsidR="004621D8" w:rsidRPr="00DE3ECD">
            <w:rPr>
              <w:noProof/>
              <w:sz w:val="16"/>
              <w:szCs w:val="16"/>
            </w:rPr>
            <w:t>2</w:t>
          </w:r>
          <w:r w:rsidRPr="00DE3ECD">
            <w:rPr>
              <w:sz w:val="16"/>
              <w:szCs w:val="16"/>
            </w:rPr>
            <w:fldChar w:fldCharType="end"/>
          </w:r>
          <w:r w:rsidRPr="00DE3ECD">
            <w:rPr>
              <w:sz w:val="16"/>
              <w:szCs w:val="16"/>
            </w:rPr>
            <w:t xml:space="preserve"> of </w:t>
          </w:r>
          <w:r w:rsidRPr="00DE3ECD">
            <w:rPr>
              <w:sz w:val="16"/>
              <w:szCs w:val="16"/>
            </w:rPr>
            <w:fldChar w:fldCharType="begin"/>
          </w:r>
          <w:r w:rsidRPr="00DE3ECD">
            <w:rPr>
              <w:sz w:val="16"/>
              <w:szCs w:val="16"/>
            </w:rPr>
            <w:instrText xml:space="preserve"> NUMPAGES  \* Arabic  \* MERGEFORMAT </w:instrText>
          </w:r>
          <w:r w:rsidRPr="00DE3ECD">
            <w:rPr>
              <w:sz w:val="16"/>
              <w:szCs w:val="16"/>
            </w:rPr>
            <w:fldChar w:fldCharType="separate"/>
          </w:r>
          <w:r w:rsidR="004621D8" w:rsidRPr="00DE3ECD">
            <w:rPr>
              <w:noProof/>
              <w:sz w:val="16"/>
              <w:szCs w:val="16"/>
            </w:rPr>
            <w:t>2</w:t>
          </w:r>
          <w:r w:rsidRPr="00DE3ECD">
            <w:rPr>
              <w:sz w:val="16"/>
              <w:szCs w:val="16"/>
            </w:rPr>
            <w:fldChar w:fldCharType="end"/>
          </w:r>
        </w:p>
      </w:tc>
    </w:tr>
    <w:tr w:rsidR="000D1540" w:rsidRPr="000D1540" w14:paraId="00D9E40A" w14:textId="77777777" w:rsidTr="00291582">
      <w:tc>
        <w:tcPr>
          <w:tcW w:w="3116" w:type="dxa"/>
        </w:tcPr>
        <w:p w14:paraId="5E4AB661" w14:textId="4020CB06" w:rsidR="00A50FA3" w:rsidRPr="00DE3ECD" w:rsidRDefault="00792BB4" w:rsidP="00FE03ED">
          <w:pPr>
            <w:pStyle w:val="Footer"/>
            <w:spacing w:before="60" w:after="60"/>
            <w:rPr>
              <w:sz w:val="16"/>
              <w:szCs w:val="16"/>
            </w:rPr>
          </w:pPr>
          <w:r w:rsidRPr="00DE3ECD">
            <w:rPr>
              <w:sz w:val="16"/>
              <w:szCs w:val="16"/>
            </w:rPr>
            <w:t>Rev.</w:t>
          </w:r>
          <w:r w:rsidR="00613A4C">
            <w:rPr>
              <w:sz w:val="16"/>
              <w:szCs w:val="16"/>
            </w:rPr>
            <w:t>2</w:t>
          </w:r>
          <w:r w:rsidRPr="00DE3ECD">
            <w:rPr>
              <w:sz w:val="16"/>
              <w:szCs w:val="16"/>
            </w:rPr>
            <w:t xml:space="preserve">, </w:t>
          </w:r>
          <w:r w:rsidR="00613A4C">
            <w:rPr>
              <w:sz w:val="16"/>
              <w:szCs w:val="16"/>
            </w:rPr>
            <w:t>25</w:t>
          </w:r>
          <w:r w:rsidR="006D0C56" w:rsidRPr="00DE3ECD">
            <w:rPr>
              <w:sz w:val="16"/>
              <w:szCs w:val="16"/>
            </w:rPr>
            <w:t>/</w:t>
          </w:r>
          <w:r w:rsidR="00AB3FED">
            <w:rPr>
              <w:sz w:val="16"/>
              <w:szCs w:val="16"/>
            </w:rPr>
            <w:t>05</w:t>
          </w:r>
          <w:r w:rsidR="006D0C56" w:rsidRPr="00DE3ECD">
            <w:rPr>
              <w:sz w:val="16"/>
              <w:szCs w:val="16"/>
            </w:rPr>
            <w:t>/202</w:t>
          </w:r>
          <w:r w:rsidR="00AB3FED">
            <w:rPr>
              <w:sz w:val="16"/>
              <w:szCs w:val="16"/>
            </w:rPr>
            <w:t>5</w:t>
          </w:r>
        </w:p>
        <w:p w14:paraId="16B79041" w14:textId="313131B7" w:rsidR="00792BB4" w:rsidRPr="00DE3ECD" w:rsidRDefault="00792BB4" w:rsidP="00FE03ED">
          <w:pPr>
            <w:pStyle w:val="Footer"/>
            <w:spacing w:before="60" w:after="60"/>
            <w:rPr>
              <w:sz w:val="16"/>
              <w:szCs w:val="16"/>
            </w:rPr>
          </w:pPr>
        </w:p>
      </w:tc>
      <w:tc>
        <w:tcPr>
          <w:tcW w:w="3688" w:type="dxa"/>
        </w:tcPr>
        <w:p w14:paraId="1B25D386" w14:textId="3D54D970" w:rsidR="00792BB4" w:rsidRPr="00DE3ECD" w:rsidRDefault="00DE3ECD" w:rsidP="00DE3ECD">
          <w:pPr>
            <w:pStyle w:val="Footer"/>
            <w:spacing w:before="60" w:after="60"/>
            <w:jc w:val="center"/>
            <w:rPr>
              <w:sz w:val="16"/>
              <w:szCs w:val="16"/>
            </w:rPr>
          </w:pPr>
          <w:r w:rsidRPr="00DE3ECD">
            <w:rPr>
              <w:sz w:val="16"/>
              <w:szCs w:val="16"/>
            </w:rPr>
            <w:t xml:space="preserve">Updated, </w:t>
          </w:r>
          <w:r w:rsidR="00F16D42">
            <w:rPr>
              <w:sz w:val="16"/>
              <w:szCs w:val="16"/>
            </w:rPr>
            <w:t>2</w:t>
          </w:r>
          <w:r w:rsidR="00AB3FED">
            <w:rPr>
              <w:sz w:val="16"/>
              <w:szCs w:val="16"/>
            </w:rPr>
            <w:t>5</w:t>
          </w:r>
          <w:r w:rsidRPr="00DE3ECD">
            <w:rPr>
              <w:sz w:val="16"/>
              <w:szCs w:val="16"/>
            </w:rPr>
            <w:t>/0</w:t>
          </w:r>
          <w:r w:rsidR="00AB3FED">
            <w:rPr>
              <w:sz w:val="16"/>
              <w:szCs w:val="16"/>
            </w:rPr>
            <w:t>5</w:t>
          </w:r>
          <w:r w:rsidRPr="00DE3ECD">
            <w:rPr>
              <w:sz w:val="16"/>
              <w:szCs w:val="16"/>
            </w:rPr>
            <w:t>/202</w:t>
          </w:r>
          <w:r w:rsidR="00AB3FED">
            <w:rPr>
              <w:sz w:val="16"/>
              <w:szCs w:val="16"/>
            </w:rPr>
            <w:t>5</w:t>
          </w:r>
        </w:p>
      </w:tc>
      <w:tc>
        <w:tcPr>
          <w:tcW w:w="3117" w:type="dxa"/>
        </w:tcPr>
        <w:p w14:paraId="15308137" w14:textId="77777777" w:rsidR="00792BB4" w:rsidRPr="00DE3ECD" w:rsidRDefault="00792BB4" w:rsidP="00FE03ED">
          <w:pPr>
            <w:pStyle w:val="Footer"/>
            <w:spacing w:before="60" w:after="60"/>
            <w:rPr>
              <w:sz w:val="16"/>
              <w:szCs w:val="16"/>
            </w:rPr>
          </w:pPr>
        </w:p>
      </w:tc>
    </w:tr>
  </w:tbl>
  <w:p w14:paraId="420E0AEE" w14:textId="6F6D3C1D" w:rsidR="00792BB4" w:rsidRPr="000D1540" w:rsidRDefault="00DE3ECD">
    <w:pPr>
      <w:pStyle w:val="Footer"/>
    </w:pPr>
    <w:r w:rsidRPr="000D1540">
      <w:rPr>
        <w:noProof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0775D04E" wp14:editId="1BB213CA">
              <wp:simplePos x="0" y="0"/>
              <wp:positionH relativeFrom="column">
                <wp:posOffset>1694815</wp:posOffset>
              </wp:positionH>
              <wp:positionV relativeFrom="paragraph">
                <wp:posOffset>16510</wp:posOffset>
              </wp:positionV>
              <wp:extent cx="5503378" cy="226695"/>
              <wp:effectExtent l="0" t="0" r="2540" b="1905"/>
              <wp:wrapNone/>
              <wp:docPr id="8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03378" cy="226695"/>
                        <a:chOff x="1181100" y="-9525"/>
                        <a:chExt cx="9329688" cy="438150"/>
                      </a:xfrm>
                    </wpg:grpSpPr>
                    <wps:wsp>
                      <wps:cNvPr id="9" name="Parallelogram 6"/>
                      <wps:cNvSpPr/>
                      <wps:spPr>
                        <a:xfrm>
                          <a:off x="1181100" y="-9525"/>
                          <a:ext cx="5943600" cy="438150"/>
                        </a:xfrm>
                        <a:custGeom>
                          <a:avLst/>
                          <a:gdLst>
                            <a:gd name="connsiteX0" fmla="*/ 0 w 5257800"/>
                            <a:gd name="connsiteY0" fmla="*/ 457200 h 457200"/>
                            <a:gd name="connsiteX1" fmla="*/ 114300 w 5257800"/>
                            <a:gd name="connsiteY1" fmla="*/ 0 h 457200"/>
                            <a:gd name="connsiteX2" fmla="*/ 5257800 w 5257800"/>
                            <a:gd name="connsiteY2" fmla="*/ 0 h 457200"/>
                            <a:gd name="connsiteX3" fmla="*/ 5143500 w 5257800"/>
                            <a:gd name="connsiteY3" fmla="*/ 457200 h 457200"/>
                            <a:gd name="connsiteX4" fmla="*/ 0 w 5257800"/>
                            <a:gd name="connsiteY4" fmla="*/ 457200 h 457200"/>
                            <a:gd name="connsiteX0" fmla="*/ 0 w 5257800"/>
                            <a:gd name="connsiteY0" fmla="*/ 457200 h 457200"/>
                            <a:gd name="connsiteX1" fmla="*/ 457860 w 5257800"/>
                            <a:gd name="connsiteY1" fmla="*/ 0 h 457200"/>
                            <a:gd name="connsiteX2" fmla="*/ 5257800 w 5257800"/>
                            <a:gd name="connsiteY2" fmla="*/ 0 h 457200"/>
                            <a:gd name="connsiteX3" fmla="*/ 5143500 w 5257800"/>
                            <a:gd name="connsiteY3" fmla="*/ 457200 h 457200"/>
                            <a:gd name="connsiteX4" fmla="*/ 0 w 5257800"/>
                            <a:gd name="connsiteY4" fmla="*/ 457200 h 457200"/>
                            <a:gd name="connsiteX0" fmla="*/ 0 w 5257800"/>
                            <a:gd name="connsiteY0" fmla="*/ 457200 h 457200"/>
                            <a:gd name="connsiteX1" fmla="*/ 457860 w 5257800"/>
                            <a:gd name="connsiteY1" fmla="*/ 0 h 457200"/>
                            <a:gd name="connsiteX2" fmla="*/ 5257800 w 5257800"/>
                            <a:gd name="connsiteY2" fmla="*/ 0 h 457200"/>
                            <a:gd name="connsiteX3" fmla="*/ 4810592 w 5257800"/>
                            <a:gd name="connsiteY3" fmla="*/ 457200 h 457200"/>
                            <a:gd name="connsiteX4" fmla="*/ 0 w 5257800"/>
                            <a:gd name="connsiteY4" fmla="*/ 457200 h 457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257800" h="457200">
                              <a:moveTo>
                                <a:pt x="0" y="457200"/>
                              </a:moveTo>
                              <a:lnTo>
                                <a:pt x="457860" y="0"/>
                              </a:lnTo>
                              <a:lnTo>
                                <a:pt x="5257800" y="0"/>
                              </a:lnTo>
                              <a:lnTo>
                                <a:pt x="4810592" y="457200"/>
                              </a:lnTo>
                              <a:lnTo>
                                <a:pt x="0" y="45720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100000">
                              <a:schemeClr val="accent1">
                                <a:lumMod val="40000"/>
                                <a:lumOff val="60000"/>
                              </a:schemeClr>
                            </a:gs>
                            <a:gs pos="53000">
                              <a:schemeClr val="accent2">
                                <a:lumMod val="75000"/>
                              </a:schemeClr>
                            </a:gs>
                            <a:gs pos="0">
                              <a:schemeClr val="accent3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Parallelogram 6"/>
                      <wps:cNvSpPr/>
                      <wps:spPr>
                        <a:xfrm>
                          <a:off x="5390148" y="-9525"/>
                          <a:ext cx="5120640" cy="438150"/>
                        </a:xfrm>
                        <a:custGeom>
                          <a:avLst/>
                          <a:gdLst>
                            <a:gd name="connsiteX0" fmla="*/ 0 w 5257800"/>
                            <a:gd name="connsiteY0" fmla="*/ 457200 h 457200"/>
                            <a:gd name="connsiteX1" fmla="*/ 114300 w 5257800"/>
                            <a:gd name="connsiteY1" fmla="*/ 0 h 457200"/>
                            <a:gd name="connsiteX2" fmla="*/ 5257800 w 5257800"/>
                            <a:gd name="connsiteY2" fmla="*/ 0 h 457200"/>
                            <a:gd name="connsiteX3" fmla="*/ 5143500 w 5257800"/>
                            <a:gd name="connsiteY3" fmla="*/ 457200 h 457200"/>
                            <a:gd name="connsiteX4" fmla="*/ 0 w 5257800"/>
                            <a:gd name="connsiteY4" fmla="*/ 457200 h 457200"/>
                            <a:gd name="connsiteX0" fmla="*/ 0 w 5257800"/>
                            <a:gd name="connsiteY0" fmla="*/ 457200 h 457200"/>
                            <a:gd name="connsiteX1" fmla="*/ 457860 w 5257800"/>
                            <a:gd name="connsiteY1" fmla="*/ 0 h 457200"/>
                            <a:gd name="connsiteX2" fmla="*/ 5257800 w 5257800"/>
                            <a:gd name="connsiteY2" fmla="*/ 0 h 457200"/>
                            <a:gd name="connsiteX3" fmla="*/ 5143500 w 5257800"/>
                            <a:gd name="connsiteY3" fmla="*/ 457200 h 457200"/>
                            <a:gd name="connsiteX4" fmla="*/ 0 w 5257800"/>
                            <a:gd name="connsiteY4" fmla="*/ 457200 h 457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257800" h="457200">
                              <a:moveTo>
                                <a:pt x="0" y="457200"/>
                              </a:moveTo>
                              <a:lnTo>
                                <a:pt x="457860" y="0"/>
                              </a:lnTo>
                              <a:lnTo>
                                <a:pt x="5257800" y="0"/>
                              </a:lnTo>
                              <a:lnTo>
                                <a:pt x="5143500" y="457200"/>
                              </a:lnTo>
                              <a:lnTo>
                                <a:pt x="0" y="45720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100000">
                              <a:schemeClr val="accent1">
                                <a:lumMod val="40000"/>
                                <a:lumOff val="60000"/>
                              </a:schemeClr>
                            </a:gs>
                            <a:gs pos="53000">
                              <a:schemeClr val="accent2">
                                <a:lumMod val="75000"/>
                              </a:schemeClr>
                            </a:gs>
                            <a:gs pos="0">
                              <a:schemeClr val="accent3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>
          <w:pict>
            <v:group w14:anchorId="4AE1385C" id="Group 8" o:spid="_x0000_s1026" style="position:absolute;margin-left:133.45pt;margin-top:1.3pt;width:433.35pt;height:17.85pt;z-index:251659264;mso-width-relative:margin;mso-height-relative:margin" coordorigin="11811,-95" coordsize="93296,438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qwIeLAUAAAQcAAAOAAAAZHJzL2Uyb0RvYy54bWzsWV1v2zYUfR+w/0DocUBryV+xjThFkC7B gKwNmgzJHhmJsgRQpEbSsbNfv0NSktnEiZ0W3R5mP9iUeD/PJalzreMP64qTB6Z0KcU8St7HEWEi lVkpFvPoj5vzd5OIaENFRrkUbB49Mh19OPn5p+NVPWN9WUieMUVgROjZqp5HhTH1rNfTacEqqt/L mglM5lJV1OBSLXqZoitYr3ivH8fj3kqqrFYyZVrj7kc/GZ04+3nOUvM5zzUzhM8jxGbct3Lf9/a7 d3JMZwtF66JMmzDoN0RR0VLAaWfqIzWULFX5zFRVpkpqmZv3qax6Ms/LlLkckE0SP8nmQsll7XJZ zFaLuoMJ0D7B6ZvNpp8eLlR9XV8pILGqF8DCXdlc1rmq7C+iJGsH2WMHGVsbkuLmaBQPBkcocoq5 fn88no48pmkB4K1akkySJAb2EHg3HfW7+V8bE9NBfzqeNCaGg0kycmXptQH0vgprVWOh6A0W+vuw uC5ozRzEegYsrhQps3k0jYigFZbrFVWUc8YllkhFxjY1GwAkO8j0TAO9LXi9kHiH3HQ4GFtcLHJb 0qazdKnNBZOuBvThUhu/WDOM3FLLmiBTKYQuDbuDsbziWL+/9EhMVgRgH03gotF7Iv5nKD4cHWE7 kYL4wQsqd0ngIUmGA6jsdBPq7PbQDzw08e92ESrtdjEIXSCJ0T5ZhEp7gjUM/OyBUyi+p4ewgnt4 CMX39BAWDyqT8R5uQp3d1Qhrdyj4jv0XVnCPSoTi/9eCDydJPJr2dx8i//kOxxNv0R7utGjP+3Qt mgMfI0Itr4od1ailts/X8PTHk6S9xOmOYx8moWWfFjuUsWdD5eRNytjCoXL/TcqAPVQevEkZZ2ao PAyVfe4NdgpM0HJA7jigiQg4oIoIOOC91aGzmhoLeTskK3Cb5vFJCjyg3fPR4V7JB3YjnaDZ8KJG wGO+EeEiFPUnqIu5LU8r0P7WzmbnGtm9Ltksb2fzqxhag+2vN4wTASa3CqZcaubjt2C4xdOhYsEM 6AjoUHZeck5yXoK1C3B7QCrNbWkKR6nA+xxYC92AutAECxa3Y/txc47kszOuyANFaWiaMmG8Gl9W v8vM3x86BVck3Las0omDO3lqg9A6Sy7ohbbFaR2OQFJe8dd3oYT+jsAHWsxfM/yK0XYR20gQXgcC L7sdTHRKOQPXdFuNzkzJ2RcsUl+AFl+bCHf7V0iLt5+1d8CKW+bpRuaRMy/9heUgsTgZfGpdCs9R 1gXNmL9tc96eNBcwaC3n8N/Z9mV6wbaPspG3qsx1Yp3yK8i1B0+n4TxLYTrlqhRSbVs/HGun8ezl W5A8NBale5k9guJjobp2Rtfpeam0uaTaWKbvbqKZNZ/xlXOJMwB73Y0iUkj197b7Vh49CGYjskIj OY/0X0uqsB/4bwILfpoMh9h1xl24jYedEs7chzNiWZ1JbAacx4jODaGsDG+HuZLVLXreU+sVU1Sk 8I1z3+A48xdnBteYQtecstNTN0a3ib18Ka7rtN2aNTK/Wd9SVRM7nEcGrckn2XZEdNb2HFjBG1lb DyFPl0bmpVusG1wbvNGd+S7ph7dpCZL8/j5tNJjGyRD9Jw7GoEHt+rSkH49tBQ99Ghrill7cHWi7 7bL9g3Rn22w347/XmCOoQ59m/87wzG7x7H+SsNPeo4sKxbcU3D7gD7Q9ZN47u40DbR/5/51eZuMH 2n6g7dX25uhA2w+0/QfRdveuBa+afNvqX4vZd1nhtaP5m5d3J/8AAAD//wMAUEsDBBQABgAIAAAA IQDu4uOv3gAAAAkBAAAPAAAAZHJzL2Rvd25yZXYueG1sTI9BS8NAEIXvgv9hGcGb3aTBUGM2pRT1 VARbQbxNs9MkNDsbstsk/fduTvb2hvd48718PZlWDNS7xrKCeBGBIC6tbrhS8H14f1qBcB5ZY2uZ FFzJwbq4v8sx03bkLxr2vhKhhF2GCmrvu0xKV9Zk0C1sRxy8k+0N+nD2ldQ9jqHctHIZRak02HD4 UGNH25rK8/5iFHyMOG6S+G3YnU/b6+/h+fNnF5NSjw/T5hWEp8n/h2HGD+hQBKajvbB2olWwTNOX EJ0FiNmPkySoo4JklYAscnm7oPgDAAD//wMAUEsBAi0AFAAGAAgAAAAhALaDOJL+AAAA4QEAABMA AAAAAAAAAAAAAAAAAAAAAFtDb250ZW50X1R5cGVzXS54bWxQSwECLQAUAAYACAAAACEAOP0h/9YA AACUAQAACwAAAAAAAAAAAAAAAAAvAQAAX3JlbHMvLnJlbHNQSwECLQAUAAYACAAAACEAJKsCHiwF AAAEHAAADgAAAAAAAAAAAAAAAAAuAgAAZHJzL2Uyb0RvYy54bWxQSwECLQAUAAYACAAAACEA7uLj r94AAAAJAQAADwAAAAAAAAAAAAAAAACGBwAAZHJzL2Rvd25yZXYueG1sUEsFBgAAAAAEAAQA8wAA AJEIAAAAAA== ">
              <v:shape id="Parallelogram 6" o:spid="_x0000_s1027" style="position:absolute;left:11811;top:-95;width:59436;height:4381;visibility:visible;mso-wrap-style:square;v-text-anchor:middle" coordsize="5257800,4572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zZoIbwgAAANoAAAAPAAAAZHJzL2Rvd25yZXYueG1sRI9Bi8Iw FITvwv6H8ARvmroHdatR1EXwJGvXg8dn82yLzUs3iVr/vVkQPA4z8w0zW7SmFjdyvrKsYDhIQBDn VldcKDj8bvoTED4ga6wtk4IHeVjMPzozTLW9855uWShEhLBPUUEZQpNK6fOSDPqBbYijd7bOYIjS FVI7vEe4qeVnkoykwYrjQokNrUvKL9nVKPheJrx2p/HPyv1ll6ORp91+NVaq122XUxCB2vAOv9pb reAL/q/EGyDnTwAAAP//AwBQSwECLQAUAAYACAAAACEA2+H2y+4AAACFAQAAEwAAAAAAAAAAAAAA AAAAAAAAW0NvbnRlbnRfVHlwZXNdLnhtbFBLAQItABQABgAIAAAAIQBa9CxbvwAAABUBAAALAAAA AAAAAAAAAAAAAB8BAABfcmVscy8ucmVsc1BLAQItABQABgAIAAAAIQDzZoIbwgAAANoAAAAPAAAA AAAAAAAAAAAAAAcCAABkcnMvZG93bnJldi54bWxQSwUGAAAAAAMAAwC3AAAA9gIAAAAA " path="m,457200l457860,,5257800,,4810592,457200,,457200xe" fillcolor="#a7ea52 [3206]" stroked="f" strokeweight="1pt">
                <v:fill color2="#b8c1e9 [1300]" rotate="t" angle="90" colors="0 #a7ea52;34734f #12b2eb;1 #b8c2e9" focus="100%" type="gradient"/>
                <v:stroke joinstyle="miter"/>
                <v:path arrowok="t" o:connecttype="custom" o:connectlocs="0,438150;517581,0;5943600,0;5438061,438150;0,438150" o:connectangles="0,0,0,0,0"/>
              </v:shape>
              <v:shape id="Parallelogram 6" o:spid="_x0000_s1028" style="position:absolute;left:53901;top:-95;width:51206;height:4381;visibility:visible;mso-wrap-style:square;v-text-anchor:middle" coordsize="5257800,4572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eapf8xAAAANsAAAAPAAAAZHJzL2Rvd25yZXYueG1sRI9Pb8Iw DMXvk/gOkSftNtJxgKkjIP4IidMEhQNH03htReOUJED37ecD0m623vN7P0/nvWvVnUJsPBv4GGag iEtvG64MHA+b909QMSFbbD2TgV+KMJ8NXqaYW//gPd2LVCkJ4ZijgTqlLtc6ljU5jEPfEYv244PD JGuotA34kHDX6lGWjbXDhqWhxo5WNZWX4uYMrBcZr8J5sluGa3E5OX3+3i8nxry99osvUIn69G9+ Xm+t4Au9/CID6NkfAAAA//8DAFBLAQItABQABgAIAAAAIQDb4fbL7gAAAIUBAAATAAAAAAAAAAAA AAAAAAAAAABbQ29udGVudF9UeXBlc10ueG1sUEsBAi0AFAAGAAgAAAAhAFr0LFu/AAAAFQEAAAsA AAAAAAAAAAAAAAAAHwEAAF9yZWxzLy5yZWxzUEsBAi0AFAAGAAgAAAAhAB5ql/zEAAAA2wAAAA8A AAAAAAAAAAAAAAAABwIAAGRycy9kb3ducmV2LnhtbFBLBQYAAAAAAwADALcAAAD4AgAAAAA= " path="m,457200l457860,,5257800,,5143500,457200,,457200xe" fillcolor="#a7ea52 [3206]" stroked="f" strokeweight="1pt">
                <v:fill color2="#b8c1e9 [1300]" rotate="t" angle="90" colors="0 #a7ea52;34734f #12b2eb;1 #b8c2e9" focus="100%" type="gradient"/>
                <v:stroke joinstyle="miter"/>
                <v:path arrowok="t" o:connecttype="custom" o:connectlocs="0,438150;445916,0;5120640,0;5009322,438150;0,438150" o:connectangles="0,0,0,0,0"/>
              </v:shape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6"/>
      <w:gridCol w:w="3830"/>
      <w:gridCol w:w="3117"/>
    </w:tblGrid>
    <w:tr w:rsidR="00792BB4" w:rsidRPr="00AC2A38" w14:paraId="32FD6E47" w14:textId="77777777" w:rsidTr="00291582">
      <w:tc>
        <w:tcPr>
          <w:tcW w:w="3116" w:type="dxa"/>
        </w:tcPr>
        <w:p w14:paraId="4ACF203A" w14:textId="77777777" w:rsidR="00792BB4" w:rsidRPr="00AC2A38" w:rsidRDefault="004621D8" w:rsidP="00AC2A38">
          <w:pPr>
            <w:pStyle w:val="Footer"/>
            <w:spacing w:before="60" w:after="60"/>
            <w:rPr>
              <w:color w:val="4E67C8" w:themeColor="accent1"/>
              <w:szCs w:val="18"/>
            </w:rPr>
          </w:pPr>
          <w:r w:rsidRPr="004621D8">
            <w:rPr>
              <w:color w:val="4E67C8" w:themeColor="accent1"/>
              <w:szCs w:val="18"/>
            </w:rPr>
            <w:t>Referral Form</w:t>
          </w:r>
        </w:p>
      </w:tc>
      <w:tc>
        <w:tcPr>
          <w:tcW w:w="3830" w:type="dxa"/>
        </w:tcPr>
        <w:p w14:paraId="07143674" w14:textId="6765C862" w:rsidR="00792BB4" w:rsidRPr="00AC2A38" w:rsidRDefault="006D0C56" w:rsidP="00AC2A38">
          <w:pPr>
            <w:pStyle w:val="Footer"/>
            <w:spacing w:before="60" w:after="60"/>
            <w:jc w:val="center"/>
            <w:rPr>
              <w:color w:val="4E67C8" w:themeColor="accent1"/>
              <w:szCs w:val="18"/>
            </w:rPr>
          </w:pPr>
          <w:r>
            <w:rPr>
              <w:color w:val="4E67C8" w:themeColor="accent1"/>
              <w:szCs w:val="18"/>
            </w:rPr>
            <w:t>Diligent Supports</w:t>
          </w:r>
        </w:p>
      </w:tc>
      <w:tc>
        <w:tcPr>
          <w:tcW w:w="3117" w:type="dxa"/>
        </w:tcPr>
        <w:p w14:paraId="2D79C168" w14:textId="77777777" w:rsidR="00792BB4" w:rsidRPr="00AC2A38" w:rsidRDefault="00792BB4" w:rsidP="00AC2A38">
          <w:pPr>
            <w:pStyle w:val="Footer"/>
            <w:spacing w:before="60" w:after="60"/>
            <w:jc w:val="right"/>
            <w:rPr>
              <w:color w:val="4E67C8" w:themeColor="accent1"/>
              <w:szCs w:val="18"/>
            </w:rPr>
          </w:pPr>
          <w:r w:rsidRPr="00AC2A38">
            <w:rPr>
              <w:color w:val="4E67C8" w:themeColor="accent1"/>
              <w:szCs w:val="18"/>
            </w:rPr>
            <w:t xml:space="preserve">Page </w:t>
          </w:r>
          <w:r w:rsidRPr="00AC2A38">
            <w:rPr>
              <w:color w:val="4E67C8" w:themeColor="accent1"/>
              <w:szCs w:val="18"/>
            </w:rPr>
            <w:fldChar w:fldCharType="begin"/>
          </w:r>
          <w:r w:rsidRPr="00AC2A38">
            <w:rPr>
              <w:color w:val="4E67C8" w:themeColor="accent1"/>
              <w:szCs w:val="18"/>
            </w:rPr>
            <w:instrText xml:space="preserve"> PAGE  \* Arabic  \* MERGEFORMAT </w:instrText>
          </w:r>
          <w:r w:rsidRPr="00AC2A38">
            <w:rPr>
              <w:color w:val="4E67C8" w:themeColor="accent1"/>
              <w:szCs w:val="18"/>
            </w:rPr>
            <w:fldChar w:fldCharType="separate"/>
          </w:r>
          <w:r w:rsidR="004621D8">
            <w:rPr>
              <w:noProof/>
              <w:color w:val="4E67C8" w:themeColor="accent1"/>
              <w:szCs w:val="18"/>
            </w:rPr>
            <w:t>1</w:t>
          </w:r>
          <w:r w:rsidRPr="00AC2A38">
            <w:rPr>
              <w:color w:val="4E67C8" w:themeColor="accent1"/>
              <w:szCs w:val="18"/>
            </w:rPr>
            <w:fldChar w:fldCharType="end"/>
          </w:r>
          <w:r w:rsidRPr="00AC2A38">
            <w:rPr>
              <w:color w:val="4E67C8" w:themeColor="accent1"/>
              <w:szCs w:val="18"/>
            </w:rPr>
            <w:t xml:space="preserve"> of </w:t>
          </w:r>
          <w:r w:rsidRPr="00AC2A38">
            <w:rPr>
              <w:color w:val="4E67C8" w:themeColor="accent1"/>
              <w:szCs w:val="18"/>
            </w:rPr>
            <w:fldChar w:fldCharType="begin"/>
          </w:r>
          <w:r w:rsidRPr="00AC2A38">
            <w:rPr>
              <w:color w:val="4E67C8" w:themeColor="accent1"/>
              <w:szCs w:val="18"/>
            </w:rPr>
            <w:instrText xml:space="preserve"> NUMPAGES  \* Arabic  \* MERGEFORMAT </w:instrText>
          </w:r>
          <w:r w:rsidRPr="00AC2A38">
            <w:rPr>
              <w:color w:val="4E67C8" w:themeColor="accent1"/>
              <w:szCs w:val="18"/>
            </w:rPr>
            <w:fldChar w:fldCharType="separate"/>
          </w:r>
          <w:r w:rsidR="004621D8">
            <w:rPr>
              <w:noProof/>
              <w:color w:val="4E67C8" w:themeColor="accent1"/>
              <w:szCs w:val="18"/>
            </w:rPr>
            <w:t>2</w:t>
          </w:r>
          <w:r w:rsidRPr="00AC2A38">
            <w:rPr>
              <w:color w:val="4E67C8" w:themeColor="accent1"/>
              <w:szCs w:val="18"/>
            </w:rPr>
            <w:fldChar w:fldCharType="end"/>
          </w:r>
        </w:p>
      </w:tc>
    </w:tr>
    <w:tr w:rsidR="00792BB4" w:rsidRPr="00AC2A38" w14:paraId="13D35D11" w14:textId="77777777" w:rsidTr="00291582">
      <w:tc>
        <w:tcPr>
          <w:tcW w:w="3116" w:type="dxa"/>
        </w:tcPr>
        <w:p w14:paraId="3F7C55D0" w14:textId="1EB9128C" w:rsidR="00792BB4" w:rsidRPr="00AC2A38" w:rsidRDefault="00792BB4" w:rsidP="00AC2A38">
          <w:pPr>
            <w:pStyle w:val="Footer"/>
            <w:spacing w:before="60" w:after="60"/>
            <w:rPr>
              <w:color w:val="4E67C8" w:themeColor="accent1"/>
              <w:szCs w:val="18"/>
            </w:rPr>
          </w:pPr>
          <w:r w:rsidRPr="00AC2A38">
            <w:rPr>
              <w:color w:val="4E67C8" w:themeColor="accent1"/>
              <w:szCs w:val="18"/>
            </w:rPr>
            <w:t xml:space="preserve">Rev.1, </w:t>
          </w:r>
          <w:r w:rsidR="006D0C56">
            <w:rPr>
              <w:color w:val="4E67C8" w:themeColor="accent1"/>
              <w:szCs w:val="18"/>
            </w:rPr>
            <w:t>09/11/2023</w:t>
          </w:r>
        </w:p>
      </w:tc>
      <w:tc>
        <w:tcPr>
          <w:tcW w:w="3830" w:type="dxa"/>
        </w:tcPr>
        <w:p w14:paraId="1FF4D2FF" w14:textId="77777777" w:rsidR="00792BB4" w:rsidRPr="00AC2A38" w:rsidRDefault="00792BB4" w:rsidP="00AC2A38">
          <w:pPr>
            <w:pStyle w:val="Footer"/>
            <w:spacing w:before="60" w:after="60"/>
            <w:rPr>
              <w:color w:val="4E67C8" w:themeColor="accent1"/>
              <w:szCs w:val="18"/>
            </w:rPr>
          </w:pPr>
        </w:p>
      </w:tc>
      <w:tc>
        <w:tcPr>
          <w:tcW w:w="3117" w:type="dxa"/>
        </w:tcPr>
        <w:p w14:paraId="0E4F5097" w14:textId="77777777" w:rsidR="00792BB4" w:rsidRPr="00AC2A38" w:rsidRDefault="00792BB4" w:rsidP="00AC2A38">
          <w:pPr>
            <w:pStyle w:val="Footer"/>
            <w:spacing w:before="60" w:after="60"/>
            <w:rPr>
              <w:color w:val="4E67C8" w:themeColor="accent1"/>
              <w:szCs w:val="18"/>
            </w:rPr>
          </w:pPr>
        </w:p>
      </w:tc>
    </w:tr>
  </w:tbl>
  <w:p w14:paraId="2EA60F19" w14:textId="77777777" w:rsidR="00792BB4" w:rsidRDefault="003F68E3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6491591" wp14:editId="0CCD1DD7">
              <wp:simplePos x="0" y="0"/>
              <wp:positionH relativeFrom="column">
                <wp:posOffset>1828578</wp:posOffset>
              </wp:positionH>
              <wp:positionV relativeFrom="paragraph">
                <wp:posOffset>250219</wp:posOffset>
              </wp:positionV>
              <wp:extent cx="5503378" cy="226695"/>
              <wp:effectExtent l="0" t="0" r="2540" b="1905"/>
              <wp:wrapNone/>
              <wp:docPr id="33" name="Group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03378" cy="226695"/>
                        <a:chOff x="1181100" y="-9525"/>
                        <a:chExt cx="9329688" cy="438150"/>
                      </a:xfrm>
                    </wpg:grpSpPr>
                    <wps:wsp>
                      <wps:cNvPr id="34" name="Parallelogram 6"/>
                      <wps:cNvSpPr/>
                      <wps:spPr>
                        <a:xfrm>
                          <a:off x="1181100" y="-9525"/>
                          <a:ext cx="5943600" cy="438150"/>
                        </a:xfrm>
                        <a:custGeom>
                          <a:avLst/>
                          <a:gdLst>
                            <a:gd name="connsiteX0" fmla="*/ 0 w 5257800"/>
                            <a:gd name="connsiteY0" fmla="*/ 457200 h 457200"/>
                            <a:gd name="connsiteX1" fmla="*/ 114300 w 5257800"/>
                            <a:gd name="connsiteY1" fmla="*/ 0 h 457200"/>
                            <a:gd name="connsiteX2" fmla="*/ 5257800 w 5257800"/>
                            <a:gd name="connsiteY2" fmla="*/ 0 h 457200"/>
                            <a:gd name="connsiteX3" fmla="*/ 5143500 w 5257800"/>
                            <a:gd name="connsiteY3" fmla="*/ 457200 h 457200"/>
                            <a:gd name="connsiteX4" fmla="*/ 0 w 5257800"/>
                            <a:gd name="connsiteY4" fmla="*/ 457200 h 457200"/>
                            <a:gd name="connsiteX0" fmla="*/ 0 w 5257800"/>
                            <a:gd name="connsiteY0" fmla="*/ 457200 h 457200"/>
                            <a:gd name="connsiteX1" fmla="*/ 457860 w 5257800"/>
                            <a:gd name="connsiteY1" fmla="*/ 0 h 457200"/>
                            <a:gd name="connsiteX2" fmla="*/ 5257800 w 5257800"/>
                            <a:gd name="connsiteY2" fmla="*/ 0 h 457200"/>
                            <a:gd name="connsiteX3" fmla="*/ 5143500 w 5257800"/>
                            <a:gd name="connsiteY3" fmla="*/ 457200 h 457200"/>
                            <a:gd name="connsiteX4" fmla="*/ 0 w 5257800"/>
                            <a:gd name="connsiteY4" fmla="*/ 457200 h 457200"/>
                            <a:gd name="connsiteX0" fmla="*/ 0 w 5257800"/>
                            <a:gd name="connsiteY0" fmla="*/ 457200 h 457200"/>
                            <a:gd name="connsiteX1" fmla="*/ 457860 w 5257800"/>
                            <a:gd name="connsiteY1" fmla="*/ 0 h 457200"/>
                            <a:gd name="connsiteX2" fmla="*/ 5257800 w 5257800"/>
                            <a:gd name="connsiteY2" fmla="*/ 0 h 457200"/>
                            <a:gd name="connsiteX3" fmla="*/ 4810592 w 5257800"/>
                            <a:gd name="connsiteY3" fmla="*/ 457200 h 457200"/>
                            <a:gd name="connsiteX4" fmla="*/ 0 w 5257800"/>
                            <a:gd name="connsiteY4" fmla="*/ 457200 h 457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257800" h="457200">
                              <a:moveTo>
                                <a:pt x="0" y="457200"/>
                              </a:moveTo>
                              <a:lnTo>
                                <a:pt x="457860" y="0"/>
                              </a:lnTo>
                              <a:lnTo>
                                <a:pt x="5257800" y="0"/>
                              </a:lnTo>
                              <a:lnTo>
                                <a:pt x="4810592" y="457200"/>
                              </a:lnTo>
                              <a:lnTo>
                                <a:pt x="0" y="45720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100000">
                              <a:schemeClr val="accent1">
                                <a:lumMod val="40000"/>
                                <a:lumOff val="60000"/>
                              </a:schemeClr>
                            </a:gs>
                            <a:gs pos="53000">
                              <a:schemeClr val="accent2">
                                <a:lumMod val="75000"/>
                              </a:schemeClr>
                            </a:gs>
                            <a:gs pos="0">
                              <a:schemeClr val="accent3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Parallelogram 6"/>
                      <wps:cNvSpPr/>
                      <wps:spPr>
                        <a:xfrm>
                          <a:off x="5390148" y="-9525"/>
                          <a:ext cx="5120640" cy="438150"/>
                        </a:xfrm>
                        <a:custGeom>
                          <a:avLst/>
                          <a:gdLst>
                            <a:gd name="connsiteX0" fmla="*/ 0 w 5257800"/>
                            <a:gd name="connsiteY0" fmla="*/ 457200 h 457200"/>
                            <a:gd name="connsiteX1" fmla="*/ 114300 w 5257800"/>
                            <a:gd name="connsiteY1" fmla="*/ 0 h 457200"/>
                            <a:gd name="connsiteX2" fmla="*/ 5257800 w 5257800"/>
                            <a:gd name="connsiteY2" fmla="*/ 0 h 457200"/>
                            <a:gd name="connsiteX3" fmla="*/ 5143500 w 5257800"/>
                            <a:gd name="connsiteY3" fmla="*/ 457200 h 457200"/>
                            <a:gd name="connsiteX4" fmla="*/ 0 w 5257800"/>
                            <a:gd name="connsiteY4" fmla="*/ 457200 h 457200"/>
                            <a:gd name="connsiteX0" fmla="*/ 0 w 5257800"/>
                            <a:gd name="connsiteY0" fmla="*/ 457200 h 457200"/>
                            <a:gd name="connsiteX1" fmla="*/ 457860 w 5257800"/>
                            <a:gd name="connsiteY1" fmla="*/ 0 h 457200"/>
                            <a:gd name="connsiteX2" fmla="*/ 5257800 w 5257800"/>
                            <a:gd name="connsiteY2" fmla="*/ 0 h 457200"/>
                            <a:gd name="connsiteX3" fmla="*/ 5143500 w 5257800"/>
                            <a:gd name="connsiteY3" fmla="*/ 457200 h 457200"/>
                            <a:gd name="connsiteX4" fmla="*/ 0 w 5257800"/>
                            <a:gd name="connsiteY4" fmla="*/ 457200 h 457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257800" h="457200">
                              <a:moveTo>
                                <a:pt x="0" y="457200"/>
                              </a:moveTo>
                              <a:lnTo>
                                <a:pt x="457860" y="0"/>
                              </a:lnTo>
                              <a:lnTo>
                                <a:pt x="5257800" y="0"/>
                              </a:lnTo>
                              <a:lnTo>
                                <a:pt x="5143500" y="457200"/>
                              </a:lnTo>
                              <a:lnTo>
                                <a:pt x="0" y="45720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100000">
                              <a:schemeClr val="accent1">
                                <a:lumMod val="40000"/>
                                <a:lumOff val="60000"/>
                              </a:schemeClr>
                            </a:gs>
                            <a:gs pos="53000">
                              <a:schemeClr val="accent2">
                                <a:lumMod val="75000"/>
                              </a:schemeClr>
                            </a:gs>
                            <a:gs pos="0">
                              <a:schemeClr val="accent3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>
          <w:pict>
            <v:group w14:anchorId="0B8EF1F0" id="Group 33" o:spid="_x0000_s1026" style="position:absolute;margin-left:2in;margin-top:19.7pt;width:433.35pt;height:17.85pt;z-index:251657216;mso-width-relative:margin;mso-height-relative:margin" coordorigin="11811,-95" coordsize="93296,438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+cnkLAUAAAUcAAAOAAAAZHJzL2Uyb0RvYy54bWzsWctu4zYU3RfoPxBaFpix5FdsI84gyDRB gXQmmKRIumQkyhJAkSpJx06/voekJHMSJ3amnXZRe2FT5H3xXD7OtY4/rCtOHpjSpRTzKHkfR4SJ VGalWMyj327O300iog0VGeVSsHn0yHT04eTHH45X9Yz1ZSF5xhSBEaFnq3oeFcbUs15PpwWrqH4v ayYwmEtVUYNHtehliq5gveK9fhyPeyupslrJlGmN3o9+MDpx9vOcpeZznmtmCJ9HiM24b+W+7+13 7+SYzhaK1kWZNmHQb4iioqWA087UR2ooWarymamqTJXUMjfvU1n1ZJ6XKXNzwGyS+MlsLpRc1m4u i9lqUXcwAdonOH2z2fTTw4Wqr+srBSRW9QJYuCc7l3WuKvuLKMnaQfbYQcbWhqToHI3iweAISU4x 1u+Px9ORxzQtALxVS5JJksTAHgLvpqN+N/5zY2I66E/Hk8bEcDBJRi4tvTaA3ldhrWosFL3BQv89 LK4LWjMHsZ4BiytFymweDYYREbTCer2iinLOuMQaqcjYzs1GANEOMz3TgG8LYC/MvINuOhyMLTAW ui3zprN0qc0Fky4J9OFSG79aM7TcWsuaIFMphC4Nu4OxvOJYwD/1SExWBGgfTeCi0Xsi/nsoPhwd YT+RgvjGCyp3SeAhSYYDqOx0E+rs9tAPPDTx73YRKu12MQhdYBKjfWYRKu0JFlbRW9IRiu/pIczg HpkIxff0ECYPKpPxHm5Cnd3ZCHN3SPiO/RdmcI9MhOL/14QPJ0k8mvZ3HyL/+Q7HlbdoD3datOd9 uhbNgY8WoZZYxY5r1FLbCzY8/XGTtI843XHswyS07G2xQxl7NlRO3qSMLRwq99+kDNhD5cGblHFm hsrDUNnPvcFOgQpaEsgdCTQRAQlUEQEJvLc6dFZTYyFvm2QFctNcn6TABe3uR4d7JR/YjXSCZkOM GgGP+UaEi1DUn6Au5jY9rUD7WzubnWvM7nXJZnk7m1/F0Bpsf71hnAgwuVUw5VIzH78Fwy2eDhUL ZkBHQIey85JzkvMStF2A3ANSaW5LUzhOBeLnwFroBtSFJliw6I7tx405ls/OuCIPFKmhacqE8Wp8 Wf0qM98/dAouSei2tNKJgzt5aoPQOksu6IW2yWkdjkBSXvHXd6GE/o7AB1rMXzP8itF2EdtIEF4H Ai+7HUx0SjkD2XRbjc5MydkXLFKfgBZfOxHu9q+QFm8/antAi1vm6VrmkTMv/YXlYLE4GfzUuik8 R1kXNGO+2855+6S5gEFrOYf/zrZP0wu2fZSNvFVlrhTrlF9Brj14Og3nWQrTKVelkGrb+uFYO41n L9+C5KGxKN3L7BEcHwvV1TO6Ts9Lpc0l1cYyfdeJatZ8xlfOJc4A7HXXikgh1Z/b+q08ihCMRmSF SnIe6T+WVGE/8F8EFvw0GQ6x64x7cBsPOyUcuQ9HxLI6k9gMOI8RnWtCWRneNnMlq1sUvafWK4ao SOEb577BceYfzgyeMYSyOWWnp66NchN7+VJc12m7NWvM/GZ9S1VNbHMeGZQmn2RbEtFZW3NgBW9k bT6EPF0amZdusW5wbfBGeearpO9fp43/iTptNJjGyRAFKA7GoELt6rSkH49tBg91Ggrill7cHWi7 rbL9RbqzbLab8d8rzBHUoU6zf2d4Zrd49j9JWGnvUUWF4lsSbi/4A20PmffOauNA20f+f6eX2fiB th9oe7W9ODrQ9gNt/0603b1swbsmX7b692L2ZVb47Gj+5u3dyV8AAAD//wMAUEsDBBQABgAIAAAA IQAXX82b4QAAAAoBAAAPAAAAZHJzL2Rvd25yZXYueG1sTI9Ba8JAFITvhf6H5RV6q5tVU9M0GxFp exKhWhBvz+wzCWZ3Q3ZN4r/vemqPwwwz32TLUTesp87V1kgQkwgYmcKq2pQSfvafLwkw59EobKwh CTdysMwfHzJMlR3MN/U7X7JQYlyKEirv25RzV1Sk0U1sSyZ4Z9tp9EF2JVcdDqFcN3waRa9cY23C QoUtrSsqLrurlvA14LCaiY9+czmvb8d9vD1sBEn5/DSu3oF5Gv1fGO74AR3ywHSyV6McayRMkyR8 8RJmb3Ng94CI5wtgJwmLWADPM/7/Qv4LAAD//wMAUEsBAi0AFAAGAAgAAAAhALaDOJL+AAAA4QEA ABMAAAAAAAAAAAAAAAAAAAAAAFtDb250ZW50X1R5cGVzXS54bWxQSwECLQAUAAYACAAAACEAOP0h /9YAAACUAQAACwAAAAAAAAAAAAAAAAAvAQAAX3JlbHMvLnJlbHNQSwECLQAUAAYACAAAACEAT/nJ 5CwFAAAFHAAADgAAAAAAAAAAAAAAAAAuAgAAZHJzL2Uyb0RvYy54bWxQSwECLQAUAAYACAAAACEA F1/Nm+EAAAAKAQAADwAAAAAAAAAAAAAAAACGBwAAZHJzL2Rvd25yZXYueG1sUEsFBgAAAAAEAAQA 8wAAAJQIAAAAAA== ">
              <v:shape id="Parallelogram 6" o:spid="_x0000_s1027" style="position:absolute;left:11811;top:-95;width:59436;height:4381;visibility:visible;mso-wrap-style:square;v-text-anchor:middle" coordsize="5257800,4572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q5M2fwwAAANsAAAAPAAAAZHJzL2Rvd25yZXYueG1sRI9BawIx FITvgv8hvII3zVZFZWsUtQieiq4ePD43r7uLm5dtEnX996ZQ6HGYmW+Y+bI1tbiT85VlBe+DBARx bnXFhYLTcdufgfABWWNtmRQ8ycNy0e3MMdX2wQe6Z6EQEcI+RQVlCE0qpc9LMugHtiGO3rd1BkOU rpDa4SPCTS2HSTKRBiuOCyU2tCkpv2Y3o+BzlfDGXab7tfvJrmcjL1+H9VSp3lu7+gARqA3/4b/2 TisYjeH3S/wBcvECAAD//wMAUEsBAi0AFAAGAAgAAAAhANvh9svuAAAAhQEAABMAAAAAAAAAAAAA AAAAAAAAAFtDb250ZW50X1R5cGVzXS54bWxQSwECLQAUAAYACAAAACEAWvQsW78AAAAVAQAACwAA AAAAAAAAAAAAAAAfAQAAX3JlbHMvLnJlbHNQSwECLQAUAAYACAAAACEAKuTNn8MAAADbAAAADwAA AAAAAAAAAAAAAAAHAgAAZHJzL2Rvd25yZXYueG1sUEsFBgAAAAADAAMAtwAAAPcCAAAAAA== " path="m,457200l457860,,5257800,,4810592,457200,,457200xe" fillcolor="#a7ea52 [3206]" stroked="f" strokeweight="1pt">
                <v:fill color2="#b8c1e9 [1300]" rotate="t" angle="90" colors="0 #a7ea52;34734f #12b2eb;1 #b8c2e9" focus="100%" type="gradient"/>
                <v:stroke joinstyle="miter"/>
                <v:path arrowok="t" o:connecttype="custom" o:connectlocs="0,438150;517581,0;5943600,0;5438061,438150;0,438150" o:connectangles="0,0,0,0,0"/>
              </v:shape>
              <v:shape id="Parallelogram 6" o:spid="_x0000_s1028" style="position:absolute;left:53901;top:-95;width:51206;height:4381;visibility:visible;mso-wrap-style:square;v-text-anchor:middle" coordsize="5257800,4572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1evZzwgAAANsAAAAPAAAAZHJzL2Rvd25yZXYueG1sRI9Bi8Iw FITvwv6H8Ba8aeouqFSjqMuCJ9HqweOzebbF5qWbZLX+eyMIHoeZ+YaZzltTiys5X1lWMOgnIIhz qysuFBz2v70xCB+QNdaWScGdPMxnH50pptreeEfXLBQiQtinqKAMoUml9HlJBn3fNsTRO1tnMETp Cqkd3iLc1PIrSYbSYMVxocSGViXll+zfKPhZJLxyp9F26f6yy9HI02a3HCnV/WwXExCB2vAOv9pr reB7CM8v8QfI2QMAAP//AwBQSwECLQAUAAYACAAAACEA2+H2y+4AAACFAQAAEwAAAAAAAAAAAAAA AAAAAAAAW0NvbnRlbnRfVHlwZXNdLnhtbFBLAQItABQABgAIAAAAIQBa9CxbvwAAABUBAAALAAAA AAAAAAAAAAAAAB8BAABfcmVscy8ucmVsc1BLAQItABQABgAIAAAAIQC1evZzwgAAANsAAAAPAAAA AAAAAAAAAAAAAAcCAABkcnMvZG93bnJldi54bWxQSwUGAAAAAAMAAwC3AAAA9gIAAAAA " path="m,457200l457860,,5257800,,5143500,457200,,457200xe" fillcolor="#a7ea52 [3206]" stroked="f" strokeweight="1pt">
                <v:fill color2="#b8c1e9 [1300]" rotate="t" angle="90" colors="0 #a7ea52;34734f #12b2eb;1 #b8c2e9" focus="100%" type="gradient"/>
                <v:stroke joinstyle="miter"/>
                <v:path arrowok="t" o:connecttype="custom" o:connectlocs="0,438150;445916,0;5120640,0;5009322,438150;0,438150" o:connectangles="0,0,0,0,0"/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8D292" w14:textId="77777777" w:rsidR="00552AB7" w:rsidRDefault="00552AB7" w:rsidP="00886D2E">
      <w:pPr>
        <w:spacing w:before="0" w:after="0"/>
      </w:pPr>
      <w:r>
        <w:separator/>
      </w:r>
    </w:p>
  </w:footnote>
  <w:footnote w:type="continuationSeparator" w:id="0">
    <w:p w14:paraId="36E1F216" w14:textId="77777777" w:rsidR="00552AB7" w:rsidRDefault="00552AB7" w:rsidP="00886D2E">
      <w:pPr>
        <w:spacing w:before="0" w:after="0"/>
      </w:pPr>
      <w:r>
        <w:continuationSeparator/>
      </w:r>
    </w:p>
  </w:footnote>
  <w:footnote w:type="continuationNotice" w:id="1">
    <w:p w14:paraId="4A9EEFCB" w14:textId="77777777" w:rsidR="00552AB7" w:rsidRDefault="00552AB7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949"/>
      <w:gridCol w:w="4116"/>
    </w:tblGrid>
    <w:tr w:rsidR="00A6696D" w14:paraId="3A118BD4" w14:textId="77777777" w:rsidTr="00EE6A4E">
      <w:tc>
        <w:tcPr>
          <w:tcW w:w="5949" w:type="dxa"/>
          <w:vAlign w:val="center"/>
        </w:tcPr>
        <w:p w14:paraId="77957DE8" w14:textId="2B9B747E" w:rsidR="00291582" w:rsidRDefault="00803E45" w:rsidP="00291582">
          <w:pPr>
            <w:pStyle w:val="Header"/>
            <w:jc w:val="left"/>
            <w:rPr>
              <w:rStyle w:val="Strong"/>
              <w:sz w:val="28"/>
              <w:szCs w:val="24"/>
            </w:rPr>
          </w:pPr>
          <w:r>
            <w:rPr>
              <w:rStyle w:val="Strong"/>
              <w:rFonts w:ascii="Verdana" w:hAnsi="Verdana"/>
              <w:sz w:val="28"/>
              <w:szCs w:val="24"/>
            </w:rPr>
            <w:t>Client Intake Form</w:t>
          </w:r>
        </w:p>
        <w:p w14:paraId="777B6505" w14:textId="3355BC6F" w:rsidR="00A6696D" w:rsidRPr="00BD651D" w:rsidRDefault="006D0C56" w:rsidP="00291582">
          <w:pPr>
            <w:pStyle w:val="Header"/>
            <w:jc w:val="left"/>
            <w:rPr>
              <w:rStyle w:val="Strong"/>
              <w:b w:val="0"/>
              <w:bCs w:val="0"/>
              <w:sz w:val="28"/>
              <w:szCs w:val="28"/>
            </w:rPr>
          </w:pPr>
          <w:r>
            <w:rPr>
              <w:rStyle w:val="Strong"/>
              <w:b w:val="0"/>
              <w:bCs w:val="0"/>
              <w:szCs w:val="20"/>
            </w:rPr>
            <w:t>Diligent Supports</w:t>
          </w:r>
        </w:p>
      </w:tc>
      <w:tc>
        <w:tcPr>
          <w:tcW w:w="4116" w:type="dxa"/>
        </w:tcPr>
        <w:p w14:paraId="53DF56CB" w14:textId="704FF4C6" w:rsidR="00A6696D" w:rsidRDefault="00A6696D" w:rsidP="00A6696D">
          <w:pPr>
            <w:pStyle w:val="Header"/>
            <w:jc w:val="right"/>
            <w:rPr>
              <w:rStyle w:val="Strong"/>
              <w:sz w:val="28"/>
              <w:szCs w:val="28"/>
            </w:rPr>
          </w:pPr>
        </w:p>
      </w:tc>
    </w:tr>
  </w:tbl>
  <w:p w14:paraId="4E2E14F0" w14:textId="664BD4E7" w:rsidR="00792BB4" w:rsidRDefault="006D0C56">
    <w:pPr>
      <w:pStyle w:val="Header"/>
    </w:pPr>
    <w:r w:rsidRPr="000D52A7">
      <w:rPr>
        <w:noProof/>
      </w:rPr>
      <w:drawing>
        <wp:anchor distT="0" distB="0" distL="114300" distR="114300" simplePos="0" relativeHeight="251658242" behindDoc="0" locked="0" layoutInCell="1" allowOverlap="1" wp14:anchorId="4317FE1B" wp14:editId="4FCCBCDA">
          <wp:simplePos x="0" y="0"/>
          <wp:positionH relativeFrom="column">
            <wp:posOffset>5593080</wp:posOffset>
          </wp:positionH>
          <wp:positionV relativeFrom="paragraph">
            <wp:posOffset>-699135</wp:posOffset>
          </wp:positionV>
          <wp:extent cx="723900" cy="747395"/>
          <wp:effectExtent l="0" t="0" r="0" b="0"/>
          <wp:wrapNone/>
          <wp:docPr id="624372700" name="Picture 624372700" descr="A logo of hands with green and blue wings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1417381" name="Picture 1411417381" descr="A logo of hands with green and blue wings  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900" cy="747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949"/>
      <w:gridCol w:w="4258"/>
    </w:tblGrid>
    <w:tr w:rsidR="00B00533" w14:paraId="7E4491A5" w14:textId="77777777" w:rsidTr="00EE6A4E">
      <w:tc>
        <w:tcPr>
          <w:tcW w:w="5949" w:type="dxa"/>
          <w:vAlign w:val="center"/>
        </w:tcPr>
        <w:p w14:paraId="44E460C4" w14:textId="77777777" w:rsidR="00B00533" w:rsidRDefault="00291582" w:rsidP="0016601C">
          <w:pPr>
            <w:pStyle w:val="Header"/>
            <w:jc w:val="left"/>
            <w:rPr>
              <w:rStyle w:val="Strong"/>
              <w:sz w:val="28"/>
              <w:szCs w:val="24"/>
            </w:rPr>
          </w:pPr>
          <w:r w:rsidRPr="004621D8">
            <w:rPr>
              <w:rStyle w:val="Strong"/>
              <w:sz w:val="28"/>
              <w:szCs w:val="24"/>
            </w:rPr>
            <w:t>Referral Form</w:t>
          </w:r>
        </w:p>
        <w:p w14:paraId="685B830E" w14:textId="65C1D149" w:rsidR="00291582" w:rsidRPr="00BD651D" w:rsidRDefault="006D0C56" w:rsidP="0016601C">
          <w:pPr>
            <w:pStyle w:val="Header"/>
            <w:jc w:val="left"/>
            <w:rPr>
              <w:rStyle w:val="Strong"/>
              <w:b w:val="0"/>
              <w:bCs w:val="0"/>
              <w:szCs w:val="20"/>
            </w:rPr>
          </w:pPr>
          <w:r>
            <w:rPr>
              <w:rStyle w:val="Strong"/>
              <w:b w:val="0"/>
              <w:bCs w:val="0"/>
              <w:szCs w:val="20"/>
            </w:rPr>
            <w:t>Diligent Supports</w:t>
          </w:r>
        </w:p>
        <w:p w14:paraId="6002F1BF" w14:textId="3185780E" w:rsidR="00291582" w:rsidRPr="00291582" w:rsidRDefault="00291582" w:rsidP="0016601C">
          <w:pPr>
            <w:pStyle w:val="Header"/>
            <w:jc w:val="left"/>
            <w:rPr>
              <w:rStyle w:val="Strong"/>
              <w:szCs w:val="20"/>
            </w:rPr>
          </w:pPr>
        </w:p>
      </w:tc>
      <w:tc>
        <w:tcPr>
          <w:tcW w:w="4258" w:type="dxa"/>
        </w:tcPr>
        <w:p w14:paraId="6C0105B3" w14:textId="2B30FDC5" w:rsidR="00B00533" w:rsidRDefault="00B00533" w:rsidP="00B00533">
          <w:pPr>
            <w:pStyle w:val="Header"/>
            <w:jc w:val="right"/>
            <w:rPr>
              <w:rStyle w:val="Strong"/>
              <w:sz w:val="28"/>
              <w:szCs w:val="28"/>
            </w:rPr>
          </w:pPr>
        </w:p>
      </w:tc>
    </w:tr>
  </w:tbl>
  <w:p w14:paraId="27945D41" w14:textId="77777777" w:rsidR="00792BB4" w:rsidRDefault="00792B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0C47"/>
    <w:multiLevelType w:val="hybridMultilevel"/>
    <w:tmpl w:val="60E8160A"/>
    <w:lvl w:ilvl="0" w:tplc="BED8EBF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7143D"/>
    <w:multiLevelType w:val="hybridMultilevel"/>
    <w:tmpl w:val="4FA833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EC406AF"/>
    <w:multiLevelType w:val="hybridMultilevel"/>
    <w:tmpl w:val="52CCCB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BD412F5"/>
    <w:multiLevelType w:val="hybridMultilevel"/>
    <w:tmpl w:val="F5C2B9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455F47"/>
    <w:multiLevelType w:val="hybridMultilevel"/>
    <w:tmpl w:val="C332CA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6470997"/>
    <w:multiLevelType w:val="hybridMultilevel"/>
    <w:tmpl w:val="842609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9145031"/>
    <w:multiLevelType w:val="multilevel"/>
    <w:tmpl w:val="6130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6E3FFF"/>
    <w:multiLevelType w:val="hybridMultilevel"/>
    <w:tmpl w:val="8D2A1B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C592588"/>
    <w:multiLevelType w:val="hybridMultilevel"/>
    <w:tmpl w:val="EAF097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91767247">
    <w:abstractNumId w:val="1"/>
  </w:num>
  <w:num w:numId="2" w16cid:durableId="115101691">
    <w:abstractNumId w:val="5"/>
  </w:num>
  <w:num w:numId="3" w16cid:durableId="1230075506">
    <w:abstractNumId w:val="8"/>
  </w:num>
  <w:num w:numId="4" w16cid:durableId="634021912">
    <w:abstractNumId w:val="6"/>
  </w:num>
  <w:num w:numId="5" w16cid:durableId="1090390974">
    <w:abstractNumId w:val="3"/>
  </w:num>
  <w:num w:numId="6" w16cid:durableId="119978454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88424788">
    <w:abstractNumId w:val="7"/>
  </w:num>
  <w:num w:numId="8" w16cid:durableId="801578166">
    <w:abstractNumId w:val="2"/>
  </w:num>
  <w:num w:numId="9" w16cid:durableId="10230907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I0tTQxtDQ1NTE1szBX0lEKTi0uzszPAykwrgUADcD6rywAAAA="/>
  </w:docVars>
  <w:rsids>
    <w:rsidRoot w:val="009A4B38"/>
    <w:rsid w:val="0000125B"/>
    <w:rsid w:val="0000519D"/>
    <w:rsid w:val="000060C8"/>
    <w:rsid w:val="00006C6C"/>
    <w:rsid w:val="00010A26"/>
    <w:rsid w:val="00012AB7"/>
    <w:rsid w:val="00014CD4"/>
    <w:rsid w:val="000151FD"/>
    <w:rsid w:val="00016852"/>
    <w:rsid w:val="00020FB2"/>
    <w:rsid w:val="00030AB7"/>
    <w:rsid w:val="00040FE0"/>
    <w:rsid w:val="00053BF1"/>
    <w:rsid w:val="00055C43"/>
    <w:rsid w:val="0005760E"/>
    <w:rsid w:val="00057ECF"/>
    <w:rsid w:val="0006533E"/>
    <w:rsid w:val="00067923"/>
    <w:rsid w:val="000708DD"/>
    <w:rsid w:val="00083F67"/>
    <w:rsid w:val="00092C7C"/>
    <w:rsid w:val="000B5606"/>
    <w:rsid w:val="000D0155"/>
    <w:rsid w:val="000D1540"/>
    <w:rsid w:val="000D3844"/>
    <w:rsid w:val="000D4692"/>
    <w:rsid w:val="000E1CDA"/>
    <w:rsid w:val="000E344A"/>
    <w:rsid w:val="000F26AD"/>
    <w:rsid w:val="000F38F9"/>
    <w:rsid w:val="000F5AD6"/>
    <w:rsid w:val="000F6B08"/>
    <w:rsid w:val="000F6DC9"/>
    <w:rsid w:val="00100839"/>
    <w:rsid w:val="00102376"/>
    <w:rsid w:val="001054A2"/>
    <w:rsid w:val="00107842"/>
    <w:rsid w:val="00121260"/>
    <w:rsid w:val="00123DC1"/>
    <w:rsid w:val="00126E8F"/>
    <w:rsid w:val="0012702F"/>
    <w:rsid w:val="00127038"/>
    <w:rsid w:val="0013009E"/>
    <w:rsid w:val="00130187"/>
    <w:rsid w:val="0013250E"/>
    <w:rsid w:val="00141BB8"/>
    <w:rsid w:val="00142907"/>
    <w:rsid w:val="001429E0"/>
    <w:rsid w:val="00142CF6"/>
    <w:rsid w:val="00142F6D"/>
    <w:rsid w:val="0014359C"/>
    <w:rsid w:val="00144DD4"/>
    <w:rsid w:val="001456E0"/>
    <w:rsid w:val="0015006B"/>
    <w:rsid w:val="001546BD"/>
    <w:rsid w:val="00156BE9"/>
    <w:rsid w:val="001579C2"/>
    <w:rsid w:val="00157B99"/>
    <w:rsid w:val="00157BFD"/>
    <w:rsid w:val="001619DA"/>
    <w:rsid w:val="00163435"/>
    <w:rsid w:val="0016601C"/>
    <w:rsid w:val="00167721"/>
    <w:rsid w:val="001740DA"/>
    <w:rsid w:val="001742AB"/>
    <w:rsid w:val="001779BF"/>
    <w:rsid w:val="001823D7"/>
    <w:rsid w:val="0018768F"/>
    <w:rsid w:val="00191F25"/>
    <w:rsid w:val="00197006"/>
    <w:rsid w:val="001A1CC5"/>
    <w:rsid w:val="001B05D7"/>
    <w:rsid w:val="001B0C79"/>
    <w:rsid w:val="001B1929"/>
    <w:rsid w:val="001C1CC7"/>
    <w:rsid w:val="001C3AB6"/>
    <w:rsid w:val="001C7723"/>
    <w:rsid w:val="001D26AC"/>
    <w:rsid w:val="001D5FD4"/>
    <w:rsid w:val="001E4028"/>
    <w:rsid w:val="001F0A0A"/>
    <w:rsid w:val="001F347E"/>
    <w:rsid w:val="00210B28"/>
    <w:rsid w:val="00213726"/>
    <w:rsid w:val="002153A6"/>
    <w:rsid w:val="0022600D"/>
    <w:rsid w:val="002370E7"/>
    <w:rsid w:val="002451DD"/>
    <w:rsid w:val="002476BF"/>
    <w:rsid w:val="00253257"/>
    <w:rsid w:val="0025736D"/>
    <w:rsid w:val="00265FB2"/>
    <w:rsid w:val="00276A67"/>
    <w:rsid w:val="0028035A"/>
    <w:rsid w:val="00290168"/>
    <w:rsid w:val="00291582"/>
    <w:rsid w:val="002971B0"/>
    <w:rsid w:val="00297B01"/>
    <w:rsid w:val="002A0BFD"/>
    <w:rsid w:val="002A2BB1"/>
    <w:rsid w:val="002C16B4"/>
    <w:rsid w:val="002D13FD"/>
    <w:rsid w:val="002E1F4D"/>
    <w:rsid w:val="002E2A62"/>
    <w:rsid w:val="002E54EC"/>
    <w:rsid w:val="002E725C"/>
    <w:rsid w:val="002F4601"/>
    <w:rsid w:val="002F5D54"/>
    <w:rsid w:val="002F777C"/>
    <w:rsid w:val="003052A6"/>
    <w:rsid w:val="00312825"/>
    <w:rsid w:val="00322C2E"/>
    <w:rsid w:val="00326E3C"/>
    <w:rsid w:val="00330496"/>
    <w:rsid w:val="00332FF7"/>
    <w:rsid w:val="00333E7C"/>
    <w:rsid w:val="00342707"/>
    <w:rsid w:val="00346376"/>
    <w:rsid w:val="00355D06"/>
    <w:rsid w:val="003608E6"/>
    <w:rsid w:val="003679AF"/>
    <w:rsid w:val="003701B5"/>
    <w:rsid w:val="003766B5"/>
    <w:rsid w:val="0038424E"/>
    <w:rsid w:val="00384DA6"/>
    <w:rsid w:val="003870B6"/>
    <w:rsid w:val="00394A7B"/>
    <w:rsid w:val="003A230D"/>
    <w:rsid w:val="003A26AB"/>
    <w:rsid w:val="003A2CCA"/>
    <w:rsid w:val="003A5379"/>
    <w:rsid w:val="003B10CB"/>
    <w:rsid w:val="003B3228"/>
    <w:rsid w:val="003C25B7"/>
    <w:rsid w:val="003D5105"/>
    <w:rsid w:val="003D62E6"/>
    <w:rsid w:val="003F0ECC"/>
    <w:rsid w:val="003F68E3"/>
    <w:rsid w:val="003F7044"/>
    <w:rsid w:val="00404B9E"/>
    <w:rsid w:val="00407A60"/>
    <w:rsid w:val="0041433D"/>
    <w:rsid w:val="00417CAB"/>
    <w:rsid w:val="00421B21"/>
    <w:rsid w:val="0042724D"/>
    <w:rsid w:val="004304BA"/>
    <w:rsid w:val="004317DA"/>
    <w:rsid w:val="00437C6A"/>
    <w:rsid w:val="0044089C"/>
    <w:rsid w:val="00444FEE"/>
    <w:rsid w:val="004507FD"/>
    <w:rsid w:val="0045099F"/>
    <w:rsid w:val="00451A37"/>
    <w:rsid w:val="0045454C"/>
    <w:rsid w:val="00461D28"/>
    <w:rsid w:val="004621D8"/>
    <w:rsid w:val="00463918"/>
    <w:rsid w:val="0046683E"/>
    <w:rsid w:val="00482412"/>
    <w:rsid w:val="004914F0"/>
    <w:rsid w:val="004944A1"/>
    <w:rsid w:val="004A1DAD"/>
    <w:rsid w:val="004A3DD4"/>
    <w:rsid w:val="004A572D"/>
    <w:rsid w:val="004C3A7F"/>
    <w:rsid w:val="004C4225"/>
    <w:rsid w:val="004C73E8"/>
    <w:rsid w:val="004D0D69"/>
    <w:rsid w:val="004D37ED"/>
    <w:rsid w:val="004D5EE8"/>
    <w:rsid w:val="004E32A9"/>
    <w:rsid w:val="004F65CD"/>
    <w:rsid w:val="004F742E"/>
    <w:rsid w:val="00514D05"/>
    <w:rsid w:val="00517652"/>
    <w:rsid w:val="0052380E"/>
    <w:rsid w:val="00526C2F"/>
    <w:rsid w:val="00550578"/>
    <w:rsid w:val="00552AB7"/>
    <w:rsid w:val="0055381B"/>
    <w:rsid w:val="005730D4"/>
    <w:rsid w:val="005738AE"/>
    <w:rsid w:val="0058208E"/>
    <w:rsid w:val="00582FF8"/>
    <w:rsid w:val="005832E4"/>
    <w:rsid w:val="00591179"/>
    <w:rsid w:val="005929F6"/>
    <w:rsid w:val="00593301"/>
    <w:rsid w:val="005A3B1A"/>
    <w:rsid w:val="005B009D"/>
    <w:rsid w:val="005B4D7F"/>
    <w:rsid w:val="005B6B2C"/>
    <w:rsid w:val="005B6B49"/>
    <w:rsid w:val="005D01D6"/>
    <w:rsid w:val="005D0E36"/>
    <w:rsid w:val="005D39AB"/>
    <w:rsid w:val="005D5D93"/>
    <w:rsid w:val="005E20A0"/>
    <w:rsid w:val="005F18DC"/>
    <w:rsid w:val="005F2474"/>
    <w:rsid w:val="00600A1E"/>
    <w:rsid w:val="006013EE"/>
    <w:rsid w:val="00613A4C"/>
    <w:rsid w:val="006155FB"/>
    <w:rsid w:val="00630E1F"/>
    <w:rsid w:val="00634D42"/>
    <w:rsid w:val="006403D3"/>
    <w:rsid w:val="00640539"/>
    <w:rsid w:val="006420D6"/>
    <w:rsid w:val="00644249"/>
    <w:rsid w:val="00652B60"/>
    <w:rsid w:val="006552E8"/>
    <w:rsid w:val="00656723"/>
    <w:rsid w:val="0065751D"/>
    <w:rsid w:val="00666981"/>
    <w:rsid w:val="00671611"/>
    <w:rsid w:val="0067711F"/>
    <w:rsid w:val="00687D35"/>
    <w:rsid w:val="00687F74"/>
    <w:rsid w:val="006B1577"/>
    <w:rsid w:val="006B3EC7"/>
    <w:rsid w:val="006B6F82"/>
    <w:rsid w:val="006C673F"/>
    <w:rsid w:val="006D017C"/>
    <w:rsid w:val="006D0C56"/>
    <w:rsid w:val="006D0CA5"/>
    <w:rsid w:val="006E64E3"/>
    <w:rsid w:val="00703C9D"/>
    <w:rsid w:val="00716670"/>
    <w:rsid w:val="007242AA"/>
    <w:rsid w:val="00727825"/>
    <w:rsid w:val="00751731"/>
    <w:rsid w:val="007703CE"/>
    <w:rsid w:val="00771AC2"/>
    <w:rsid w:val="00774338"/>
    <w:rsid w:val="00780239"/>
    <w:rsid w:val="00792BB4"/>
    <w:rsid w:val="007A2BD1"/>
    <w:rsid w:val="007A3EAB"/>
    <w:rsid w:val="007A5A09"/>
    <w:rsid w:val="007A6941"/>
    <w:rsid w:val="007B545E"/>
    <w:rsid w:val="007C2A00"/>
    <w:rsid w:val="007D2698"/>
    <w:rsid w:val="007D7627"/>
    <w:rsid w:val="007E27B1"/>
    <w:rsid w:val="007E54E8"/>
    <w:rsid w:val="007F0C2A"/>
    <w:rsid w:val="007F3E4B"/>
    <w:rsid w:val="008008A7"/>
    <w:rsid w:val="00803E45"/>
    <w:rsid w:val="00804835"/>
    <w:rsid w:val="0081034C"/>
    <w:rsid w:val="008256CB"/>
    <w:rsid w:val="008443A5"/>
    <w:rsid w:val="00844928"/>
    <w:rsid w:val="00847695"/>
    <w:rsid w:val="00847F60"/>
    <w:rsid w:val="008709A3"/>
    <w:rsid w:val="00881614"/>
    <w:rsid w:val="0088343B"/>
    <w:rsid w:val="0088435B"/>
    <w:rsid w:val="00885F37"/>
    <w:rsid w:val="00886D2E"/>
    <w:rsid w:val="0089063C"/>
    <w:rsid w:val="008911BD"/>
    <w:rsid w:val="00895CAA"/>
    <w:rsid w:val="00896BD6"/>
    <w:rsid w:val="008B71F2"/>
    <w:rsid w:val="008C0B9D"/>
    <w:rsid w:val="008C38DE"/>
    <w:rsid w:val="008C49C8"/>
    <w:rsid w:val="008C6DFE"/>
    <w:rsid w:val="008D68A4"/>
    <w:rsid w:val="008D6E18"/>
    <w:rsid w:val="008E2E9F"/>
    <w:rsid w:val="008E74A7"/>
    <w:rsid w:val="008F4E3A"/>
    <w:rsid w:val="008F6B09"/>
    <w:rsid w:val="008F76D8"/>
    <w:rsid w:val="00903E23"/>
    <w:rsid w:val="009047FD"/>
    <w:rsid w:val="0090493F"/>
    <w:rsid w:val="00912B03"/>
    <w:rsid w:val="009151A6"/>
    <w:rsid w:val="00927100"/>
    <w:rsid w:val="00937113"/>
    <w:rsid w:val="009400A9"/>
    <w:rsid w:val="00944D5D"/>
    <w:rsid w:val="009500A7"/>
    <w:rsid w:val="00960C30"/>
    <w:rsid w:val="00966655"/>
    <w:rsid w:val="009769FB"/>
    <w:rsid w:val="00992F9E"/>
    <w:rsid w:val="009930D7"/>
    <w:rsid w:val="009A0609"/>
    <w:rsid w:val="009A10E6"/>
    <w:rsid w:val="009A131C"/>
    <w:rsid w:val="009A4B38"/>
    <w:rsid w:val="009A56F6"/>
    <w:rsid w:val="009B58B4"/>
    <w:rsid w:val="009B642A"/>
    <w:rsid w:val="009B7EBA"/>
    <w:rsid w:val="009C1F32"/>
    <w:rsid w:val="009D4CF9"/>
    <w:rsid w:val="009E0713"/>
    <w:rsid w:val="009E0DB1"/>
    <w:rsid w:val="009E49B8"/>
    <w:rsid w:val="009E7603"/>
    <w:rsid w:val="009F2402"/>
    <w:rsid w:val="009F2642"/>
    <w:rsid w:val="009F7513"/>
    <w:rsid w:val="00A03AD2"/>
    <w:rsid w:val="00A14D9E"/>
    <w:rsid w:val="00A1572D"/>
    <w:rsid w:val="00A332D5"/>
    <w:rsid w:val="00A4756F"/>
    <w:rsid w:val="00A50FA3"/>
    <w:rsid w:val="00A55149"/>
    <w:rsid w:val="00A55AAE"/>
    <w:rsid w:val="00A57C56"/>
    <w:rsid w:val="00A626B1"/>
    <w:rsid w:val="00A6696D"/>
    <w:rsid w:val="00A71B35"/>
    <w:rsid w:val="00A7484B"/>
    <w:rsid w:val="00A8207A"/>
    <w:rsid w:val="00A82650"/>
    <w:rsid w:val="00A83662"/>
    <w:rsid w:val="00A83B1F"/>
    <w:rsid w:val="00A874FE"/>
    <w:rsid w:val="00A96A21"/>
    <w:rsid w:val="00AA3B89"/>
    <w:rsid w:val="00AB0148"/>
    <w:rsid w:val="00AB3FED"/>
    <w:rsid w:val="00AB6156"/>
    <w:rsid w:val="00AC2A38"/>
    <w:rsid w:val="00AC4F37"/>
    <w:rsid w:val="00AC66A8"/>
    <w:rsid w:val="00AD6595"/>
    <w:rsid w:val="00AD7B17"/>
    <w:rsid w:val="00AE05BA"/>
    <w:rsid w:val="00AE3E83"/>
    <w:rsid w:val="00AE729D"/>
    <w:rsid w:val="00AF35B8"/>
    <w:rsid w:val="00AF3D41"/>
    <w:rsid w:val="00AF6E77"/>
    <w:rsid w:val="00B00533"/>
    <w:rsid w:val="00B02C41"/>
    <w:rsid w:val="00B1185E"/>
    <w:rsid w:val="00B13C30"/>
    <w:rsid w:val="00B22C78"/>
    <w:rsid w:val="00B2399A"/>
    <w:rsid w:val="00B34F98"/>
    <w:rsid w:val="00B36A9C"/>
    <w:rsid w:val="00B400E7"/>
    <w:rsid w:val="00B44F0A"/>
    <w:rsid w:val="00B465F5"/>
    <w:rsid w:val="00B54CF5"/>
    <w:rsid w:val="00B558F4"/>
    <w:rsid w:val="00B56EB3"/>
    <w:rsid w:val="00B6072B"/>
    <w:rsid w:val="00B65808"/>
    <w:rsid w:val="00B66C69"/>
    <w:rsid w:val="00B71E3C"/>
    <w:rsid w:val="00B85F8D"/>
    <w:rsid w:val="00B86E08"/>
    <w:rsid w:val="00B909C8"/>
    <w:rsid w:val="00B929CC"/>
    <w:rsid w:val="00B94B3E"/>
    <w:rsid w:val="00BB0732"/>
    <w:rsid w:val="00BC0008"/>
    <w:rsid w:val="00BC5827"/>
    <w:rsid w:val="00BD3EC4"/>
    <w:rsid w:val="00BD4016"/>
    <w:rsid w:val="00BD651D"/>
    <w:rsid w:val="00BE0BF1"/>
    <w:rsid w:val="00BE3DBA"/>
    <w:rsid w:val="00BF3047"/>
    <w:rsid w:val="00BF5BF9"/>
    <w:rsid w:val="00C01EAA"/>
    <w:rsid w:val="00C02B23"/>
    <w:rsid w:val="00C052DA"/>
    <w:rsid w:val="00C148B8"/>
    <w:rsid w:val="00C2121D"/>
    <w:rsid w:val="00C23684"/>
    <w:rsid w:val="00C32E9D"/>
    <w:rsid w:val="00C43325"/>
    <w:rsid w:val="00C47ABD"/>
    <w:rsid w:val="00C52017"/>
    <w:rsid w:val="00C569D7"/>
    <w:rsid w:val="00C67458"/>
    <w:rsid w:val="00C73948"/>
    <w:rsid w:val="00C80854"/>
    <w:rsid w:val="00C87D23"/>
    <w:rsid w:val="00C9648E"/>
    <w:rsid w:val="00CA4494"/>
    <w:rsid w:val="00CB5C13"/>
    <w:rsid w:val="00CC1657"/>
    <w:rsid w:val="00CC3D92"/>
    <w:rsid w:val="00CC6BA2"/>
    <w:rsid w:val="00CD16F9"/>
    <w:rsid w:val="00CD20F6"/>
    <w:rsid w:val="00CE3B2F"/>
    <w:rsid w:val="00CF672C"/>
    <w:rsid w:val="00D04D63"/>
    <w:rsid w:val="00D07CF0"/>
    <w:rsid w:val="00D17C55"/>
    <w:rsid w:val="00D20BBA"/>
    <w:rsid w:val="00D20F61"/>
    <w:rsid w:val="00D248F8"/>
    <w:rsid w:val="00D24DB0"/>
    <w:rsid w:val="00D26ED3"/>
    <w:rsid w:val="00D50D5C"/>
    <w:rsid w:val="00D52692"/>
    <w:rsid w:val="00D63037"/>
    <w:rsid w:val="00D66869"/>
    <w:rsid w:val="00D74E24"/>
    <w:rsid w:val="00D8159A"/>
    <w:rsid w:val="00DA1C03"/>
    <w:rsid w:val="00DB4430"/>
    <w:rsid w:val="00DB73EA"/>
    <w:rsid w:val="00DC3696"/>
    <w:rsid w:val="00DD36CA"/>
    <w:rsid w:val="00DE188F"/>
    <w:rsid w:val="00DE3ECD"/>
    <w:rsid w:val="00DE624C"/>
    <w:rsid w:val="00E16B6A"/>
    <w:rsid w:val="00E32698"/>
    <w:rsid w:val="00E35AE0"/>
    <w:rsid w:val="00E46B18"/>
    <w:rsid w:val="00E50A69"/>
    <w:rsid w:val="00E65F33"/>
    <w:rsid w:val="00E67E6D"/>
    <w:rsid w:val="00E85EE3"/>
    <w:rsid w:val="00E92B69"/>
    <w:rsid w:val="00E9544F"/>
    <w:rsid w:val="00EA71C5"/>
    <w:rsid w:val="00EB6F85"/>
    <w:rsid w:val="00EC593F"/>
    <w:rsid w:val="00ED3301"/>
    <w:rsid w:val="00ED7E33"/>
    <w:rsid w:val="00EE2C2C"/>
    <w:rsid w:val="00EE6A4E"/>
    <w:rsid w:val="00F00065"/>
    <w:rsid w:val="00F05EC1"/>
    <w:rsid w:val="00F14D22"/>
    <w:rsid w:val="00F160B9"/>
    <w:rsid w:val="00F16D42"/>
    <w:rsid w:val="00F22CED"/>
    <w:rsid w:val="00F30DD7"/>
    <w:rsid w:val="00F32E0E"/>
    <w:rsid w:val="00F35A63"/>
    <w:rsid w:val="00F41783"/>
    <w:rsid w:val="00F41C94"/>
    <w:rsid w:val="00F45E4E"/>
    <w:rsid w:val="00F60FF8"/>
    <w:rsid w:val="00F7177E"/>
    <w:rsid w:val="00F74617"/>
    <w:rsid w:val="00F75E69"/>
    <w:rsid w:val="00F769DF"/>
    <w:rsid w:val="00F777FF"/>
    <w:rsid w:val="00F92D07"/>
    <w:rsid w:val="00F969F9"/>
    <w:rsid w:val="00F971BA"/>
    <w:rsid w:val="00FB3FC1"/>
    <w:rsid w:val="00FB6008"/>
    <w:rsid w:val="00FC4F1B"/>
    <w:rsid w:val="00FC76C4"/>
    <w:rsid w:val="00FD0817"/>
    <w:rsid w:val="00FD1882"/>
    <w:rsid w:val="00FE03ED"/>
    <w:rsid w:val="00FE1FB7"/>
    <w:rsid w:val="00FE69AF"/>
    <w:rsid w:val="00FF477A"/>
    <w:rsid w:val="00FF6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075011"/>
  <w15:chartTrackingRefBased/>
  <w15:docId w15:val="{4FAF975E-7267-4A5C-B94A-2BD6ACCCF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249"/>
    <w:pPr>
      <w:spacing w:before="120" w:after="120" w:line="240" w:lineRule="auto"/>
      <w:jc w:val="both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5C13"/>
    <w:pPr>
      <w:keepNext/>
      <w:keepLines/>
      <w:spacing w:before="0" w:after="480"/>
      <w:outlineLvl w:val="0"/>
    </w:pPr>
    <w:rPr>
      <w:rFonts w:asciiTheme="majorHAnsi" w:eastAsiaTheme="majorEastAsia" w:hAnsiTheme="majorHAnsi" w:cstheme="majorBidi"/>
      <w:b/>
      <w:bCs/>
      <w:caps/>
      <w:color w:val="212745" w:themeColor="text2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0D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4E67C8" w:themeColor="accen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0D5C"/>
    <w:pPr>
      <w:keepNext/>
      <w:keepLines/>
      <w:outlineLvl w:val="2"/>
    </w:pPr>
    <w:rPr>
      <w:rFonts w:asciiTheme="majorHAnsi" w:eastAsiaTheme="majorEastAsia" w:hAnsiTheme="majorHAnsi" w:cstheme="majorBidi"/>
      <w:noProof/>
      <w:color w:val="202F69" w:themeColor="accent1" w:themeShade="7F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eilagenKopie">
    <w:name w:val="Beilagen/Kopie"/>
    <w:basedOn w:val="Normal"/>
    <w:rsid w:val="008256CB"/>
    <w:pPr>
      <w:spacing w:after="100" w:line="200" w:lineRule="atLeast"/>
    </w:pPr>
    <w:rPr>
      <w:rFonts w:ascii="Arial" w:hAnsi="Arial"/>
      <w:lang w:val="de-CH"/>
    </w:rPr>
  </w:style>
  <w:style w:type="paragraph" w:styleId="Header">
    <w:name w:val="header"/>
    <w:basedOn w:val="Normal"/>
    <w:link w:val="HeaderChar"/>
    <w:uiPriority w:val="99"/>
    <w:unhideWhenUsed/>
    <w:rsid w:val="00886D2E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886D2E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886D2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886D2E"/>
    <w:rPr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35AE0"/>
    <w:pPr>
      <w:spacing w:before="720" w:after="200"/>
    </w:pPr>
    <w:rPr>
      <w:rFonts w:eastAsiaTheme="minorEastAsia"/>
      <w:caps/>
      <w:color w:val="4E67C8" w:themeColor="accent1"/>
      <w:spacing w:val="10"/>
      <w:kern w:val="28"/>
      <w:sz w:val="52"/>
      <w:szCs w:val="52"/>
      <w:lang w:val="en-AU"/>
    </w:rPr>
  </w:style>
  <w:style w:type="character" w:customStyle="1" w:styleId="TitleChar">
    <w:name w:val="Title Char"/>
    <w:basedOn w:val="DefaultParagraphFont"/>
    <w:link w:val="Title"/>
    <w:uiPriority w:val="10"/>
    <w:rsid w:val="00E35AE0"/>
    <w:rPr>
      <w:rFonts w:eastAsiaTheme="minorEastAsia"/>
      <w:caps/>
      <w:color w:val="4E67C8" w:themeColor="accent1"/>
      <w:spacing w:val="10"/>
      <w:kern w:val="28"/>
      <w:sz w:val="52"/>
      <w:szCs w:val="52"/>
      <w:lang w:val="en-AU"/>
    </w:rPr>
  </w:style>
  <w:style w:type="table" w:styleId="TableGrid">
    <w:name w:val="Table Grid"/>
    <w:basedOn w:val="TableNormal"/>
    <w:uiPriority w:val="39"/>
    <w:rsid w:val="00AC2A38"/>
    <w:pPr>
      <w:spacing w:before="200" w:after="200" w:line="276" w:lineRule="auto"/>
    </w:pPr>
    <w:rPr>
      <w:rFonts w:eastAsiaTheme="minorEastAsia"/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sid w:val="00B0053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B5C13"/>
    <w:rPr>
      <w:rFonts w:asciiTheme="majorHAnsi" w:eastAsiaTheme="majorEastAsia" w:hAnsiTheme="majorHAnsi" w:cstheme="majorBidi"/>
      <w:b/>
      <w:bCs/>
      <w:caps/>
      <w:color w:val="212745" w:themeColor="text2"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9"/>
    <w:rsid w:val="00D50D5C"/>
    <w:rPr>
      <w:rFonts w:asciiTheme="majorHAnsi" w:eastAsiaTheme="majorEastAsia" w:hAnsiTheme="majorHAnsi" w:cstheme="majorBidi"/>
      <w:color w:val="4E67C8" w:themeColor="accen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0D5C"/>
    <w:rPr>
      <w:rFonts w:asciiTheme="majorHAnsi" w:eastAsiaTheme="majorEastAsia" w:hAnsiTheme="majorHAnsi" w:cstheme="majorBidi"/>
      <w:noProof/>
      <w:color w:val="202F69" w:themeColor="accent1" w:themeShade="7F"/>
      <w:sz w:val="24"/>
      <w:szCs w:val="24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D50D5C"/>
    <w:pPr>
      <w:spacing w:before="240" w:after="0" w:line="259" w:lineRule="auto"/>
      <w:outlineLvl w:val="9"/>
    </w:pPr>
    <w:rPr>
      <w:b w:val="0"/>
      <w:bCs w:val="0"/>
      <w:cap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50D5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50D5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50D5C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50D5C"/>
    <w:rPr>
      <w:color w:val="56C7AA" w:themeColor="hyperlink"/>
      <w:u w:val="single"/>
    </w:rPr>
  </w:style>
  <w:style w:type="table" w:customStyle="1" w:styleId="Fazmantable">
    <w:name w:val="Fazman table"/>
    <w:basedOn w:val="TableGridLight"/>
    <w:uiPriority w:val="99"/>
    <w:rsid w:val="00276A67"/>
    <w:rPr>
      <w:color w:val="000000" w:themeColor="text1"/>
      <w:sz w:val="20"/>
      <w:szCs w:val="20"/>
      <w:lang w:val="en-AU" w:eastAsia="en-AU"/>
    </w:rPr>
    <w:tblPr>
      <w:tblStyleRowBandSize w:val="1"/>
      <w:tblBorders>
        <w:top w:val="single" w:sz="4" w:space="0" w:color="BEEAFA" w:themeColor="accent2" w:themeTint="66"/>
        <w:left w:val="single" w:sz="4" w:space="0" w:color="BEEAFA" w:themeColor="accent2" w:themeTint="66"/>
        <w:bottom w:val="single" w:sz="4" w:space="0" w:color="BEEAFA" w:themeColor="accent2" w:themeTint="66"/>
        <w:right w:val="single" w:sz="4" w:space="0" w:color="BEEAFA" w:themeColor="accent2" w:themeTint="66"/>
        <w:insideH w:val="single" w:sz="4" w:space="0" w:color="BEEAFA" w:themeColor="accent2" w:themeTint="66"/>
        <w:insideV w:val="single" w:sz="4" w:space="0" w:color="BEEAFA" w:themeColor="accent2" w:themeTint="66"/>
      </w:tblBorders>
    </w:tblPr>
    <w:tblStylePr w:type="firstRow">
      <w:pPr>
        <w:jc w:val="center"/>
      </w:pPr>
      <w:rPr>
        <w:rFonts w:asciiTheme="minorHAnsi" w:hAnsiTheme="minorHAnsi"/>
        <w:b w:val="0"/>
        <w:bCs/>
        <w:color w:val="FFFFFF" w:themeColor="background1"/>
        <w:sz w:val="20"/>
      </w:rPr>
      <w:tblPr/>
      <w:tcPr>
        <w:tcBorders>
          <w:bottom w:val="single" w:sz="12" w:space="0" w:color="94A3DE" w:themeColor="accent1" w:themeTint="99"/>
        </w:tcBorders>
        <w:shd w:val="clear" w:color="auto" w:fill="212745" w:themeFill="text2"/>
        <w:vAlign w:val="center"/>
      </w:tcPr>
    </w:tblStylePr>
    <w:tblStylePr w:type="lastRow">
      <w:rPr>
        <w:b/>
        <w:bCs/>
        <w:color w:val="000000" w:themeColor="text1"/>
      </w:rPr>
      <w:tblPr/>
      <w:tcPr>
        <w:tcBorders>
          <w:top w:val="double" w:sz="2" w:space="0" w:color="94A3DE" w:themeColor="accent1" w:themeTint="99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shd w:val="clear" w:color="auto" w:fill="FFFFFF" w:themeFill="background1"/>
      </w:tcPr>
    </w:tblStylePr>
    <w:tblStylePr w:type="band2Horz">
      <w:pPr>
        <w:jc w:val="left"/>
      </w:pPr>
      <w:rPr>
        <w:rFonts w:asciiTheme="minorHAnsi" w:hAnsiTheme="minorHAnsi"/>
        <w:b w:val="0"/>
        <w:color w:val="000000" w:themeColor="text1"/>
        <w:sz w:val="20"/>
      </w:rPr>
      <w:tblPr/>
      <w:tcPr>
        <w:shd w:val="clear" w:color="auto" w:fill="C7CCE4" w:themeFill="text2" w:themeFillTint="33"/>
      </w:tcPr>
    </w:tblStylePr>
  </w:style>
  <w:style w:type="table" w:styleId="GridTable4-Accent2">
    <w:name w:val="Grid Table 4 Accent 2"/>
    <w:basedOn w:val="TableNormal"/>
    <w:uiPriority w:val="49"/>
    <w:rsid w:val="00593301"/>
    <w:pPr>
      <w:spacing w:after="0" w:line="240" w:lineRule="auto"/>
    </w:pPr>
    <w:tblPr>
      <w:tblStyleRowBandSize w:val="1"/>
      <w:tblStyleColBandSize w:val="1"/>
      <w:tblBorders>
        <w:top w:val="single" w:sz="4" w:space="0" w:color="9EE0F7" w:themeColor="accent2" w:themeTint="99"/>
        <w:left w:val="single" w:sz="4" w:space="0" w:color="9EE0F7" w:themeColor="accent2" w:themeTint="99"/>
        <w:bottom w:val="single" w:sz="4" w:space="0" w:color="9EE0F7" w:themeColor="accent2" w:themeTint="99"/>
        <w:right w:val="single" w:sz="4" w:space="0" w:color="9EE0F7" w:themeColor="accent2" w:themeTint="99"/>
        <w:insideH w:val="single" w:sz="4" w:space="0" w:color="9EE0F7" w:themeColor="accent2" w:themeTint="99"/>
        <w:insideV w:val="single" w:sz="4" w:space="0" w:color="9EE0F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ECCF3" w:themeColor="accent2"/>
          <w:left w:val="single" w:sz="4" w:space="0" w:color="5ECCF3" w:themeColor="accent2"/>
          <w:bottom w:val="single" w:sz="4" w:space="0" w:color="5ECCF3" w:themeColor="accent2"/>
          <w:right w:val="single" w:sz="4" w:space="0" w:color="5ECCF3" w:themeColor="accent2"/>
          <w:insideH w:val="nil"/>
          <w:insideV w:val="nil"/>
        </w:tcBorders>
        <w:shd w:val="clear" w:color="auto" w:fill="5ECCF3" w:themeFill="accent2"/>
      </w:tcPr>
    </w:tblStylePr>
    <w:tblStylePr w:type="lastRow">
      <w:rPr>
        <w:b/>
        <w:bCs/>
      </w:rPr>
      <w:tblPr/>
      <w:tcPr>
        <w:tcBorders>
          <w:top w:val="double" w:sz="4" w:space="0" w:color="5ECCF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4FC" w:themeFill="accent2" w:themeFillTint="33"/>
      </w:tcPr>
    </w:tblStylePr>
    <w:tblStylePr w:type="band1Horz">
      <w:tblPr/>
      <w:tcPr>
        <w:shd w:val="clear" w:color="auto" w:fill="DEF4FC" w:themeFill="accent2" w:themeFillTint="33"/>
      </w:tcPr>
    </w:tblStylePr>
  </w:style>
  <w:style w:type="table" w:styleId="TableGrid3">
    <w:name w:val="Table Grid 3"/>
    <w:basedOn w:val="TableNormal"/>
    <w:uiPriority w:val="99"/>
    <w:semiHidden/>
    <w:unhideWhenUsed/>
    <w:rsid w:val="000D3844"/>
    <w:pPr>
      <w:spacing w:before="120" w:after="120" w:line="240" w:lineRule="auto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ntemporary">
    <w:name w:val="Table Contemporary"/>
    <w:basedOn w:val="TableNormal"/>
    <w:uiPriority w:val="99"/>
    <w:semiHidden/>
    <w:unhideWhenUsed/>
    <w:rsid w:val="00593301"/>
    <w:pPr>
      <w:spacing w:before="120" w:after="120" w:line="240" w:lineRule="auto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GridLight">
    <w:name w:val="Grid Table Light"/>
    <w:basedOn w:val="TableNormal"/>
    <w:uiPriority w:val="40"/>
    <w:rsid w:val="0059330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9A4B38"/>
    <w:pPr>
      <w:spacing w:before="200" w:after="200" w:line="276" w:lineRule="auto"/>
      <w:jc w:val="left"/>
    </w:pPr>
    <w:rPr>
      <w:rFonts w:eastAsiaTheme="minorEastAsia"/>
      <w:szCs w:val="20"/>
      <w:lang w:val="en-AU"/>
    </w:rPr>
  </w:style>
  <w:style w:type="character" w:customStyle="1" w:styleId="ListParagraphChar">
    <w:name w:val="List Paragraph Char"/>
    <w:aliases w:val="List Paragraph1 Char,List Paragraph11 Char,Recommendation Char,L Char,Number Char,#List Paragraph Char,List Paragraph111 Char,F5 List Paragraph Char,Dot pt Char,CV text Char,Table text Char,Medium Grid 1 - Accent 21 Char,Bullets Char"/>
    <w:link w:val="ListParagraph"/>
    <w:uiPriority w:val="34"/>
    <w:locked/>
    <w:rsid w:val="009A4B38"/>
    <w:rPr>
      <w:rFonts w:ascii="Verdana" w:eastAsiaTheme="minorEastAsia" w:hAnsi="Verdana"/>
      <w:sz w:val="20"/>
      <w:szCs w:val="20"/>
      <w:lang w:val="en-AU"/>
    </w:rPr>
  </w:style>
  <w:style w:type="paragraph" w:styleId="ListParagraph">
    <w:name w:val="List Paragraph"/>
    <w:aliases w:val="List Paragraph1,List Paragraph11,Recommendation,L,Number,#List Paragraph,List Paragraph111,F5 List Paragraph,Dot pt,CV text,Table text,Medium Grid 1 - Accent 21,Numbered Paragraph,List Paragraph2,NFP GP Bulleted List,Bullets"/>
    <w:basedOn w:val="Normal"/>
    <w:link w:val="ListParagraphChar"/>
    <w:uiPriority w:val="34"/>
    <w:qFormat/>
    <w:rsid w:val="009A4B38"/>
    <w:pPr>
      <w:spacing w:before="200" w:after="200" w:line="276" w:lineRule="auto"/>
      <w:ind w:left="720"/>
      <w:contextualSpacing/>
      <w:jc w:val="left"/>
    </w:pPr>
    <w:rPr>
      <w:rFonts w:ascii="Verdana" w:eastAsiaTheme="minorEastAsia" w:hAnsi="Verdana"/>
      <w:szCs w:val="20"/>
      <w:lang w:val="en-AU"/>
    </w:rPr>
  </w:style>
  <w:style w:type="paragraph" w:customStyle="1" w:styleId="Normal1">
    <w:name w:val="Normal1"/>
    <w:uiPriority w:val="99"/>
    <w:rsid w:val="009A4B38"/>
    <w:pPr>
      <w:spacing w:before="200" w:after="200" w:line="276" w:lineRule="auto"/>
    </w:pPr>
    <w:rPr>
      <w:rFonts w:eastAsiaTheme="minorEastAsia"/>
      <w:lang w:val="en-AU"/>
    </w:rPr>
  </w:style>
  <w:style w:type="paragraph" w:styleId="NoSpacing">
    <w:name w:val="No Spacing"/>
    <w:basedOn w:val="Normal"/>
    <w:link w:val="NoSpacingChar"/>
    <w:uiPriority w:val="1"/>
    <w:qFormat/>
    <w:rsid w:val="0016601C"/>
    <w:pPr>
      <w:spacing w:before="0" w:after="0"/>
      <w:jc w:val="left"/>
    </w:pPr>
    <w:rPr>
      <w:rFonts w:eastAsiaTheme="minorEastAsia"/>
      <w:szCs w:val="20"/>
      <w:lang w:val="en-AU"/>
    </w:rPr>
  </w:style>
  <w:style w:type="character" w:customStyle="1" w:styleId="NoSpacingChar">
    <w:name w:val="No Spacing Char"/>
    <w:basedOn w:val="DefaultParagraphFont"/>
    <w:link w:val="NoSpacing"/>
    <w:uiPriority w:val="1"/>
    <w:rsid w:val="0016601C"/>
    <w:rPr>
      <w:rFonts w:eastAsiaTheme="minorEastAsia"/>
      <w:sz w:val="20"/>
      <w:szCs w:val="20"/>
      <w:lang w:val="en-AU"/>
    </w:rPr>
  </w:style>
  <w:style w:type="table" w:styleId="PlainTable1">
    <w:name w:val="Plain Table 1"/>
    <w:basedOn w:val="TableNormal"/>
    <w:uiPriority w:val="41"/>
    <w:rsid w:val="0029158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6B15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6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88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8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80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39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2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010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072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51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ustomXml" Target="ink/ink2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23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2" Type="http://schemas.openxmlformats.org/officeDocument/2006/relationships/footer" Target="footer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?><Relationships xmlns="http://schemas.openxmlformats.org/package/2006/relationships"><Relationship Id="rId1" Type="http://schemas.openxmlformats.org/officeDocument/2006/relationships/attachedTemplate" Target="file:///C:\Users\mian\Desktop\Fazzman%20order-1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1T01:07:19.7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1T04:54:59.9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</inkml:trace>
</inkml:ink>
</file>

<file path=word/theme/theme1.xml><?xml version="1.0" encoding="utf-8"?>
<a:theme xmlns:a="http://schemas.openxmlformats.org/drawingml/2006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Fazmann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4d9e4f8-60ac-402e-a40b-1a208f5efca4">
      <Terms xmlns="http://schemas.microsoft.com/office/infopath/2007/PartnerControls"/>
    </lcf76f155ced4ddcb4097134ff3c332f>
    <TaxCatchAll xmlns="99ec8b1f-0b8d-4000-a3da-bbcffcef805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EC446174717947BF6BBD86BDA1108D" ma:contentTypeVersion="15" ma:contentTypeDescription="Create a new document." ma:contentTypeScope="" ma:versionID="3cda06dd8c77fb5f7eed3305995d6ff0">
  <xsd:schema xmlns:xsd="http://www.w3.org/2001/XMLSchema" xmlns:xs="http://www.w3.org/2001/XMLSchema" xmlns:p="http://schemas.microsoft.com/office/2006/metadata/properties" xmlns:ns2="14d9e4f8-60ac-402e-a40b-1a208f5efca4" xmlns:ns3="99ec8b1f-0b8d-4000-a3da-bbcffcef8054" targetNamespace="http://schemas.microsoft.com/office/2006/metadata/properties" ma:root="true" ma:fieldsID="3ecdff3f425f8d4d65c768679099dd04" ns2:_="" ns3:_="">
    <xsd:import namespace="14d9e4f8-60ac-402e-a40b-1a208f5efca4"/>
    <xsd:import namespace="99ec8b1f-0b8d-4000-a3da-bbcffcef80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d9e4f8-60ac-402e-a40b-1a208f5efc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9670d108-5899-47f6-99b1-7f589d6f79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ec8b1f-0b8d-4000-a3da-bbcffcef805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1551225c-dde7-4be1-aeff-b2dd27568982}" ma:internalName="TaxCatchAll" ma:showField="CatchAllData" ma:web="99ec8b1f-0b8d-4000-a3da-bbcffcef80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42F44F-6577-4083-BC1A-2BCE8D6349A9}">
  <ds:schemaRefs>
    <ds:schemaRef ds:uri="http://schemas.microsoft.com/office/2006/metadata/properties"/>
    <ds:schemaRef ds:uri="http://schemas.microsoft.com/office/infopath/2007/PartnerControls"/>
    <ds:schemaRef ds:uri="14d9e4f8-60ac-402e-a40b-1a208f5efca4"/>
    <ds:schemaRef ds:uri="99ec8b1f-0b8d-4000-a3da-bbcffcef8054"/>
  </ds:schemaRefs>
</ds:datastoreItem>
</file>

<file path=customXml/itemProps2.xml><?xml version="1.0" encoding="utf-8"?>
<ds:datastoreItem xmlns:ds="http://schemas.openxmlformats.org/officeDocument/2006/customXml" ds:itemID="{4337507D-56E1-439E-8E13-99FC1252BD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D888EB-6E27-43C5-BA62-9861825629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d9e4f8-60ac-402e-a40b-1a208f5efca4"/>
    <ds:schemaRef ds:uri="99ec8b1f-0b8d-4000-a3da-bbcffcef80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CBF21B6-BE34-496B-A4EB-ABC561C2C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Fazzman order-1</Template>
  <TotalTime>136</TotalTime>
  <Pages>4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Referral form</vt:lpstr>
    </vt:vector>
  </TitlesOfParts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Referral form</dc:title>
  <dc:subject>www.lmstrg.com</dc:subject>
  <dc:creator>mian latif</dc:creator>
  <cp:keywords>LMS TRG; www.lmstrg.com</cp:keywords>
  <dc:description>IP Asset of LMS TRG. DO NOT COPY</dc:description>
  <cp:lastModifiedBy>Diligent Supports</cp:lastModifiedBy>
  <cp:revision>83</cp:revision>
  <cp:lastPrinted>2024-04-21T20:17:00Z</cp:lastPrinted>
  <dcterms:created xsi:type="dcterms:W3CDTF">2024-04-24T00:28:00Z</dcterms:created>
  <dcterms:modified xsi:type="dcterms:W3CDTF">2025-06-17T03:53:00Z</dcterms:modified>
  <cp:category>NDIS Policies and Procedures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12b3f545a84d469203e8ca486a74cc42add9d372861a12fb99009524c2c49ff9</vt:lpwstr>
  </property>
  <property fmtid="{D5CDD505-2E9C-101B-9397-08002B2CF9AE}" pid="3" name="ContentTypeId">
    <vt:lpwstr>0x0101005EEC446174717947BF6BBD86BDA1108D</vt:lpwstr>
  </property>
  <property fmtid="{D5CDD505-2E9C-101B-9397-08002B2CF9AE}" pid="4" name="MediaServiceImageTags">
    <vt:lpwstr/>
  </property>
</Properties>
</file>