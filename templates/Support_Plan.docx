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45E7E599" w14:textId="778B165A" w:rsidR="0042588A" w:rsidRDefault="00E744F1" w:rsidP="0042588A">
      <w:pPr>
        <w:jc w:val="center"/>
      </w:pPr>
      <w:r>
        <w:rPr>
          <w:noProof/>
        </w:rPr>
        <w:drawing>
          <wp:anchor distT="0" distB="0" distL="114300" distR="114300" simplePos="0" relativeHeight="251658240" behindDoc="0" locked="0" layoutInCell="1" allowOverlap="1" wp14:anchorId="2DE566F8" wp14:editId="281C62FC">
            <wp:simplePos x="0" y="0"/>
            <wp:positionH relativeFrom="margin">
              <wp:align>center</wp:align>
            </wp:positionH>
            <wp:positionV relativeFrom="paragraph">
              <wp:posOffset>-457200</wp:posOffset>
            </wp:positionV>
            <wp:extent cx="3005519" cy="3105150"/>
            <wp:effectExtent l="0" t="0" r="4445" b="0"/>
            <wp:wrapNone/>
            <wp:docPr id="1738315080" name="Picture 1" descr="A logo of hands with green and blue wings  Description automatically generated"/>
            <wp:cNvGraphicFramePr>
              <ns5:graphicFrameLocks noChangeAspect="1"/>
            </wp:cNvGraphicFramePr>
            <ns5:graphic>
              <ns5:graphicData uri="http://schemas.openxmlformats.org/drawingml/2006/picture">
                <ns6:pic>
                  <ns6:nvPicPr>
                    <ns6:cNvPr id="1738315080" name="Picture 1" descr="A logo of hands with green and blue wings  Description automatically generated"/>
                    <ns6:cNvPicPr/>
                  </ns6:nvPicPr>
                  <ns6:blipFill>
                    <ns5:blip r:embed="rId11">
                      <ns5:extLst>
                        <ns5:ext uri="{28A0092B-C50C-407E-A947-70E740481C1C}">
                          <ns8:useLocalDpi val="0"/>
                        </ns5:ext>
                      </ns5:extLst>
                    </ns5:blip>
                    <ns5:stretch>
                      <ns5:fillRect/>
                    </ns5:stretch>
                  </ns6:blipFill>
                  <ns6:spPr>
                    <ns5:xfrm>
                      <ns5:off x="0" y="0"/>
                      <ns5:ext cx="3005519" cy="3105150"/>
                    </ns5:xfrm>
                    <ns5:prstGeom prst="rect">
                      <ns5:avLst/>
                    </ns5:prstGeom>
                  </ns6:spPr>
                </ns6:pic>
              </ns5:graphicData>
            </ns5:graphic>
            <wp14:sizeRelH relativeFrom="margin">
              <wp14:pctWidth>0</wp14:pctWidth>
            </wp14:sizeRelH>
            <wp14:sizeRelV relativeFrom="margin">
              <wp14:pctHeight>0</wp14:pctHeight>
            </wp14:sizeRelV>
          </wp:anchor>
        </w:drawing>
      </w:r>
    </w:p>
    <w:p w14:paraId="6C60078E" w14:textId="77777777" w:rsidR="0042588A" w:rsidRDefault="0042588A" w:rsidP="0042588A">
      <w:pPr>
        <w:rPr>
          <w:caps/>
        </w:rPr>
      </w:pPr>
    </w:p>
    <w:p w14:paraId="3B0EBEC8" w14:textId="77777777" w:rsidR="0042588A" w:rsidRDefault="0042588A" w:rsidP="0042588A">
      <w:pPr>
        <w:rPr>
          <w:caps/>
        </w:rPr>
      </w:pPr>
    </w:p>
    <w:p w14:paraId="3FB9E396" w14:textId="77777777" w:rsidR="0042588A" w:rsidRDefault="0042588A" w:rsidP="0042588A"/>
    <w:p w14:paraId="595CBEAB" w14:textId="77777777" w:rsidR="0042588A" w:rsidRDefault="0042588A" w:rsidP="0042588A">
      <w:pPr>
        <w:jc w:val="center"/>
        <w:rPr>
          <w:rFonts w:eastAsiaTheme="minorEastAsia"/>
          <w:caps/>
          <w:color w:val="8BC9F7" w:themeColor="accent1"/>
          <w:spacing w:val="10"/>
          <w:kern w:val="28"/>
          <w:sz w:val="52"/>
          <w:szCs w:val="52"/>
          <w:lang w:val="en-AU"/>
        </w:rPr>
      </w:pPr>
    </w:p>
    <w:p w14:paraId="5C528AB9" w14:textId="77777777" w:rsidR="0042588A" w:rsidRDefault="0042588A" w:rsidP="0042588A">
      <w:pPr>
        <w:jc w:val="center"/>
        <w:rPr>
          <w:rFonts w:eastAsiaTheme="minorEastAsia"/>
          <w:caps/>
          <w:color w:val="8BC9F7" w:themeColor="accent1"/>
          <w:spacing w:val="10"/>
          <w:kern w:val="28"/>
          <w:sz w:val="52"/>
          <w:szCs w:val="52"/>
          <w:lang w:val="en-AU"/>
        </w:rPr>
      </w:pPr>
    </w:p>
    <w:p w14:paraId="5F554D87" w14:textId="77777777" w:rsidR="0042588A" w:rsidRDefault="0042588A" w:rsidP="0042588A">
      <w:pPr>
        <w:jc w:val="center"/>
        <w:rPr>
          <w:rFonts w:eastAsiaTheme="minorEastAsia"/>
          <w:caps/>
          <w:color w:val="8BC9F7" w:themeColor="accent1"/>
          <w:spacing w:val="10"/>
          <w:kern w:val="28"/>
          <w:sz w:val="52"/>
          <w:szCs w:val="52"/>
          <w:lang w:val="en-AU"/>
        </w:rPr>
      </w:pPr>
    </w:p>
    <w:p w14:paraId="560B8368" w14:textId="77777777" w:rsidR="0042588A" w:rsidRDefault="0042588A" w:rsidP="0042588A">
      <w:pPr>
        <w:jc w:val="center"/>
        <w:rPr>
          <w:rFonts w:eastAsiaTheme="minorEastAsia"/>
          <w:caps/>
          <w:color w:val="8BC9F7" w:themeColor="accent1"/>
          <w:spacing w:val="10"/>
          <w:kern w:val="28"/>
          <w:sz w:val="52"/>
          <w:szCs w:val="52"/>
          <w:lang w:val="en-AU"/>
        </w:rPr>
      </w:pPr>
    </w:p>
    <w:p w14:paraId="12BD0C18" w14:textId="77777777" w:rsidR="0042588A" w:rsidRPr="00001FDF" w:rsidRDefault="0042588A" w:rsidP="0042588A">
      <w:pPr>
        <w:jc w:val="center"/>
        <w:rPr>
          <w:b/>
          <w:bCs/>
          <w:caps/>
        </w:rPr>
      </w:pPr>
      <w:r>
        <w:rPr>
          <w:rFonts w:eastAsiaTheme="minorEastAsia"/>
          <w:b/>
          <w:bCs/>
          <w:caps/>
          <w:spacing w:val="10"/>
          <w:kern w:val="28"/>
          <w:sz w:val="52"/>
          <w:szCs w:val="52"/>
          <w:lang w:val="en-AU"/>
        </w:rPr>
        <w:t>SUPPORT PLAN</w:t>
      </w:r>
    </w:p>
    <w:p w14:paraId="4C2B6E0B" w14:textId="77777777" w:rsidR="0042588A" w:rsidRDefault="0042588A" w:rsidP="0042588A">
      <w:pPr>
        <w:spacing w:before="100" w:after="100"/>
        <w:jc w:val="center"/>
        <w:rPr>
          <w:caps/>
        </w:rPr>
      </w:pPr>
    </w:p>
    <w:p w14:paraId="7CE0A6A0" w14:textId="77777777" w:rsidR="009672DE" w:rsidRDefault="009672DE" w:rsidP="009672DE">
      <w:pPr>
        <w:tabs>
          <w:tab w:val="left" w:pos="2535"/>
        </w:tabs>
        <w:jc w:val="center"/>
      </w:pPr>
      <w:r>
        <w:t>Entity name: Paje Et Al Pty Ltd</w:t>
      </w:r>
    </w:p>
    <w:p w14:paraId="5165542A" w14:textId="77777777" w:rsidR="009672DE" w:rsidRDefault="009672DE" w:rsidP="009672DE">
      <w:pPr>
        <w:tabs>
          <w:tab w:val="left" w:pos="2535"/>
        </w:tabs>
        <w:jc w:val="center"/>
      </w:pPr>
      <w:r>
        <w:t xml:space="preserve">Business/trading name: </w:t>
      </w:r>
      <w:r>
        <w:rPr>
          <w:color w:val="40AEFF" w:themeColor="text2" w:themeTint="99"/>
        </w:rPr>
        <w:t>Diligent Supports</w:t>
      </w:r>
    </w:p>
    <w:p w14:paraId="375ABBD4" w14:textId="77777777" w:rsidR="009672DE" w:rsidRDefault="009672DE" w:rsidP="009672DE">
      <w:pPr>
        <w:tabs>
          <w:tab w:val="left" w:pos="2535"/>
        </w:tabs>
        <w:jc w:val="center"/>
      </w:pPr>
      <w:r>
        <w:t xml:space="preserve">ABN: </w:t>
      </w:r>
      <w:r>
        <w:rPr>
          <w:color w:val="40AEFF" w:themeColor="text2" w:themeTint="99"/>
        </w:rPr>
        <w:t>91 671 803 277</w:t>
      </w:r>
    </w:p>
    <w:p w14:paraId="2EE4956C" w14:textId="57392D7B" w:rsidR="009672DE" w:rsidRDefault="009672DE" w:rsidP="009672DE">
      <w:pPr>
        <w:tabs>
          <w:tab w:val="left" w:pos="2535"/>
        </w:tabs>
        <w:jc w:val="center"/>
      </w:pPr>
      <w:r>
        <w:t xml:space="preserve">Head office: </w:t>
      </w:r>
      <w:r>
        <w:rPr>
          <w:color w:val="40AEFF" w:themeColor="text2" w:themeTint="99"/>
        </w:rPr>
        <w:t>Shop 5/2 Kern Brothers Drive, Kirwan, QLD 4817</w:t>
      </w:r>
    </w:p>
    <w:p w14:paraId="12452F2C" w14:textId="776E8B83" w:rsidR="009672DE" w:rsidRDefault="009672DE" w:rsidP="009672DE">
      <w:pPr>
        <w:tabs>
          <w:tab w:val="left" w:pos="2535"/>
        </w:tabs>
        <w:jc w:val="center"/>
      </w:pPr>
      <w:r>
        <w:t xml:space="preserve">Phone: </w:t>
      </w:r>
      <w:r>
        <w:rPr>
          <w:color w:val="40AEFF" w:themeColor="text2" w:themeTint="99"/>
        </w:rPr>
        <w:t>1300701678</w:t>
      </w:r>
    </w:p>
    <w:p w14:paraId="032F63C9" w14:textId="77777777" w:rsidR="009672DE" w:rsidRDefault="009672DE" w:rsidP="009672DE">
      <w:pPr>
        <w:tabs>
          <w:tab w:val="left" w:pos="2535"/>
        </w:tabs>
        <w:jc w:val="center"/>
      </w:pPr>
      <w:r>
        <w:t xml:space="preserve">Email: </w:t>
      </w:r>
      <w:r>
        <w:rPr>
          <w:color w:val="40AEFF" w:themeColor="text2" w:themeTint="99"/>
        </w:rPr>
        <w:t>info@diligentsupports.com.au</w:t>
      </w:r>
    </w:p>
    <w:p w14:paraId="623B6AF9" w14:textId="77777777" w:rsidR="0018099F" w:rsidRDefault="009672DE" w:rsidP="009672DE">
      <w:pPr>
        <w:tabs>
          <w:tab w:val="left" w:pos="2535"/>
        </w:tabs>
        <w:jc w:val="center"/>
      </w:pPr>
      <w:r>
        <w:t xml:space="preserve">Rev.3        </w:t>
      </w:r>
    </w:p>
    <w:p w14:paraId="4C13BD5B" w14:textId="1E6D4D4E" w:rsidR="009672DE" w:rsidRDefault="003C3932" w:rsidP="009672DE">
      <w:pPr>
        <w:tabs>
          <w:tab w:val="left" w:pos="2535"/>
        </w:tabs>
        <w:jc w:val="center"/>
      </w:pPr>
      <w:r>
        <w:t>28/01/2025</w:t>
      </w:r>
    </w:p>
    <w:p w14:paraId="7163154E" w14:textId="36922020" w:rsidR="0042588A" w:rsidRPr="0042588A" w:rsidRDefault="0042588A" w:rsidP="009672DE">
      <w:pPr>
        <w:tabs>
          <w:tab w:val="left" w:pos="2535"/>
        </w:tabs>
        <w:jc w:val="center"/>
        <w:rPr>
          <w:rFonts w:eastAsia="Times New Roman" w:cs="Arial"/>
          <w:sz w:val="18"/>
          <w:szCs w:val="18"/>
        </w:rPr>
        <w:sectPr w:rsidR="0042588A" w:rsidRPr="0042588A" w:rsidSect="0042588A">
          <w:headerReference w:type="default" r:id="rId12"/>
          <w:footerReference w:type="default" r:id="rId13"/>
          <w:headerReference w:type="first" r:id="rId14"/>
          <w:footerReference w:type="first" r:id="rId15"/>
          <w:pgSz w:w="12240" w:h="15840" w:code="1"/>
          <w:pgMar w:top="1440" w:right="1080" w:bottom="1440" w:left="1080" w:header="708" w:footer="432" w:gutter="0"/>
          <w:cols w:space="708"/>
          <w:docGrid w:linePitch="360"/>
        </w:sectPr>
      </w:pPr>
    </w:p>
    <w:tbl>
      <w:tblPr>
        <w:tblStyle w:val="TableGrid"/>
        <w:tblpPr w:leftFromText="180" w:rightFromText="180" w:vertAnchor="page" w:horzAnchor="margin" w:tblpY="2117"/>
        <w:tblW w:w="5000" w:type="pct"/>
        <w:tblLook w:val="0000" w:firstRow="0" w:lastRow="0" w:firstColumn="0" w:lastColumn="0" w:noHBand="0" w:noVBand="0"/>
      </w:tblPr>
      <w:tblGrid>
        <w:gridCol w:w="1952"/>
        <w:gridCol w:w="1122"/>
        <w:gridCol w:w="1891"/>
        <w:gridCol w:w="451"/>
        <w:gridCol w:w="1359"/>
        <w:gridCol w:w="3295"/>
      </w:tblGrid>
      <w:tr w:rsidR="0042588A" w:rsidRPr="007C1FEF" w14:paraId="72417270" w14:textId="77777777" w:rsidTr="003632D9">
        <w:trPr>
          <w:trHeight w:val="416"/>
        </w:trPr>
        <w:tc>
          <w:tcPr>
            <w:tcW w:w="5000" w:type="pct"/>
            <w:gridSpan w:val="6"/>
            <w:shd w:val="clear" w:color="auto" w:fill="F2F2F2" w:themeFill="background1" w:themeFillShade="F2"/>
          </w:tcPr>
          <w:p w14:paraId="01353BBD" w14:textId="77777777" w:rsidR="0042588A" w:rsidRPr="007C1FEF" w:rsidRDefault="0042588A" w:rsidP="003632D9">
            <w:pPr>
              <w:pStyle w:val="Heading2"/>
              <w:rPr>
                <w:rFonts w:eastAsia="Times New Roman" w:cs="Arial"/>
                <w:sz w:val="18"/>
                <w:szCs w:val="18"/>
              </w:rPr>
            </w:pPr>
            <w:bookmarkStart w:id="0" w:name="_Participant_Details"/>
            <w:bookmarkStart w:id="1" w:name="_Toc111581686"/>
            <w:bookmarkStart w:id="2" w:name="_Toc112729305"/>
            <w:bookmarkEnd w:id="0"/>
            <w:r>
              <w:rPr>
                <w:color w:val="auto"/>
              </w:rPr>
              <w:lastRenderedPageBreak/>
              <w:t>Participant Details</w:t>
            </w:r>
            <w:bookmarkEnd w:id="1"/>
            <w:bookmarkEnd w:id="2"/>
          </w:p>
        </w:tc>
      </w:tr>
      <w:tr w:rsidR="0042588A" w:rsidRPr="007C1FEF" w14:paraId="6FD04211" w14:textId="77777777" w:rsidTr="003632D9">
        <w:trPr>
          <w:trHeight w:val="345"/>
        </w:trPr>
        <w:tc>
          <w:tcPr>
            <w:tcW w:w="1526" w:type="pct"/>
            <w:gridSpan w:val="2"/>
          </w:tcPr>
          <w:p w14:paraId="53D0160B" w14:textId="77777777" w:rsidR="0042588A" w:rsidRPr="00106C61" w:rsidRDefault="0042588A" w:rsidP="003632D9">
            <w:pPr>
              <w:spacing w:before="0" w:after="0"/>
              <w:rPr>
                <w:rFonts w:eastAsia="Times New Roman" w:cs="Arial"/>
                <w:b/>
                <w:bCs/>
                <w:szCs w:val="20"/>
              </w:rPr>
            </w:pPr>
            <w:r>
              <w:rPr>
                <w:rFonts w:eastAsia="Times New Roman" w:cs="Arial"/>
                <w:b/>
                <w:bCs/>
                <w:szCs w:val="20"/>
              </w:rPr>
              <w:t>Participant Name</w:t>
            </w:r>
          </w:p>
        </w:tc>
        <w:tc>
          <w:tcPr>
            <w:tcW w:w="3474" w:type="pct"/>
            <w:gridSpan w:val="4"/>
          </w:tcPr>
          <w:p w14:paraId="70EA83D4" w14:textId="58BD4E33" w:rsidR="0042588A" w:rsidRPr="00EA28FF" w:rsidRDefault="0042588A" w:rsidP="003632D9">
            <w:pPr>
              <w:spacing w:before="0" w:after="0"/>
              <w:rPr>
                <w:rFonts w:eastAsia="Times New Roman" w:cs="Arial"/>
                <w:b/>
                <w:bCs/>
                <w:szCs w:val="20"/>
              </w:rPr>
            </w:pPr>
            <w:r>
              <w:t>{fullName}</w:t>
            </w:r>
          </w:p>
        </w:tc>
      </w:tr>
      <w:tr w:rsidR="0042588A" w:rsidRPr="007C1FEF" w14:paraId="4CF92594" w14:textId="77777777" w:rsidTr="003632D9">
        <w:trPr>
          <w:trHeight w:val="345"/>
        </w:trPr>
        <w:tc>
          <w:tcPr>
            <w:tcW w:w="1526" w:type="pct"/>
            <w:gridSpan w:val="2"/>
          </w:tcPr>
          <w:p w14:paraId="23836F4D" w14:textId="77777777" w:rsidR="0042588A" w:rsidRPr="00106C61" w:rsidRDefault="0042588A" w:rsidP="003632D9">
            <w:pPr>
              <w:spacing w:before="0" w:after="0"/>
              <w:rPr>
                <w:rFonts w:eastAsia="Times New Roman" w:cs="Arial"/>
                <w:b/>
                <w:bCs/>
                <w:szCs w:val="20"/>
              </w:rPr>
            </w:pPr>
            <w:r>
              <w:rPr>
                <w:rFonts w:eastAsia="Times New Roman" w:cs="Arial"/>
                <w:b/>
                <w:bCs/>
                <w:szCs w:val="20"/>
              </w:rPr>
              <w:t>Preferred Name</w:t>
            </w:r>
          </w:p>
        </w:tc>
        <w:tc>
          <w:tcPr>
            <w:tcW w:w="3474" w:type="pct"/>
            <w:gridSpan w:val="4"/>
          </w:tcPr>
          <w:p w14:paraId="0451B0D2" w14:textId="716DE8AB" w:rsidR="0042588A" w:rsidRPr="00EA28FF" w:rsidRDefault="0042588A" w:rsidP="003632D9">
            <w:pPr>
              <w:spacing w:before="0" w:after="0"/>
              <w:rPr>
                <w:rFonts w:eastAsia="Times New Roman" w:cs="Arial"/>
                <w:b/>
                <w:bCs/>
                <w:szCs w:val="20"/>
              </w:rPr>
            </w:pPr>
            <w:r>
              <w:t>{preferredName}</w:t>
            </w:r>
          </w:p>
        </w:tc>
      </w:tr>
      <w:tr w:rsidR="0042588A" w:rsidRPr="007C1FEF" w14:paraId="3754F0FE" w14:textId="77777777" w:rsidTr="003632D9">
        <w:trPr>
          <w:trHeight w:val="345"/>
        </w:trPr>
        <w:tc>
          <w:tcPr>
            <w:tcW w:w="1526" w:type="pct"/>
            <w:gridSpan w:val="2"/>
          </w:tcPr>
          <w:p w14:paraId="0D238EF0" w14:textId="77777777" w:rsidR="0042588A" w:rsidRPr="00106C61" w:rsidRDefault="0042588A" w:rsidP="003632D9">
            <w:pPr>
              <w:spacing w:before="0" w:after="0"/>
              <w:rPr>
                <w:rFonts w:eastAsia="Times New Roman" w:cs="Arial"/>
                <w:b/>
                <w:bCs/>
                <w:szCs w:val="20"/>
              </w:rPr>
            </w:pPr>
            <w:r>
              <w:rPr>
                <w:rFonts w:eastAsia="Times New Roman" w:cs="Arial"/>
                <w:b/>
                <w:bCs/>
                <w:szCs w:val="20"/>
              </w:rPr>
              <w:t>Gender</w:t>
            </w:r>
          </w:p>
        </w:tc>
        <w:tc>
          <w:tcPr>
            <w:tcW w:w="3474" w:type="pct"/>
            <w:gridSpan w:val="4"/>
          </w:tcPr>
          <w:p w14:paraId="282F3D71" w14:textId="2083E8C6" w:rsidR="0042588A" w:rsidRPr="00EA28FF" w:rsidRDefault="0042588A" w:rsidP="003632D9">
            <w:pPr>
              <w:spacing w:before="0" w:after="0"/>
              <w:rPr>
                <w:rFonts w:eastAsia="Times New Roman" w:cs="Arial"/>
                <w:b/>
                <w:bCs/>
                <w:szCs w:val="20"/>
              </w:rPr>
            </w:pPr>
            <w:r>
              <w:t>{gender}</w:t>
            </w:r>
          </w:p>
        </w:tc>
      </w:tr>
      <w:tr w:rsidR="0042588A" w:rsidRPr="007C1FEF" w14:paraId="2F28529F" w14:textId="77777777" w:rsidTr="003632D9">
        <w:trPr>
          <w:trHeight w:val="345"/>
        </w:trPr>
        <w:tc>
          <w:tcPr>
            <w:tcW w:w="1526" w:type="pct"/>
            <w:gridSpan w:val="2"/>
          </w:tcPr>
          <w:p w14:paraId="50AE0B0D" w14:textId="77777777" w:rsidR="0042588A" w:rsidRPr="00106C61" w:rsidRDefault="0042588A" w:rsidP="003632D9">
            <w:pPr>
              <w:spacing w:before="0" w:after="0"/>
              <w:rPr>
                <w:rFonts w:eastAsia="Times New Roman" w:cs="Arial"/>
                <w:b/>
                <w:bCs/>
                <w:szCs w:val="20"/>
              </w:rPr>
            </w:pPr>
            <w:r>
              <w:rPr>
                <w:rFonts w:eastAsia="Times New Roman" w:cs="Arial"/>
                <w:b/>
                <w:bCs/>
                <w:szCs w:val="20"/>
              </w:rPr>
              <w:t>Date of Birth</w:t>
            </w:r>
          </w:p>
        </w:tc>
        <w:tc>
          <w:tcPr>
            <w:tcW w:w="3474" w:type="pct"/>
            <w:gridSpan w:val="4"/>
          </w:tcPr>
          <w:p w14:paraId="3FEAD634" w14:textId="7F85C91F" w:rsidR="0042588A" w:rsidRPr="00EA28FF" w:rsidRDefault="0042588A" w:rsidP="003632D9">
            <w:pPr>
              <w:spacing w:before="0" w:after="0"/>
              <w:rPr>
                <w:rFonts w:eastAsia="Times New Roman" w:cs="Arial"/>
                <w:b/>
                <w:bCs/>
                <w:szCs w:val="20"/>
              </w:rPr>
            </w:pPr>
            <w:r>
              <w:t>{dateOfBirth}</w:t>
            </w:r>
          </w:p>
        </w:tc>
      </w:tr>
      <w:tr w:rsidR="0042588A" w:rsidRPr="007C1FEF" w14:paraId="07B63B4E" w14:textId="77777777" w:rsidTr="003632D9">
        <w:trPr>
          <w:trHeight w:val="345"/>
        </w:trPr>
        <w:tc>
          <w:tcPr>
            <w:tcW w:w="1526" w:type="pct"/>
            <w:gridSpan w:val="2"/>
          </w:tcPr>
          <w:p w14:paraId="38F66D69" w14:textId="77777777" w:rsidR="0042588A" w:rsidRPr="00106C61" w:rsidRDefault="0042588A" w:rsidP="003632D9">
            <w:pPr>
              <w:spacing w:before="0" w:after="0"/>
              <w:rPr>
                <w:rFonts w:eastAsia="Times New Roman" w:cs="Arial"/>
                <w:b/>
                <w:bCs/>
                <w:szCs w:val="20"/>
              </w:rPr>
            </w:pPr>
            <w:r>
              <w:rPr>
                <w:rFonts w:eastAsia="Times New Roman" w:cs="Arial"/>
                <w:b/>
                <w:bCs/>
                <w:szCs w:val="20"/>
                <w:lang w:val="en-US"/>
              </w:rPr>
              <w:t>NDIS Funding type:</w:t>
            </w:r>
          </w:p>
        </w:tc>
        <w:tc>
          <w:tcPr>
            <w:tcW w:w="3474" w:type="pct"/>
            <w:gridSpan w:val="4"/>
          </w:tcPr>
          <w:p w14:paraId="575BD9D0" w14:textId="77777777" w:rsidR="00106C61" w:rsidRDefault="00000000" w:rsidP="003632D9">
            <w:pPr>
              <w:spacing w:before="0" w:after="0"/>
              <w:rPr>
                <w:rFonts w:eastAsia="Times New Roman" w:cs="Arial"/>
                <w:szCs w:val="20"/>
              </w:rPr>
            </w:pPr>
            <w:r>
              <w:rPr>
                <w:rFonts w:eastAsia="Times New Roman" w:cs="Arial"/>
                <w:szCs w:val="20"/>
              </w:rPr>
              <w:t>{ndisFundingType}</w:t>
            </w:r>
          </w:p>
          <w:p w14:paraId="60D03234" w14:textId="278FEBF5" w:rsidR="0042588A" w:rsidRDefault="0042588A" w:rsidP="003632D9">
            <w:pPr>
              <w:spacing w:before="0" w:after="0"/>
              <w:rPr>
                <w:rFonts w:eastAsia="Times New Roman" w:cs="Arial"/>
                <w:sz w:val="16"/>
                <w:szCs w:val="16"/>
              </w:rPr>
            </w:pPr>
            <w:r>
              <w:rPr>
                <w:rFonts w:eastAsia="Times New Roman" w:cs="Arial"/>
                <w:sz w:val="16"/>
                <w:szCs w:val="16"/>
              </w:rPr>
              <w:t>(A copy of the NDIS plan MUST BE provided for NDIS managed participants)</w:t>
            </w:r>
          </w:p>
          <w:p w14:paraId="063A2641" w14:textId="77777777" w:rsidR="00106C61" w:rsidRPr="00106C61" w:rsidRDefault="00106C61" w:rsidP="003632D9">
            <w:pPr>
              <w:spacing w:before="0" w:after="0"/>
              <w:rPr>
                <w:rFonts w:eastAsia="Times New Roman" w:cs="Arial"/>
                <w:sz w:val="16"/>
                <w:szCs w:val="16"/>
              </w:rPr>
            </w:pPr>
          </w:p>
          <w:p w14:paraId="2E22E5A9" w14:textId="4F73C41D" w:rsidR="0042588A" w:rsidRPr="00EA28FF" w:rsidRDefault="00000000" w:rsidP="003632D9">
            <w:pPr>
              <w:spacing w:before="0" w:after="0"/>
              <w:rPr>
                <w:rFonts w:eastAsia="Times New Roman" w:cs="Arial"/>
                <w:szCs w:val="20"/>
              </w:rPr>
            </w:pPr>
            <w:sdt>
              <w:sdtPr>
                <w:rPr>
                  <w:rFonts w:eastAsia="Times New Roman" w:cs="Arial"/>
                  <w:szCs w:val="20"/>
                </w:rPr>
                <w:id w:val="95907737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Self-Managed</w:t>
            </w:r>
          </w:p>
          <w:p w14:paraId="0BD14609" w14:textId="200EB024" w:rsidR="0042588A" w:rsidRPr="00EA28FF" w:rsidRDefault="00000000" w:rsidP="003632D9">
            <w:pPr>
              <w:spacing w:before="0" w:after="0"/>
              <w:rPr>
                <w:rFonts w:eastAsia="Times New Roman" w:cs="Arial"/>
                <w:szCs w:val="20"/>
                <w:lang w:val="en-US"/>
              </w:rPr>
            </w:pPr>
            <w:sdt>
              <w:sdtPr>
                <w:rPr>
                  <w:rFonts w:eastAsia="Times New Roman" w:cs="Arial"/>
                  <w:szCs w:val="20"/>
                </w:rPr>
                <w:id w:val="-1297687169"/>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lang w:val="en-US"/>
              </w:rPr>
              <w:t xml:space="preserve"> Plan Managed</w:t>
            </w:r>
          </w:p>
          <w:p w14:paraId="76787F3D" w14:textId="77777777" w:rsidR="0042588A" w:rsidRPr="00EA28FF" w:rsidRDefault="0042588A" w:rsidP="003632D9">
            <w:pPr>
              <w:spacing w:before="0" w:after="0"/>
              <w:rPr>
                <w:rFonts w:eastAsia="Times New Roman" w:cs="Arial"/>
                <w:szCs w:val="20"/>
              </w:rPr>
            </w:pPr>
          </w:p>
        </w:tc>
      </w:tr>
      <w:tr w:rsidR="0042588A" w:rsidRPr="007C1FEF" w14:paraId="7071EA5C" w14:textId="77777777" w:rsidTr="003632D9">
        <w:trPr>
          <w:trHeight w:val="345"/>
        </w:trPr>
        <w:tc>
          <w:tcPr>
            <w:tcW w:w="1526" w:type="pct"/>
            <w:gridSpan w:val="2"/>
          </w:tcPr>
          <w:p w14:paraId="750DC16D" w14:textId="7FDA471A" w:rsidR="0042588A" w:rsidRPr="00106C61" w:rsidRDefault="0042588A" w:rsidP="003632D9">
            <w:pPr>
              <w:spacing w:before="0" w:after="0"/>
              <w:rPr>
                <w:rFonts w:eastAsia="Times New Roman" w:cs="Arial"/>
                <w:b/>
                <w:bCs/>
                <w:szCs w:val="20"/>
              </w:rPr>
            </w:pPr>
            <w:r>
              <w:rPr>
                <w:rFonts w:eastAsia="Times New Roman" w:cs="Arial"/>
                <w:b/>
                <w:bCs/>
                <w:szCs w:val="20"/>
              </w:rPr>
              <w:t xml:space="preserve">NDIS number: </w:t>
            </w:r>
          </w:p>
        </w:tc>
        <w:tc>
          <w:tcPr>
            <w:tcW w:w="3474" w:type="pct"/>
            <w:gridSpan w:val="4"/>
          </w:tcPr>
          <w:p w14:paraId="2BC2653D" w14:textId="77777777" w:rsidR="0042588A" w:rsidRPr="00EA28FF" w:rsidRDefault="0042588A" w:rsidP="003632D9">
            <w:pPr>
              <w:spacing w:before="0" w:after="0"/>
              <w:rPr>
                <w:rFonts w:eastAsia="Times New Roman" w:cs="Arial"/>
                <w:szCs w:val="20"/>
              </w:rPr>
            </w:pPr>
            <w:r>
              <w:rPr>
                <w:rFonts w:eastAsia="Times New Roman" w:cs="Arial"/>
                <w:szCs w:val="20"/>
              </w:rPr>
              <w:t>Start: {ndisStartDate}  End: {ndisEndDate}</w:t>
            </w:r>
          </w:p>
          <w:p w14:paraId="5BB2ABB3" w14:textId="77777777" w:rsidR="0042588A" w:rsidRPr="00EA28FF" w:rsidRDefault="0042588A" w:rsidP="003632D9">
            <w:pPr>
              <w:spacing w:before="0" w:after="0"/>
              <w:rPr>
                <w:rFonts w:eastAsia="Times New Roman" w:cs="Arial"/>
                <w:szCs w:val="20"/>
              </w:rPr>
            </w:pPr>
            <w:r>
              <w:rPr>
                <w:rFonts w:eastAsia="Times New Roman" w:cs="Arial"/>
                <w:szCs w:val="20"/>
              </w:rPr>
              <w:t>End date:</w:t>
            </w:r>
          </w:p>
        </w:tc>
      </w:tr>
      <w:tr w:rsidR="0042588A" w:rsidRPr="007C1FEF" w14:paraId="1DFC0956" w14:textId="77777777" w:rsidTr="003632D9">
        <w:trPr>
          <w:trHeight w:val="345"/>
        </w:trPr>
        <w:tc>
          <w:tcPr>
            <w:tcW w:w="1526" w:type="pct"/>
            <w:gridSpan w:val="2"/>
          </w:tcPr>
          <w:p w14:paraId="5D38C0AF" w14:textId="77777777" w:rsidR="0042588A" w:rsidRPr="00106C61" w:rsidRDefault="0042588A" w:rsidP="003632D9">
            <w:pPr>
              <w:spacing w:before="0" w:after="0"/>
              <w:rPr>
                <w:rFonts w:eastAsia="Times New Roman" w:cs="Arial"/>
                <w:b/>
                <w:bCs/>
                <w:szCs w:val="20"/>
              </w:rPr>
            </w:pPr>
            <w:r>
              <w:rPr>
                <w:rFonts w:eastAsia="Times New Roman" w:cs="Arial"/>
                <w:b/>
                <w:bCs/>
                <w:szCs w:val="20"/>
              </w:rPr>
              <w:t>Marital Status</w:t>
            </w:r>
          </w:p>
        </w:tc>
        <w:tc>
          <w:tcPr>
            <w:tcW w:w="3474" w:type="pct"/>
            <w:gridSpan w:val="4"/>
          </w:tcPr>
          <w:p w14:paraId="6544DDC0" w14:textId="5D232003" w:rsidR="0042588A" w:rsidRPr="00EA28FF" w:rsidRDefault="0042588A" w:rsidP="003632D9">
            <w:pPr>
              <w:spacing w:before="0" w:after="0"/>
              <w:rPr>
                <w:rFonts w:eastAsia="Times New Roman" w:cs="Arial"/>
                <w:b/>
                <w:bCs/>
                <w:szCs w:val="20"/>
              </w:rPr>
            </w:pPr>
            <w:r>
              <w:t>{maritalStatus}</w:t>
            </w:r>
          </w:p>
        </w:tc>
      </w:tr>
      <w:tr w:rsidR="0042588A" w:rsidRPr="007C1FEF" w14:paraId="229362EA" w14:textId="77777777" w:rsidTr="003632D9">
        <w:trPr>
          <w:trHeight w:val="345"/>
        </w:trPr>
        <w:tc>
          <w:tcPr>
            <w:tcW w:w="1526" w:type="pct"/>
            <w:gridSpan w:val="2"/>
          </w:tcPr>
          <w:p w14:paraId="68FEE202" w14:textId="77777777" w:rsidR="0042588A" w:rsidRPr="00106C61" w:rsidRDefault="0042588A" w:rsidP="003632D9">
            <w:pPr>
              <w:spacing w:before="0" w:after="0"/>
              <w:jc w:val="left"/>
              <w:rPr>
                <w:rFonts w:eastAsia="Times New Roman" w:cs="Arial"/>
                <w:b/>
                <w:bCs/>
                <w:szCs w:val="20"/>
              </w:rPr>
            </w:pPr>
            <w:r>
              <w:rPr>
                <w:rFonts w:eastAsia="Times New Roman" w:cs="Arial"/>
                <w:b/>
                <w:bCs/>
                <w:szCs w:val="20"/>
              </w:rPr>
              <w:t xml:space="preserve">Preferred contact method and details </w:t>
            </w:r>
          </w:p>
        </w:tc>
        <w:tc>
          <w:tcPr>
            <w:tcW w:w="3474" w:type="pct"/>
            <w:gridSpan w:val="4"/>
          </w:tcPr>
          <w:p w14:paraId="153168A8" w14:textId="5807383C" w:rsidR="0042588A" w:rsidRPr="00EA28FF" w:rsidRDefault="00000000" w:rsidP="003632D9">
            <w:pPr>
              <w:spacing w:before="0" w:after="0"/>
              <w:rPr>
                <w:szCs w:val="20"/>
              </w:rPr>
            </w:pPr>
            <w:r>
              <w:rPr>
                <w:szCs w:val="20"/>
              </w:rPr>
              <w:t>Preferred: {preferredContact}  Details: {phone} / {email}</w:t>
            </w:r>
          </w:p>
          <w:p w14:paraId="2388A729" w14:textId="77777777" w:rsidR="0042588A" w:rsidRPr="00EA28FF" w:rsidRDefault="00000000" w:rsidP="003632D9">
            <w:pPr>
              <w:spacing w:before="0" w:after="0"/>
              <w:rPr>
                <w:szCs w:val="20"/>
              </w:rPr>
            </w:pPr>
            <w:sdt>
              <w:sdtPr>
                <w:rPr>
                  <w:szCs w:val="20"/>
                </w:rPr>
                <w:id w:val="18740004"/>
                <w14:checkbox>
                  <w14:checked w14:val="0"/>
                  <w14:checkedState w14:val="2612" w14:font="MS Gothic"/>
                  <w14:uncheckedState w14:val="2610" w14:font="MS Gothic"/>
                </w14:checkbox>
              </w:sdtPr>
              <w:sdtContent>
                <w:r>
                  <w:rPr>
                    <w:rFonts w:ascii="Segoe UI Symbol" w:eastAsia="MS Gothic" w:hAnsi="Segoe UI Symbol" w:cs="Segoe UI Symbol"/>
                    <w:szCs w:val="20"/>
                  </w:rPr>
                  <w:t>☐</w:t>
                </w:r>
              </w:sdtContent>
            </w:sdt>
            <w:r>
              <w:rPr>
                <w:szCs w:val="20"/>
              </w:rPr>
              <w:t xml:space="preserve"> Post:</w:t>
            </w:r>
          </w:p>
          <w:p w14:paraId="4C81973A" w14:textId="77777777" w:rsidR="0042588A" w:rsidRPr="00EA28FF" w:rsidRDefault="00000000" w:rsidP="003632D9">
            <w:pPr>
              <w:spacing w:before="0" w:after="0"/>
              <w:rPr>
                <w:rFonts w:eastAsia="Times New Roman" w:cs="Arial"/>
                <w:szCs w:val="20"/>
              </w:rPr>
            </w:pPr>
            <w:sdt>
              <w:sdtPr>
                <w:rPr>
                  <w:szCs w:val="20"/>
                </w:rPr>
                <w:id w:val="294268004"/>
                <w14:checkbox>
                  <w14:checked w14:val="0"/>
                  <w14:checkedState w14:val="2612" w14:font="MS Gothic"/>
                  <w14:uncheckedState w14:val="2610" w14:font="MS Gothic"/>
                </w14:checkbox>
              </w:sdtPr>
              <w:sdtContent>
                <w:r>
                  <w:rPr>
                    <w:rFonts w:ascii="Segoe UI Symbol" w:eastAsia="MS Gothic" w:hAnsi="Segoe UI Symbol" w:cs="Segoe UI Symbol"/>
                    <w:szCs w:val="20"/>
                  </w:rPr>
                  <w:t>☐</w:t>
                </w:r>
              </w:sdtContent>
            </w:sdt>
            <w:r>
              <w:rPr>
                <w:szCs w:val="20"/>
              </w:rPr>
              <w:t xml:space="preserve"> Phone:</w:t>
            </w:r>
          </w:p>
        </w:tc>
      </w:tr>
      <w:tr w:rsidR="0042588A" w:rsidRPr="007C1FEF" w14:paraId="11CAB90B" w14:textId="77777777" w:rsidTr="003632D9">
        <w:trPr>
          <w:trHeight w:val="345"/>
        </w:trPr>
        <w:tc>
          <w:tcPr>
            <w:tcW w:w="1526" w:type="pct"/>
            <w:gridSpan w:val="2"/>
          </w:tcPr>
          <w:p w14:paraId="0B46727E" w14:textId="77777777" w:rsidR="0042588A" w:rsidRPr="00106C61" w:rsidRDefault="0042588A" w:rsidP="003632D9">
            <w:pPr>
              <w:spacing w:before="0" w:after="0"/>
              <w:rPr>
                <w:rFonts w:eastAsia="Times New Roman" w:cs="Arial"/>
                <w:b/>
                <w:bCs/>
                <w:szCs w:val="20"/>
              </w:rPr>
            </w:pPr>
            <w:r>
              <w:rPr>
                <w:rFonts w:eastAsia="Times New Roman" w:cs="Arial"/>
                <w:b/>
                <w:bCs/>
                <w:szCs w:val="20"/>
              </w:rPr>
              <w:t>Residential address</w:t>
            </w:r>
          </w:p>
        </w:tc>
        <w:tc>
          <w:tcPr>
            <w:tcW w:w="3474" w:type="pct"/>
            <w:gridSpan w:val="4"/>
          </w:tcPr>
          <w:p w14:paraId="28A30A31" w14:textId="6068FC9A" w:rsidR="0042588A" w:rsidRPr="00AA1638" w:rsidRDefault="0042588A" w:rsidP="00AA1638">
            <w:pPr>
              <w:spacing w:line="276" w:lineRule="auto"/>
              <w:rPr>
                <w:color w:val="0070C0"/>
              </w:rPr>
            </w:pPr>
            <w:r>
              <w:t>{residentialAddress}</w:t>
            </w:r>
          </w:p>
        </w:tc>
      </w:tr>
      <w:tr w:rsidR="0042588A" w:rsidRPr="007C1FEF" w14:paraId="37876B99" w14:textId="77777777" w:rsidTr="003632D9">
        <w:trPr>
          <w:trHeight w:val="345"/>
        </w:trPr>
        <w:tc>
          <w:tcPr>
            <w:tcW w:w="1526" w:type="pct"/>
            <w:gridSpan w:val="2"/>
          </w:tcPr>
          <w:p w14:paraId="29299A2A" w14:textId="77777777" w:rsidR="0042588A" w:rsidRPr="00106C61" w:rsidRDefault="0042588A" w:rsidP="003632D9">
            <w:pPr>
              <w:spacing w:before="0" w:after="0"/>
              <w:jc w:val="left"/>
              <w:rPr>
                <w:rFonts w:eastAsia="Times New Roman" w:cs="Arial"/>
                <w:b/>
                <w:bCs/>
                <w:szCs w:val="20"/>
              </w:rPr>
            </w:pPr>
            <w:r>
              <w:rPr>
                <w:rFonts w:eastAsia="Times New Roman" w:cs="Arial"/>
                <w:b/>
                <w:bCs/>
                <w:szCs w:val="20"/>
                <w:lang w:val="en-US"/>
              </w:rPr>
              <w:t xml:space="preserve">Do you identify as Aboriginal and Torres Strait Islander? </w:t>
            </w:r>
          </w:p>
        </w:tc>
        <w:tc>
          <w:tcPr>
            <w:tcW w:w="3474" w:type="pct"/>
            <w:gridSpan w:val="4"/>
          </w:tcPr>
          <w:p w14:paraId="3C0BF574" w14:textId="77777777" w:rsidR="0042588A" w:rsidRPr="00EA28FF" w:rsidRDefault="00000000" w:rsidP="003632D9">
            <w:pPr>
              <w:spacing w:before="0" w:after="0"/>
              <w:rPr>
                <w:szCs w:val="20"/>
              </w:rPr>
            </w:pPr>
            <w:sdt>
              <w:sdtPr>
                <w:rPr>
                  <w:szCs w:val="20"/>
                </w:rPr>
                <w:id w:val="-112525589"/>
                <w14:checkbox>
                  <w14:checked w14:val="0"/>
                  <w14:checkedState w14:val="2612" w14:font="MS Gothic"/>
                  <w14:uncheckedState w14:val="2610" w14:font="MS Gothic"/>
                </w14:checkbox>
              </w:sdtPr>
              <w:sdtContent>
                <w:r>
                  <w:rPr>
                    <w:rFonts w:ascii="Segoe UI Symbol" w:eastAsia="MS Gothic" w:hAnsi="Segoe UI Symbol" w:cs="Segoe UI Symbol"/>
                    <w:szCs w:val="20"/>
                  </w:rPr>
                  <w:t>☐</w:t>
                </w:r>
              </w:sdtContent>
            </w:sdt>
            <w:r>
              <w:rPr>
                <w:szCs w:val="20"/>
              </w:rPr>
              <w:t xml:space="preserve"> Yes</w:t>
            </w:r>
          </w:p>
          <w:p w14:paraId="31D445D3" w14:textId="47BA0406" w:rsidR="0042588A" w:rsidRPr="00EA28FF" w:rsidRDefault="00000000" w:rsidP="003632D9">
            <w:pPr>
              <w:spacing w:before="0" w:after="0"/>
              <w:rPr>
                <w:rFonts w:eastAsia="Times New Roman" w:cs="Arial"/>
                <w:szCs w:val="20"/>
              </w:rPr>
            </w:pPr>
            <w:sdt>
              <w:sdtPr>
                <w:rPr>
                  <w:szCs w:val="20"/>
                </w:rPr>
                <w:id w:val="-605726005"/>
                <w14:checkbox>
                  <w14:checked w14:val="0"/>
                  <w14:checkedState w14:val="2612" w14:font="MS Gothic"/>
                  <w14:uncheckedState w14:val="2610" w14:font="MS Gothic"/>
                </w14:checkbox>
              </w:sdtPr>
              <w:sdtContent>
                <w:r>
                  <w:rPr>
                    <w:rFonts w:ascii="MS Gothic" w:hAnsi="MS Gothic" w:hint="eastAsia"/>
                    <w:szCs w:val="20"/>
                  </w:rPr>
                  <w:t>☐</w:t>
                </w:r>
              </w:sdtContent>
            </w:sdt>
            <w:r>
              <w:rPr>
                <w:szCs w:val="20"/>
              </w:rPr>
              <w:t xml:space="preserve"> No</w:t>
            </w:r>
          </w:p>
        </w:tc>
      </w:tr>
      <w:tr w:rsidR="0042588A" w:rsidRPr="007C1FEF" w14:paraId="66265A28" w14:textId="77777777" w:rsidTr="003632D9">
        <w:trPr>
          <w:trHeight w:val="345"/>
        </w:trPr>
        <w:tc>
          <w:tcPr>
            <w:tcW w:w="1526" w:type="pct"/>
            <w:gridSpan w:val="2"/>
          </w:tcPr>
          <w:p w14:paraId="61378C0B" w14:textId="77777777" w:rsidR="0042588A" w:rsidRPr="00106C61" w:rsidRDefault="0042588A" w:rsidP="003632D9">
            <w:pPr>
              <w:spacing w:before="0" w:after="0"/>
              <w:rPr>
                <w:rFonts w:eastAsia="Times New Roman" w:cs="Arial"/>
                <w:b/>
                <w:bCs/>
                <w:szCs w:val="20"/>
              </w:rPr>
            </w:pPr>
            <w:r>
              <w:rPr>
                <w:rFonts w:eastAsia="Times New Roman" w:cs="Arial"/>
                <w:b/>
                <w:bCs/>
                <w:szCs w:val="20"/>
                <w:lang w:val="en-US"/>
              </w:rPr>
              <w:t>Cultural background:</w:t>
            </w:r>
          </w:p>
        </w:tc>
        <w:tc>
          <w:tcPr>
            <w:tcW w:w="3474" w:type="pct"/>
            <w:gridSpan w:val="4"/>
          </w:tcPr>
          <w:p w14:paraId="2B047C6E" w14:textId="77777777" w:rsidR="0042588A" w:rsidRPr="00EA28FF" w:rsidRDefault="0042588A" w:rsidP="003632D9">
            <w:pPr>
              <w:spacing w:before="0" w:after="0"/>
              <w:rPr>
                <w:rFonts w:eastAsia="Times New Roman" w:cs="Arial"/>
                <w:szCs w:val="20"/>
              </w:rPr>
            </w:pPr>
            <w:r>
              <w:t>{culturalBackground}</w:t>
            </w:r>
          </w:p>
        </w:tc>
      </w:tr>
      <w:tr w:rsidR="0042588A" w:rsidRPr="007C1FEF" w14:paraId="38E457EC" w14:textId="77777777" w:rsidTr="003632D9">
        <w:trPr>
          <w:trHeight w:val="345"/>
        </w:trPr>
        <w:tc>
          <w:tcPr>
            <w:tcW w:w="1526" w:type="pct"/>
            <w:gridSpan w:val="2"/>
          </w:tcPr>
          <w:p w14:paraId="685D9455" w14:textId="77777777" w:rsidR="0042588A" w:rsidRPr="00106C61" w:rsidRDefault="0042588A" w:rsidP="003632D9">
            <w:pPr>
              <w:spacing w:before="0" w:after="0"/>
              <w:jc w:val="left"/>
              <w:rPr>
                <w:rFonts w:eastAsia="Times New Roman" w:cs="Arial"/>
                <w:b/>
                <w:bCs/>
                <w:szCs w:val="20"/>
              </w:rPr>
            </w:pPr>
            <w:r>
              <w:rPr>
                <w:rFonts w:eastAsia="Times New Roman" w:cs="Arial"/>
                <w:b/>
                <w:bCs/>
                <w:szCs w:val="20"/>
              </w:rPr>
              <w:t>Religion</w:t>
            </w:r>
          </w:p>
        </w:tc>
        <w:tc>
          <w:tcPr>
            <w:tcW w:w="3474" w:type="pct"/>
            <w:gridSpan w:val="4"/>
          </w:tcPr>
          <w:p w14:paraId="69107EFB" w14:textId="77777777" w:rsidR="0042588A" w:rsidRPr="00EA28FF" w:rsidRDefault="0042588A" w:rsidP="003632D9">
            <w:pPr>
              <w:spacing w:before="0" w:after="0"/>
              <w:rPr>
                <w:szCs w:val="20"/>
              </w:rPr>
            </w:pPr>
            <w:r>
              <w:t>{religion}</w:t>
            </w:r>
          </w:p>
        </w:tc>
      </w:tr>
      <w:tr w:rsidR="0042588A" w:rsidRPr="007C1FEF" w14:paraId="2CF4AF1F" w14:textId="77777777" w:rsidTr="003632D9">
        <w:trPr>
          <w:trHeight w:val="345"/>
        </w:trPr>
        <w:tc>
          <w:tcPr>
            <w:tcW w:w="1526" w:type="pct"/>
            <w:gridSpan w:val="2"/>
          </w:tcPr>
          <w:p w14:paraId="2B0DD26D" w14:textId="77777777" w:rsidR="0042588A" w:rsidRPr="00106C61" w:rsidRDefault="0042588A" w:rsidP="003632D9">
            <w:pPr>
              <w:spacing w:before="0" w:after="0"/>
              <w:jc w:val="left"/>
              <w:rPr>
                <w:rFonts w:eastAsia="Times New Roman" w:cs="Arial"/>
                <w:b/>
                <w:bCs/>
                <w:szCs w:val="20"/>
              </w:rPr>
            </w:pPr>
            <w:r>
              <w:rPr>
                <w:rFonts w:eastAsia="Times New Roman" w:cs="Arial"/>
                <w:b/>
                <w:bCs/>
                <w:szCs w:val="20"/>
              </w:rPr>
              <w:t>Language spoken at home</w:t>
            </w:r>
          </w:p>
        </w:tc>
        <w:tc>
          <w:tcPr>
            <w:tcW w:w="1163" w:type="pct"/>
            <w:gridSpan w:val="2"/>
            <w:tcBorders>
              <w:bottom w:val="nil"/>
            </w:tcBorders>
          </w:tcPr>
          <w:p w14:paraId="4C4E6355" w14:textId="755B534E" w:rsidR="0042588A" w:rsidRPr="00EA28FF" w:rsidRDefault="0042588A" w:rsidP="003632D9">
            <w:pPr>
              <w:spacing w:before="0" w:after="0"/>
              <w:rPr>
                <w:szCs w:val="20"/>
              </w:rPr>
            </w:pPr>
            <w:r>
              <w:t>{preferredLanguage}</w:t>
            </w:r>
          </w:p>
        </w:tc>
        <w:tc>
          <w:tcPr>
            <w:tcW w:w="2311" w:type="pct"/>
            <w:gridSpan w:val="2"/>
          </w:tcPr>
          <w:p w14:paraId="76459582" w14:textId="1A4B7DBB" w:rsidR="0042588A" w:rsidRPr="00EA28FF" w:rsidRDefault="0042588A" w:rsidP="003632D9">
            <w:pPr>
              <w:spacing w:before="0" w:after="0"/>
              <w:rPr>
                <w:szCs w:val="20"/>
              </w:rPr>
            </w:pPr>
            <w:r>
              <w:rPr>
                <w:rFonts w:eastAsia="Times New Roman" w:cs="Arial"/>
                <w:szCs w:val="20"/>
              </w:rPr>
              <w:t xml:space="preserve">Do you need an interpreter?  </w:t>
            </w:r>
            <w:r>
              <w:rPr>
                <w:szCs w:val="20"/>
              </w:rPr>
              <w:t xml:space="preserve"> </w:t>
            </w:r>
            <w:sdt>
              <w:sdtPr>
                <w:rPr>
                  <w:szCs w:val="20"/>
                </w:rPr>
                <w:id w:val="962934788"/>
                <w14:checkbox>
                  <w14:checked w14:val="0"/>
                  <w14:checkedState w14:val="2612" w14:font="MS Gothic"/>
                  <w14:uncheckedState w14:val="2610" w14:font="MS Gothic"/>
                </w14:checkbox>
              </w:sdtPr>
              <w:sdtContent>
                <w:r>
                  <w:rPr>
                    <w:rFonts w:ascii="Segoe UI Symbol" w:eastAsia="MS Gothic" w:hAnsi="Segoe UI Symbol" w:cs="Segoe UI Symbol"/>
                    <w:szCs w:val="20"/>
                  </w:rPr>
                  <w:t>☐</w:t>
                </w:r>
              </w:sdtContent>
            </w:sdt>
            <w:r>
              <w:rPr>
                <w:szCs w:val="20"/>
              </w:rPr>
              <w:t xml:space="preserve"> Yes    </w:t>
            </w:r>
            <w:sdt>
              <w:sdtPr>
                <w:rPr>
                  <w:szCs w:val="20"/>
                </w:rPr>
                <w:id w:val="924378707"/>
                <w14:checkbox>
                  <w14:checked w14:val="0"/>
                  <w14:checkedState w14:val="2612" w14:font="MS Gothic"/>
                  <w14:uncheckedState w14:val="2610" w14:font="MS Gothic"/>
                </w14:checkbox>
              </w:sdtPr>
              <w:sdtContent>
                <w:r>
                  <w:rPr>
                    <w:rFonts w:ascii="MS Gothic" w:hAnsi="MS Gothic" w:hint="eastAsia"/>
                    <w:szCs w:val="20"/>
                  </w:rPr>
                  <w:t>☐</w:t>
                </w:r>
              </w:sdtContent>
            </w:sdt>
            <w:r>
              <w:rPr>
                <w:szCs w:val="20"/>
              </w:rPr>
              <w:t xml:space="preserve"> No</w:t>
            </w:r>
          </w:p>
          <w:p w14:paraId="66859010" w14:textId="77777777" w:rsidR="0042588A" w:rsidRPr="00EA28FF" w:rsidRDefault="0042588A" w:rsidP="003632D9">
            <w:pPr>
              <w:spacing w:before="0" w:after="0"/>
              <w:rPr>
                <w:szCs w:val="20"/>
              </w:rPr>
            </w:pPr>
          </w:p>
        </w:tc>
      </w:tr>
      <w:tr w:rsidR="0042588A" w:rsidRPr="007C1FEF" w14:paraId="32D257BE" w14:textId="77777777" w:rsidTr="003632D9">
        <w:trPr>
          <w:trHeight w:val="345"/>
        </w:trPr>
        <w:tc>
          <w:tcPr>
            <w:tcW w:w="1526" w:type="pct"/>
            <w:gridSpan w:val="2"/>
          </w:tcPr>
          <w:p w14:paraId="41EF1506" w14:textId="77777777" w:rsidR="0042588A" w:rsidRPr="00106C61" w:rsidRDefault="0042588A" w:rsidP="003632D9">
            <w:pPr>
              <w:spacing w:before="0" w:after="0"/>
              <w:rPr>
                <w:rFonts w:eastAsia="Times New Roman" w:cs="Arial"/>
                <w:b/>
                <w:bCs/>
                <w:szCs w:val="20"/>
              </w:rPr>
            </w:pPr>
            <w:r>
              <w:rPr>
                <w:rFonts w:eastAsia="Times New Roman" w:cs="Arial"/>
                <w:b/>
                <w:bCs/>
                <w:szCs w:val="20"/>
              </w:rPr>
              <w:t>Living Situation</w:t>
            </w:r>
          </w:p>
        </w:tc>
        <w:tc>
          <w:tcPr>
            <w:tcW w:w="3474" w:type="pct"/>
            <w:gridSpan w:val="4"/>
          </w:tcPr>
          <w:p w14:paraId="0C065C14" w14:textId="19707441" w:rsidR="0042588A" w:rsidRPr="00EA28FF" w:rsidRDefault="00000000" w:rsidP="003632D9">
            <w:pPr>
              <w:spacing w:before="0" w:after="0"/>
              <w:rPr>
                <w:rFonts w:eastAsia="Times New Roman" w:cs="Arial"/>
                <w:szCs w:val="20"/>
              </w:rPr>
            </w:pPr>
            <w:sdt>
              <w:sdtPr>
                <w:rPr>
                  <w:rFonts w:eastAsia="Times New Roman" w:cs="Arial"/>
                  <w:szCs w:val="20"/>
                </w:rPr>
                <w:id w:val="1026217544"/>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Living alone in my own home</w:t>
            </w:r>
          </w:p>
          <w:p w14:paraId="6B071705" w14:textId="537BF30D" w:rsidR="0042588A" w:rsidRPr="00EA28FF" w:rsidRDefault="00000000" w:rsidP="003632D9">
            <w:pPr>
              <w:spacing w:before="0" w:after="0"/>
              <w:rPr>
                <w:rFonts w:eastAsia="Times New Roman" w:cs="Arial"/>
                <w:szCs w:val="20"/>
              </w:rPr>
            </w:pPr>
            <w:sdt>
              <w:sdtPr>
                <w:rPr>
                  <w:rFonts w:eastAsia="Times New Roman" w:cs="Arial"/>
                  <w:szCs w:val="20"/>
                </w:rPr>
                <w:id w:val="169780708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Living with my family </w:t>
            </w:r>
          </w:p>
          <w:p w14:paraId="0A0B1E05" w14:textId="7DD6A93B" w:rsidR="0042588A" w:rsidRPr="00EA28FF" w:rsidRDefault="00000000" w:rsidP="003632D9">
            <w:pPr>
              <w:spacing w:before="0" w:after="0"/>
              <w:rPr>
                <w:rFonts w:eastAsia="Times New Roman" w:cs="Arial"/>
                <w:szCs w:val="20"/>
              </w:rPr>
            </w:pPr>
            <w:sdt>
              <w:sdtPr>
                <w:rPr>
                  <w:rFonts w:eastAsia="Times New Roman" w:cs="Arial"/>
                  <w:szCs w:val="20"/>
                </w:rPr>
                <w:id w:val="1904640445"/>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Supported Accommodation</w:t>
            </w:r>
          </w:p>
          <w:p w14:paraId="678B5B63" w14:textId="0E933372" w:rsidR="0042588A" w:rsidRPr="00EA28FF" w:rsidRDefault="00000000" w:rsidP="003632D9">
            <w:pPr>
              <w:spacing w:before="0" w:after="0"/>
              <w:rPr>
                <w:rFonts w:eastAsia="Times New Roman" w:cs="Arial"/>
                <w:szCs w:val="20"/>
              </w:rPr>
            </w:pPr>
            <w:sdt>
              <w:sdtPr>
                <w:rPr>
                  <w:rFonts w:eastAsia="Times New Roman" w:cs="Arial"/>
                  <w:szCs w:val="20"/>
                </w:rPr>
                <w:id w:val="-475521055"/>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Temporary</w:t>
            </w:r>
          </w:p>
          <w:p w14:paraId="683DE04B" w14:textId="0DD63963" w:rsidR="0042588A" w:rsidRPr="00EA28FF" w:rsidRDefault="00000000" w:rsidP="003632D9">
            <w:pPr>
              <w:spacing w:before="0" w:after="0"/>
              <w:rPr>
                <w:rFonts w:eastAsia="Times New Roman" w:cs="Arial"/>
                <w:szCs w:val="20"/>
              </w:rPr>
            </w:pPr>
            <w:sdt>
              <w:sdtPr>
                <w:rPr>
                  <w:rFonts w:eastAsia="Times New Roman" w:cs="Arial"/>
                  <w:szCs w:val="20"/>
                </w:rPr>
                <w:id w:val="1964297502"/>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Other (specify)</w:t>
            </w:r>
          </w:p>
          <w:p w14:paraId="28D29CB3" w14:textId="77777777" w:rsidR="0042588A" w:rsidRPr="00EA28FF" w:rsidRDefault="0042588A" w:rsidP="003632D9">
            <w:pPr>
              <w:spacing w:before="0" w:after="0"/>
              <w:rPr>
                <w:rFonts w:eastAsia="Times New Roman" w:cs="Arial"/>
                <w:szCs w:val="20"/>
              </w:rPr>
            </w:pPr>
          </w:p>
        </w:tc>
      </w:tr>
      <w:tr w:rsidR="0042588A" w:rsidRPr="007C1FEF" w14:paraId="1F37B4E6" w14:textId="77777777" w:rsidTr="003632D9">
        <w:trPr>
          <w:trHeight w:val="345"/>
        </w:trPr>
        <w:tc>
          <w:tcPr>
            <w:tcW w:w="1526" w:type="pct"/>
            <w:gridSpan w:val="2"/>
          </w:tcPr>
          <w:p w14:paraId="4A7CF043" w14:textId="77777777" w:rsidR="0042588A" w:rsidRPr="00106C61" w:rsidRDefault="0042588A" w:rsidP="003632D9">
            <w:pPr>
              <w:spacing w:before="0" w:after="0"/>
              <w:jc w:val="left"/>
              <w:rPr>
                <w:rFonts w:eastAsia="Times New Roman" w:cs="Arial"/>
                <w:b/>
                <w:bCs/>
                <w:sz w:val="18"/>
                <w:szCs w:val="18"/>
              </w:rPr>
            </w:pPr>
            <w:r>
              <w:rPr>
                <w:rFonts w:eastAsia="Times New Roman" w:cs="Arial"/>
                <w:b/>
                <w:bCs/>
                <w:szCs w:val="20"/>
              </w:rPr>
              <w:t>Preferred gender of worker</w:t>
            </w:r>
          </w:p>
        </w:tc>
        <w:tc>
          <w:tcPr>
            <w:tcW w:w="3474" w:type="pct"/>
            <w:gridSpan w:val="4"/>
          </w:tcPr>
          <w:p w14:paraId="361A04D2" w14:textId="73E6B930" w:rsidR="0042588A" w:rsidRPr="007C1FEF" w:rsidRDefault="0042588A" w:rsidP="003632D9">
            <w:pPr>
              <w:spacing w:before="0" w:after="0"/>
              <w:rPr>
                <w:rFonts w:ascii="Segoe UI Symbol" w:eastAsia="Times New Roman" w:hAnsi="Segoe UI Symbol" w:cs="Segoe UI Symbol"/>
                <w:sz w:val="18"/>
                <w:szCs w:val="18"/>
              </w:rPr>
            </w:pPr>
            <w:r>
              <w:t>{preferredWorkerGender}</w:t>
            </w:r>
          </w:p>
        </w:tc>
      </w:tr>
      <w:tr w:rsidR="0042588A" w:rsidRPr="007C1FEF" w14:paraId="6A4156EE" w14:textId="77777777" w:rsidTr="003632D9">
        <w:trPr>
          <w:trHeight w:val="345"/>
        </w:trPr>
        <w:tc>
          <w:tcPr>
            <w:tcW w:w="5000" w:type="pct"/>
            <w:gridSpan w:val="6"/>
            <w:shd w:val="clear" w:color="auto" w:fill="F2F2F2" w:themeFill="background1" w:themeFillShade="F2"/>
          </w:tcPr>
          <w:p w14:paraId="37238F68" w14:textId="77777777" w:rsidR="0042588A" w:rsidRPr="007C1FEF" w:rsidRDefault="0042588A" w:rsidP="003632D9">
            <w:pPr>
              <w:pStyle w:val="Heading2"/>
              <w:rPr>
                <w:rFonts w:eastAsia="Times New Roman" w:cs="Arial"/>
                <w:sz w:val="18"/>
                <w:szCs w:val="18"/>
              </w:rPr>
            </w:pPr>
            <w:bookmarkStart w:id="3" w:name="_Emergency_Contact"/>
            <w:bookmarkEnd w:id="3"/>
            <w:r>
              <w:rPr>
                <w:color w:val="auto"/>
              </w:rPr>
              <w:t>Emergency Contact</w:t>
            </w:r>
          </w:p>
        </w:tc>
      </w:tr>
      <w:tr w:rsidR="0042588A" w:rsidRPr="007C1FEF" w14:paraId="091240CE" w14:textId="77777777" w:rsidTr="003632D9">
        <w:trPr>
          <w:trHeight w:val="345"/>
        </w:trPr>
        <w:tc>
          <w:tcPr>
            <w:tcW w:w="969" w:type="pct"/>
          </w:tcPr>
          <w:p w14:paraId="67B0D39B" w14:textId="77777777" w:rsidR="0042588A" w:rsidRPr="003D7070" w:rsidRDefault="0042588A" w:rsidP="003632D9">
            <w:pPr>
              <w:spacing w:before="0" w:after="0"/>
              <w:rPr>
                <w:rFonts w:eastAsia="Times New Roman" w:cs="Arial"/>
                <w:b/>
                <w:bCs/>
                <w:szCs w:val="20"/>
              </w:rPr>
            </w:pPr>
            <w:r>
              <w:rPr>
                <w:rFonts w:eastAsia="Times New Roman" w:cs="Arial"/>
                <w:b/>
                <w:bCs/>
                <w:szCs w:val="20"/>
              </w:rPr>
              <w:t>Name</w:t>
            </w:r>
          </w:p>
        </w:tc>
        <w:tc>
          <w:tcPr>
            <w:tcW w:w="1496" w:type="pct"/>
            <w:gridSpan w:val="2"/>
          </w:tcPr>
          <w:p w14:paraId="05B2D7C6" w14:textId="064175CA" w:rsidR="0042588A" w:rsidRPr="00EA28FF" w:rsidRDefault="0042588A" w:rsidP="003632D9">
            <w:pPr>
              <w:spacing w:before="0" w:after="0"/>
              <w:rPr>
                <w:rFonts w:eastAsia="Times New Roman" w:cs="Arial"/>
                <w:szCs w:val="20"/>
              </w:rPr>
            </w:pPr>
            <w:r>
              <w:t>{ec1Name}</w:t>
            </w:r>
          </w:p>
        </w:tc>
        <w:tc>
          <w:tcPr>
            <w:tcW w:w="899" w:type="pct"/>
            <w:gridSpan w:val="2"/>
          </w:tcPr>
          <w:p w14:paraId="390C8113" w14:textId="77777777" w:rsidR="0042588A" w:rsidRPr="003D7070" w:rsidRDefault="0042588A" w:rsidP="003632D9">
            <w:pPr>
              <w:spacing w:before="0" w:after="0"/>
              <w:rPr>
                <w:rFonts w:eastAsia="Times New Roman" w:cs="Arial"/>
                <w:b/>
                <w:bCs/>
                <w:szCs w:val="20"/>
              </w:rPr>
            </w:pPr>
            <w:r>
              <w:rPr>
                <w:rFonts w:eastAsia="Times New Roman" w:cs="Arial"/>
                <w:b/>
                <w:bCs/>
                <w:szCs w:val="20"/>
              </w:rPr>
              <w:t>Relationship</w:t>
            </w:r>
          </w:p>
        </w:tc>
        <w:tc>
          <w:tcPr>
            <w:tcW w:w="1636" w:type="pct"/>
          </w:tcPr>
          <w:p w14:paraId="2FC08DF2" w14:textId="1850713F" w:rsidR="0042588A" w:rsidRPr="00EA28FF" w:rsidRDefault="0042588A" w:rsidP="003632D9">
            <w:pPr>
              <w:spacing w:before="0" w:after="0"/>
              <w:rPr>
                <w:rFonts w:eastAsia="Times New Roman" w:cs="Arial"/>
                <w:szCs w:val="20"/>
              </w:rPr>
            </w:pPr>
            <w:r>
              <w:t>{ec1Relationship}</w:t>
            </w:r>
          </w:p>
        </w:tc>
      </w:tr>
      <w:tr w:rsidR="0042588A" w:rsidRPr="007C1FEF" w14:paraId="562F6E18" w14:textId="77777777" w:rsidTr="003632D9">
        <w:trPr>
          <w:trHeight w:val="345"/>
        </w:trPr>
        <w:tc>
          <w:tcPr>
            <w:tcW w:w="969" w:type="pct"/>
          </w:tcPr>
          <w:p w14:paraId="1C4CC1AE" w14:textId="77777777" w:rsidR="0042588A" w:rsidRPr="003D7070" w:rsidRDefault="0042588A" w:rsidP="003632D9">
            <w:pPr>
              <w:spacing w:before="0" w:after="0"/>
              <w:rPr>
                <w:rFonts w:eastAsia="Times New Roman" w:cs="Arial"/>
                <w:b/>
                <w:bCs/>
                <w:szCs w:val="20"/>
              </w:rPr>
            </w:pPr>
            <w:r>
              <w:rPr>
                <w:rFonts w:eastAsia="Times New Roman" w:cs="Arial"/>
                <w:b/>
                <w:bCs/>
                <w:szCs w:val="20"/>
              </w:rPr>
              <w:t>Phone</w:t>
            </w:r>
          </w:p>
        </w:tc>
        <w:tc>
          <w:tcPr>
            <w:tcW w:w="1496" w:type="pct"/>
            <w:gridSpan w:val="2"/>
          </w:tcPr>
          <w:p w14:paraId="47AEF572" w14:textId="36AF8300" w:rsidR="0042588A" w:rsidRPr="00EA28FF" w:rsidRDefault="0042588A" w:rsidP="003632D9">
            <w:pPr>
              <w:spacing w:before="0" w:after="0"/>
              <w:rPr>
                <w:rFonts w:eastAsia="Times New Roman" w:cs="Arial"/>
                <w:szCs w:val="20"/>
              </w:rPr>
            </w:pPr>
            <w:r>
              <w:t>{ec1Phone}</w:t>
            </w:r>
          </w:p>
        </w:tc>
        <w:tc>
          <w:tcPr>
            <w:tcW w:w="899" w:type="pct"/>
            <w:gridSpan w:val="2"/>
          </w:tcPr>
          <w:p w14:paraId="1E0AE9F6" w14:textId="77777777" w:rsidR="0042588A" w:rsidRPr="003D7070" w:rsidRDefault="0042588A" w:rsidP="003632D9">
            <w:pPr>
              <w:spacing w:before="0" w:after="0"/>
              <w:rPr>
                <w:rFonts w:eastAsia="Times New Roman" w:cs="Arial"/>
                <w:b/>
                <w:bCs/>
                <w:szCs w:val="20"/>
              </w:rPr>
            </w:pPr>
            <w:r>
              <w:rPr>
                <w:rFonts w:eastAsia="Times New Roman" w:cs="Arial"/>
                <w:b/>
                <w:bCs/>
                <w:szCs w:val="20"/>
              </w:rPr>
              <w:t>Email</w:t>
            </w:r>
          </w:p>
        </w:tc>
        <w:tc>
          <w:tcPr>
            <w:tcW w:w="1636" w:type="pct"/>
          </w:tcPr>
          <w:p w14:paraId="23BE4A27" w14:textId="77777777" w:rsidR="0042588A" w:rsidRPr="00EA28FF" w:rsidRDefault="0042588A" w:rsidP="003632D9">
            <w:pPr>
              <w:spacing w:before="0" w:after="0"/>
              <w:rPr>
                <w:rFonts w:eastAsia="Times New Roman" w:cs="Arial"/>
                <w:szCs w:val="20"/>
              </w:rPr>
            </w:pPr>
            <w:r>
              <w:t>{ec1Email}</w:t>
            </w:r>
          </w:p>
        </w:tc>
      </w:tr>
      <w:tr w:rsidR="0042588A" w:rsidRPr="007C1FEF" w14:paraId="21C5EFC5" w14:textId="77777777" w:rsidTr="003632D9">
        <w:trPr>
          <w:trHeight w:val="345"/>
        </w:trPr>
        <w:tc>
          <w:tcPr>
            <w:tcW w:w="5000" w:type="pct"/>
            <w:gridSpan w:val="6"/>
            <w:shd w:val="clear" w:color="auto" w:fill="auto"/>
          </w:tcPr>
          <w:p w14:paraId="749F63D6" w14:textId="77777777" w:rsidR="0042588A" w:rsidRPr="00EA28FF" w:rsidRDefault="0042588A" w:rsidP="003632D9">
            <w:pPr>
              <w:spacing w:before="0" w:after="0"/>
              <w:jc w:val="left"/>
              <w:rPr>
                <w:rFonts w:eastAsia="Times New Roman" w:cs="Arial"/>
                <w:color w:val="000000" w:themeColor="text1"/>
                <w:szCs w:val="20"/>
              </w:rPr>
            </w:pPr>
            <w:r>
              <w:rPr>
                <w:rFonts w:eastAsia="Times New Roman" w:cs="Arial"/>
                <w:b/>
                <w:bCs/>
                <w:szCs w:val="20"/>
              </w:rPr>
              <w:t>Notes</w:t>
            </w:r>
            <w:r>
              <w:rPr>
                <w:rFonts w:eastAsia="Times New Roman" w:cs="Arial"/>
                <w:szCs w:val="20"/>
              </w:rPr>
              <w:t>:</w:t>
              <w:tab/>
            </w:r>
          </w:p>
        </w:tc>
      </w:tr>
      <w:tr w:rsidR="0042588A" w:rsidRPr="007C1FEF" w14:paraId="3912217E" w14:textId="77777777" w:rsidTr="003632D9">
        <w:trPr>
          <w:trHeight w:val="345"/>
        </w:trPr>
        <w:tc>
          <w:tcPr>
            <w:tcW w:w="5000" w:type="pct"/>
            <w:gridSpan w:val="6"/>
            <w:shd w:val="clear" w:color="auto" w:fill="F2F2F2" w:themeFill="background1" w:themeFillShade="F2"/>
          </w:tcPr>
          <w:p w14:paraId="418C291D" w14:textId="77777777" w:rsidR="0042588A" w:rsidRPr="00EA28FF" w:rsidRDefault="0042588A" w:rsidP="003632D9">
            <w:pPr>
              <w:spacing w:before="0" w:after="0"/>
              <w:rPr>
                <w:rFonts w:eastAsia="Times New Roman" w:cs="Arial"/>
                <w:szCs w:val="20"/>
              </w:rPr>
            </w:pPr>
            <w:r>
              <w:t>{ec1Notes}</w:t>
            </w:r>
          </w:p>
        </w:tc>
      </w:tr>
      <w:tr w:rsidR="0042588A" w:rsidRPr="007C1FEF" w14:paraId="6D76411E" w14:textId="77777777" w:rsidTr="003632D9">
        <w:trPr>
          <w:trHeight w:val="345"/>
        </w:trPr>
        <w:tc>
          <w:tcPr>
            <w:tcW w:w="969" w:type="pct"/>
          </w:tcPr>
          <w:p w14:paraId="079B9E17" w14:textId="77777777" w:rsidR="0042588A" w:rsidRPr="003D7070" w:rsidRDefault="0042588A" w:rsidP="003632D9">
            <w:pPr>
              <w:spacing w:before="0" w:after="0"/>
              <w:rPr>
                <w:rFonts w:eastAsia="Times New Roman" w:cs="Arial"/>
                <w:b/>
                <w:bCs/>
                <w:szCs w:val="20"/>
              </w:rPr>
            </w:pPr>
            <w:r>
              <w:rPr>
                <w:rFonts w:eastAsia="Times New Roman" w:cs="Arial"/>
                <w:b/>
                <w:bCs/>
                <w:szCs w:val="20"/>
              </w:rPr>
              <w:t>Name</w:t>
            </w:r>
          </w:p>
        </w:tc>
        <w:tc>
          <w:tcPr>
            <w:tcW w:w="1496" w:type="pct"/>
            <w:gridSpan w:val="2"/>
          </w:tcPr>
          <w:p w14:paraId="780C9E7C" w14:textId="77777777" w:rsidR="0042588A" w:rsidRPr="00EA28FF" w:rsidRDefault="0042588A" w:rsidP="003632D9">
            <w:pPr>
              <w:spacing w:before="0" w:after="0"/>
              <w:rPr>
                <w:rFonts w:eastAsia="Times New Roman" w:cs="Arial"/>
                <w:szCs w:val="20"/>
              </w:rPr>
            </w:pPr>
            <w:r>
              <w:t>{ec2Name}</w:t>
            </w:r>
          </w:p>
        </w:tc>
        <w:tc>
          <w:tcPr>
            <w:tcW w:w="899" w:type="pct"/>
            <w:gridSpan w:val="2"/>
          </w:tcPr>
          <w:p w14:paraId="1728FBDA" w14:textId="77777777" w:rsidR="0042588A" w:rsidRPr="003D7070" w:rsidRDefault="0042588A" w:rsidP="003632D9">
            <w:pPr>
              <w:spacing w:before="0" w:after="0"/>
              <w:rPr>
                <w:rFonts w:eastAsia="Times New Roman" w:cs="Arial"/>
                <w:b/>
                <w:bCs/>
                <w:szCs w:val="20"/>
              </w:rPr>
            </w:pPr>
            <w:r>
              <w:rPr>
                <w:rFonts w:eastAsia="Times New Roman" w:cs="Arial"/>
                <w:b/>
                <w:bCs/>
                <w:szCs w:val="20"/>
              </w:rPr>
              <w:t>Relationship</w:t>
            </w:r>
          </w:p>
        </w:tc>
        <w:tc>
          <w:tcPr>
            <w:tcW w:w="1636" w:type="pct"/>
          </w:tcPr>
          <w:p w14:paraId="1A5296F7" w14:textId="77777777" w:rsidR="0042588A" w:rsidRPr="00EA28FF" w:rsidRDefault="0042588A" w:rsidP="003632D9">
            <w:pPr>
              <w:spacing w:before="0" w:after="0"/>
              <w:rPr>
                <w:rFonts w:eastAsia="Times New Roman" w:cs="Arial"/>
                <w:szCs w:val="20"/>
              </w:rPr>
            </w:pPr>
            <w:r>
              <w:t>{ec2Relationship}</w:t>
            </w:r>
          </w:p>
        </w:tc>
      </w:tr>
      <w:tr w:rsidR="0042588A" w:rsidRPr="007C1FEF" w14:paraId="0AFA6B4B" w14:textId="77777777" w:rsidTr="003632D9">
        <w:trPr>
          <w:trHeight w:val="345"/>
        </w:trPr>
        <w:tc>
          <w:tcPr>
            <w:tcW w:w="969" w:type="pct"/>
            <w:tcBorders>
              <w:bottom w:val="single" w:sz="4" w:space="0" w:color="auto"/>
            </w:tcBorders>
          </w:tcPr>
          <w:p w14:paraId="6CAD0F5C" w14:textId="77777777" w:rsidR="0042588A" w:rsidRPr="003D7070" w:rsidRDefault="0042588A" w:rsidP="003632D9">
            <w:pPr>
              <w:spacing w:before="0" w:after="0"/>
              <w:rPr>
                <w:rFonts w:eastAsia="Times New Roman" w:cs="Arial"/>
                <w:b/>
                <w:bCs/>
                <w:szCs w:val="20"/>
              </w:rPr>
            </w:pPr>
            <w:r>
              <w:rPr>
                <w:rFonts w:eastAsia="Times New Roman" w:cs="Arial"/>
                <w:b/>
                <w:bCs/>
                <w:szCs w:val="20"/>
              </w:rPr>
              <w:lastRenderedPageBreak/>
              <w:t>Phone</w:t>
            </w:r>
          </w:p>
        </w:tc>
        <w:tc>
          <w:tcPr>
            <w:tcW w:w="1496" w:type="pct"/>
            <w:gridSpan w:val="2"/>
            <w:tcBorders>
              <w:bottom w:val="single" w:sz="4" w:space="0" w:color="auto"/>
            </w:tcBorders>
          </w:tcPr>
          <w:p w14:paraId="4633392D" w14:textId="77777777" w:rsidR="0042588A" w:rsidRPr="00EA28FF" w:rsidRDefault="0042588A" w:rsidP="003632D9">
            <w:pPr>
              <w:spacing w:before="0" w:after="0"/>
              <w:rPr>
                <w:rFonts w:eastAsia="Times New Roman" w:cs="Arial"/>
                <w:szCs w:val="20"/>
              </w:rPr>
            </w:pPr>
            <w:r>
              <w:t>{ec2Phone}</w:t>
            </w:r>
          </w:p>
        </w:tc>
        <w:tc>
          <w:tcPr>
            <w:tcW w:w="899" w:type="pct"/>
            <w:gridSpan w:val="2"/>
            <w:tcBorders>
              <w:bottom w:val="single" w:sz="4" w:space="0" w:color="auto"/>
            </w:tcBorders>
          </w:tcPr>
          <w:p w14:paraId="36255DD2" w14:textId="77777777" w:rsidR="0042588A" w:rsidRPr="003D7070" w:rsidRDefault="0042588A" w:rsidP="003632D9">
            <w:pPr>
              <w:spacing w:before="0" w:after="0"/>
              <w:rPr>
                <w:rFonts w:eastAsia="Times New Roman" w:cs="Arial"/>
                <w:b/>
                <w:bCs/>
                <w:szCs w:val="20"/>
              </w:rPr>
            </w:pPr>
            <w:r>
              <w:rPr>
                <w:rFonts w:eastAsia="Times New Roman" w:cs="Arial"/>
                <w:b/>
                <w:bCs/>
                <w:szCs w:val="20"/>
              </w:rPr>
              <w:t>Email</w:t>
            </w:r>
          </w:p>
        </w:tc>
        <w:tc>
          <w:tcPr>
            <w:tcW w:w="1636" w:type="pct"/>
            <w:tcBorders>
              <w:bottom w:val="single" w:sz="4" w:space="0" w:color="auto"/>
            </w:tcBorders>
          </w:tcPr>
          <w:p w14:paraId="528D1F66" w14:textId="77777777" w:rsidR="0042588A" w:rsidRPr="00EA28FF" w:rsidRDefault="0042588A" w:rsidP="003632D9">
            <w:pPr>
              <w:spacing w:before="0" w:after="0"/>
              <w:rPr>
                <w:rFonts w:eastAsia="Times New Roman" w:cs="Arial"/>
                <w:szCs w:val="20"/>
              </w:rPr>
            </w:pPr>
            <w:r>
              <w:t>{ec2Email}</w:t>
            </w:r>
          </w:p>
        </w:tc>
      </w:tr>
      <w:tr w:rsidR="0042588A" w:rsidRPr="00EA28FF" w14:paraId="545166CD" w14:textId="77777777" w:rsidTr="003632D9">
        <w:trPr>
          <w:trHeight w:val="345"/>
        </w:trPr>
        <w:tc>
          <w:tcPr>
            <w:tcW w:w="5000" w:type="pct"/>
            <w:gridSpan w:val="6"/>
            <w:tcBorders>
              <w:bottom w:val="nil"/>
            </w:tcBorders>
          </w:tcPr>
          <w:p w14:paraId="43F2CA8D" w14:textId="77777777" w:rsidR="0042588A" w:rsidRPr="00EA28FF" w:rsidRDefault="0042588A" w:rsidP="003632D9">
            <w:pPr>
              <w:spacing w:before="0" w:after="0"/>
              <w:jc w:val="left"/>
              <w:rPr>
                <w:rFonts w:eastAsia="Times New Roman" w:cs="Arial"/>
                <w:szCs w:val="20"/>
              </w:rPr>
            </w:pPr>
            <w:r>
              <w:rPr>
                <w:rFonts w:eastAsia="Times New Roman" w:cs="Arial"/>
                <w:b/>
                <w:bCs/>
                <w:szCs w:val="20"/>
              </w:rPr>
              <w:t>Notes</w:t>
            </w:r>
            <w:r>
              <w:rPr>
                <w:rFonts w:eastAsia="Times New Roman" w:cs="Arial"/>
                <w:szCs w:val="20"/>
              </w:rPr>
              <w:t>:</w:t>
            </w:r>
          </w:p>
        </w:tc>
      </w:tr>
    </w:tbl>
    <w:tbl>
      <w:tblPr>
        <w:tblStyle w:val="TableGrid"/>
        <w:tblW w:w="5000" w:type="pct"/>
        <w:tblLook w:val="0000" w:firstRow="0" w:lastRow="0" w:firstColumn="0" w:lastColumn="0" w:noHBand="0" w:noVBand="0"/>
      </w:tblPr>
      <w:tblGrid>
        <w:gridCol w:w="504"/>
        <w:gridCol w:w="946"/>
        <w:gridCol w:w="157"/>
        <w:gridCol w:w="707"/>
        <w:gridCol w:w="365"/>
        <w:gridCol w:w="157"/>
        <w:gridCol w:w="585"/>
        <w:gridCol w:w="813"/>
        <w:gridCol w:w="788"/>
        <w:gridCol w:w="23"/>
        <w:gridCol w:w="125"/>
        <w:gridCol w:w="38"/>
        <w:gridCol w:w="298"/>
        <w:gridCol w:w="741"/>
        <w:gridCol w:w="66"/>
        <w:gridCol w:w="226"/>
        <w:gridCol w:w="745"/>
        <w:gridCol w:w="350"/>
        <w:gridCol w:w="486"/>
        <w:gridCol w:w="1088"/>
        <w:gridCol w:w="862"/>
      </w:tblGrid>
      <w:tr w:rsidR="0042588A" w:rsidRPr="00EA28FF" w14:paraId="5A1D3439" w14:textId="77777777" w:rsidTr="003632D9">
        <w:trPr>
          <w:trHeight w:val="283"/>
        </w:trPr>
        <w:tc>
          <w:tcPr>
            <w:tcW w:w="5000" w:type="pct"/>
            <w:gridSpan w:val="21"/>
            <w:shd w:val="clear" w:color="auto" w:fill="FFFFFF" w:themeFill="background1"/>
          </w:tcPr>
          <w:p w14:paraId="51E1AFAC" w14:textId="77777777" w:rsidR="0042588A" w:rsidRPr="00EA28FF" w:rsidRDefault="00000000" w:rsidP="003632D9">
            <w:pPr>
              <w:spacing w:before="0" w:after="0"/>
              <w:rPr>
                <w:sz w:val="22"/>
                <w:szCs w:val="24"/>
              </w:rPr>
            </w:pPr>
            <w:sdt>
              <w:sdtPr>
                <w:rPr>
                  <w:rFonts w:eastAsia="Times New Roman" w:cs="Arial"/>
                  <w:szCs w:val="20"/>
                </w:rPr>
                <w:id w:val="-1213719759"/>
                <w14:checkbox>
                  <w14:checked w14:val="0"/>
                  <w14:checkedState w14:val="2612" w14:font="MS Gothic"/>
                  <w14:uncheckedState w14:val="2610" w14:font="MS Gothic"/>
                </w14:checkbox>
              </w:sdtPr>
              <w:sdtContent>
                <w:r>
                  <w:rPr>
                    <w:rFonts w:ascii="Segoe UI Symbol" w:eastAsia="Times New Roman" w:hAnsi="Segoe UI Symbol" w:cs="Segoe UI Symbol"/>
                    <w:szCs w:val="20"/>
                  </w:rPr>
                  <w:t>☐</w:t>
                </w:r>
              </w:sdtContent>
            </w:sdt>
            <w:r>
              <w:rPr>
                <w:rFonts w:eastAsia="Times New Roman" w:cs="Arial"/>
                <w:szCs w:val="20"/>
              </w:rPr>
              <w:t xml:space="preserve"> </w:t>
            </w:r>
            <w:r>
              <w:rPr>
                <w:rFonts w:eastAsia="Times New Roman" w:cs="Arial"/>
                <w:b/>
                <w:bCs/>
                <w:szCs w:val="20"/>
              </w:rPr>
              <w:t>EPOA</w:t>
            </w:r>
            <w:r>
              <w:rPr>
                <w:rFonts w:eastAsia="Times New Roman" w:cs="Arial"/>
                <w:szCs w:val="20"/>
              </w:rPr>
              <w:t xml:space="preserve"> (Enduring Power of Attorney) Copy Received</w:t>
            </w:r>
          </w:p>
        </w:tc>
      </w:tr>
      <w:tr w:rsidR="0042588A" w:rsidRPr="007C1FEF" w14:paraId="3AE016BB" w14:textId="77777777" w:rsidTr="003632D9">
        <w:trPr>
          <w:trHeight w:val="283"/>
        </w:trPr>
        <w:tc>
          <w:tcPr>
            <w:tcW w:w="5000" w:type="pct"/>
            <w:gridSpan w:val="21"/>
            <w:shd w:val="clear" w:color="auto" w:fill="F2F2F2" w:themeFill="background1" w:themeFillShade="F2"/>
          </w:tcPr>
          <w:p w14:paraId="2D694746" w14:textId="77777777" w:rsidR="0042588A" w:rsidRPr="007C1FEF" w:rsidRDefault="0042588A" w:rsidP="003632D9">
            <w:pPr>
              <w:pStyle w:val="Heading2"/>
              <w:rPr>
                <w:rFonts w:eastAsia="Times New Roman" w:cs="Arial"/>
                <w:sz w:val="18"/>
                <w:szCs w:val="18"/>
              </w:rPr>
            </w:pPr>
            <w:bookmarkStart w:id="4" w:name="_Allergies"/>
            <w:bookmarkEnd w:id="4"/>
            <w:r>
              <w:rPr>
                <w:color w:val="auto"/>
              </w:rPr>
              <w:t>Allergies</w:t>
            </w:r>
          </w:p>
        </w:tc>
      </w:tr>
      <w:tr w:rsidR="0042588A" w:rsidRPr="007C1FEF" w14:paraId="45787D34" w14:textId="77777777" w:rsidTr="002B60CE">
        <w:trPr>
          <w:trHeight w:val="384"/>
        </w:trPr>
        <w:sdt>
          <w:sdtPr>
            <w:rPr>
              <w:rFonts w:eastAsia="Times New Roman" w:cs="Arial"/>
              <w:sz w:val="18"/>
              <w:szCs w:val="18"/>
            </w:rPr>
            <w:id w:val="2124803130"/>
            <w14:checkbox>
              <w14:checked w14:val="0"/>
              <w14:checkedState w14:val="2612" w14:font="MS Gothic"/>
              <w14:uncheckedState w14:val="2610" w14:font="MS Gothic"/>
            </w14:checkbox>
          </w:sdtPr>
          <w:sdtContent>
            <w:tc>
              <w:tcPr>
                <w:tcW w:w="250" w:type="pct"/>
              </w:tcPr>
              <w:p w14:paraId="41D4D6A8" w14:textId="77777777" w:rsidR="0042588A" w:rsidRPr="007C1FEF" w:rsidRDefault="0042588A" w:rsidP="003632D9">
                <w:pPr>
                  <w:spacing w:before="0" w:after="0"/>
                  <w:rPr>
                    <w:rFonts w:eastAsia="Times New Roman" w:cs="Arial"/>
                    <w:sz w:val="18"/>
                    <w:szCs w:val="18"/>
                  </w:rPr>
                </w:pPr>
                <w:r>
                  <w:rPr>
                    <w:rFonts w:ascii="MS Gothic" w:eastAsia="MS Gothic" w:hAnsi="MS Gothic" w:cs="Arial" w:hint="eastAsia"/>
                    <w:sz w:val="18"/>
                    <w:szCs w:val="18"/>
                  </w:rPr>
                  <w:t>☐</w:t>
                </w:r>
              </w:p>
            </w:tc>
          </w:sdtContent>
        </w:sdt>
        <w:tc>
          <w:tcPr>
            <w:tcW w:w="899" w:type="pct"/>
            <w:gridSpan w:val="3"/>
          </w:tcPr>
          <w:p w14:paraId="1D3BB2E4" w14:textId="4607EBE6" w:rsidR="0042588A" w:rsidRPr="003D7070" w:rsidRDefault="0042588A" w:rsidP="003632D9">
            <w:pPr>
              <w:spacing w:before="0" w:after="0"/>
              <w:rPr>
                <w:rFonts w:eastAsia="Times New Roman" w:cs="Arial"/>
                <w:b/>
                <w:bCs/>
                <w:szCs w:val="20"/>
              </w:rPr>
            </w:pPr>
            <w:r>
              <w:rPr>
                <w:rFonts w:eastAsia="Times New Roman" w:cs="Arial"/>
                <w:b/>
                <w:bCs/>
                <w:szCs w:val="20"/>
              </w:rPr>
              <w:t xml:space="preserve">Food </w:t>
            </w:r>
            <w:r>
              <w:rPr>
                <w:rFonts w:cstheme="minorHAnsi"/>
                <w:b/>
                <w:bCs/>
                <w:color w:val="FFFFFF" w:themeColor="background1"/>
                <w:w w:val="95"/>
                <w:szCs w:val="20"/>
              </w:rPr>
              <w:t>LMS TRPY</w:t>
            </w:r>
          </w:p>
        </w:tc>
        <w:tc>
          <w:tcPr>
            <w:tcW w:w="3851" w:type="pct"/>
            <w:gridSpan w:val="17"/>
          </w:tcPr>
          <w:p w14:paraId="164A8FBA" w14:textId="77777777" w:rsidR="0042588A" w:rsidRPr="00EA28FF" w:rsidRDefault="0042588A" w:rsidP="003632D9">
            <w:pPr>
              <w:spacing w:before="0" w:after="0"/>
              <w:rPr>
                <w:rFonts w:eastAsia="Times New Roman" w:cs="Arial"/>
                <w:szCs w:val="20"/>
              </w:rPr>
            </w:pPr>
            <w:r>
              <w:t>{allergies}</w:t>
            </w:r>
          </w:p>
        </w:tc>
      </w:tr>
      <w:tr w:rsidR="002B60CE" w:rsidRPr="007C1FEF" w14:paraId="2F054CF4" w14:textId="77777777" w:rsidTr="002B60CE">
        <w:trPr>
          <w:trHeight w:val="283"/>
        </w:trPr>
        <w:sdt>
          <w:sdtPr>
            <w:rPr>
              <w:rFonts w:eastAsia="Times New Roman" w:cs="Arial"/>
              <w:sz w:val="18"/>
              <w:szCs w:val="18"/>
            </w:rPr>
            <w:id w:val="-659770344"/>
            <w14:checkbox>
              <w14:checked w14:val="0"/>
              <w14:checkedState w14:val="2612" w14:font="MS Gothic"/>
              <w14:uncheckedState w14:val="2610" w14:font="MS Gothic"/>
            </w14:checkbox>
          </w:sdtPr>
          <w:sdtContent>
            <w:tc>
              <w:tcPr>
                <w:tcW w:w="250" w:type="pct"/>
              </w:tcPr>
              <w:p w14:paraId="3A681B4B" w14:textId="77777777" w:rsidR="002B60CE" w:rsidRPr="007C1FEF" w:rsidRDefault="002B60CE" w:rsidP="002B60CE">
                <w:pPr>
                  <w:spacing w:before="0" w:after="0"/>
                  <w:rPr>
                    <w:rFonts w:eastAsia="Times New Roman" w:cs="Arial"/>
                    <w:sz w:val="18"/>
                    <w:szCs w:val="18"/>
                  </w:rPr>
                </w:pPr>
                <w:r>
                  <w:rPr>
                    <w:rFonts w:ascii="MS Gothic" w:eastAsia="MS Gothic" w:hAnsi="MS Gothic" w:cs="Arial" w:hint="eastAsia"/>
                    <w:sz w:val="18"/>
                    <w:szCs w:val="18"/>
                  </w:rPr>
                  <w:t>☐</w:t>
                </w:r>
              </w:p>
            </w:tc>
          </w:sdtContent>
        </w:sdt>
        <w:tc>
          <w:tcPr>
            <w:tcW w:w="899" w:type="pct"/>
            <w:gridSpan w:val="3"/>
          </w:tcPr>
          <w:p w14:paraId="2FC1F379" w14:textId="77777777" w:rsidR="002B60CE" w:rsidRPr="003D7070" w:rsidRDefault="002B60CE" w:rsidP="002B60CE">
            <w:pPr>
              <w:spacing w:before="0" w:after="0"/>
              <w:rPr>
                <w:rFonts w:eastAsia="Times New Roman" w:cs="Arial"/>
                <w:b/>
                <w:bCs/>
                <w:szCs w:val="20"/>
              </w:rPr>
            </w:pPr>
            <w:r>
              <w:rPr>
                <w:rFonts w:eastAsia="Times New Roman" w:cs="Arial"/>
                <w:b/>
                <w:bCs/>
                <w:szCs w:val="20"/>
              </w:rPr>
              <w:t>Medication</w:t>
            </w:r>
          </w:p>
          <w:p w14:paraId="46EBD933" w14:textId="77777777" w:rsidR="002B60CE" w:rsidRPr="003D7070" w:rsidRDefault="002B60CE" w:rsidP="002B60CE">
            <w:pPr>
              <w:spacing w:before="0" w:after="0"/>
              <w:rPr>
                <w:rFonts w:eastAsia="Times New Roman" w:cs="Arial"/>
                <w:b/>
                <w:bCs/>
                <w:szCs w:val="20"/>
              </w:rPr>
            </w:pPr>
          </w:p>
        </w:tc>
        <w:tc>
          <w:tcPr>
            <w:tcW w:w="3851" w:type="pct"/>
            <w:gridSpan w:val="17"/>
          </w:tcPr>
          <w:p w14:paraId="60F841E8" w14:textId="6DB2D240" w:rsidR="002B60CE" w:rsidRPr="00EA28FF" w:rsidRDefault="002B60CE" w:rsidP="002B60CE">
            <w:pPr>
              <w:spacing w:before="0" w:after="0"/>
              <w:rPr>
                <w:rFonts w:eastAsia="Times New Roman" w:cs="Arial"/>
                <w:szCs w:val="20"/>
              </w:rPr>
            </w:pPr>
            <w:r>
              <w:t>{allergies}</w:t>
            </w:r>
          </w:p>
        </w:tc>
      </w:tr>
      <w:tr w:rsidR="002B60CE" w:rsidRPr="007C1FEF" w14:paraId="234E25B3" w14:textId="77777777" w:rsidTr="002B60CE">
        <w:trPr>
          <w:trHeight w:val="283"/>
        </w:trPr>
        <w:sdt>
          <w:sdtPr>
            <w:rPr>
              <w:rFonts w:eastAsia="Times New Roman" w:cs="Arial"/>
              <w:sz w:val="18"/>
              <w:szCs w:val="18"/>
            </w:rPr>
            <w:id w:val="-1077588687"/>
            <w14:checkbox>
              <w14:checked w14:val="0"/>
              <w14:checkedState w14:val="2612" w14:font="MS Gothic"/>
              <w14:uncheckedState w14:val="2610" w14:font="MS Gothic"/>
            </w14:checkbox>
          </w:sdtPr>
          <w:sdtContent>
            <w:tc>
              <w:tcPr>
                <w:tcW w:w="250" w:type="pct"/>
              </w:tcPr>
              <w:p w14:paraId="79660727" w14:textId="77777777" w:rsidR="002B60CE" w:rsidRPr="007C1FEF" w:rsidRDefault="002B60CE" w:rsidP="002B60CE">
                <w:pPr>
                  <w:spacing w:before="0" w:after="0"/>
                  <w:rPr>
                    <w:rFonts w:eastAsia="Times New Roman" w:cs="Arial"/>
                    <w:sz w:val="18"/>
                    <w:szCs w:val="18"/>
                  </w:rPr>
                </w:pPr>
                <w:r>
                  <w:rPr>
                    <w:rFonts w:ascii="MS Gothic" w:eastAsia="MS Gothic" w:hAnsi="MS Gothic" w:cs="Arial" w:hint="eastAsia"/>
                    <w:sz w:val="18"/>
                    <w:szCs w:val="18"/>
                  </w:rPr>
                  <w:t>☐</w:t>
                </w:r>
              </w:p>
            </w:tc>
          </w:sdtContent>
        </w:sdt>
        <w:tc>
          <w:tcPr>
            <w:tcW w:w="899" w:type="pct"/>
            <w:gridSpan w:val="3"/>
          </w:tcPr>
          <w:p w14:paraId="5A2D4D31" w14:textId="77777777" w:rsidR="002B60CE" w:rsidRPr="003D7070" w:rsidRDefault="002B60CE" w:rsidP="002B60CE">
            <w:pPr>
              <w:spacing w:before="0" w:after="0"/>
              <w:rPr>
                <w:rFonts w:eastAsia="Times New Roman" w:cs="Arial"/>
                <w:b/>
                <w:bCs/>
                <w:szCs w:val="20"/>
              </w:rPr>
            </w:pPr>
            <w:r>
              <w:rPr>
                <w:rFonts w:eastAsia="Times New Roman" w:cs="Arial"/>
                <w:b/>
                <w:bCs/>
                <w:szCs w:val="20"/>
              </w:rPr>
              <w:t>Other (specify)</w:t>
            </w:r>
          </w:p>
        </w:tc>
        <w:tc>
          <w:tcPr>
            <w:tcW w:w="3851" w:type="pct"/>
            <w:gridSpan w:val="17"/>
          </w:tcPr>
          <w:p w14:paraId="16F72B8B" w14:textId="77777777" w:rsidR="002B60CE" w:rsidRPr="00EA28FF" w:rsidRDefault="002B60CE" w:rsidP="002B60CE">
            <w:pPr>
              <w:spacing w:before="0" w:after="0"/>
              <w:rPr>
                <w:rFonts w:eastAsia="Times New Roman" w:cs="Arial"/>
                <w:szCs w:val="20"/>
              </w:rPr>
            </w:pPr>
            <w:r>
              <w:t>{otherAllergies}</w:t>
            </w:r>
          </w:p>
        </w:tc>
      </w:tr>
      <w:tr w:rsidR="002B60CE" w:rsidRPr="007C1FEF" w14:paraId="28503305" w14:textId="77777777" w:rsidTr="003632D9">
        <w:trPr>
          <w:trHeight w:val="2385"/>
        </w:trPr>
        <w:tc>
          <w:tcPr>
            <w:tcW w:w="5000" w:type="pct"/>
            <w:gridSpan w:val="21"/>
          </w:tcPr>
          <w:p w14:paraId="08091255" w14:textId="77777777" w:rsidR="002B60CE" w:rsidRPr="003D7070" w:rsidRDefault="002B60CE" w:rsidP="002B60CE">
            <w:pPr>
              <w:spacing w:before="0" w:after="0"/>
              <w:rPr>
                <w:rFonts w:eastAsia="Times New Roman" w:cs="Arial"/>
                <w:b/>
                <w:bCs/>
                <w:szCs w:val="20"/>
              </w:rPr>
            </w:pPr>
            <w:r>
              <w:rPr>
                <w:rFonts w:eastAsia="Times New Roman" w:cs="Arial"/>
                <w:b/>
                <w:bCs/>
                <w:szCs w:val="20"/>
              </w:rPr>
              <w:t>Alerts</w:t>
            </w:r>
          </w:p>
          <w:p w14:paraId="5F10F33C" w14:textId="77777777" w:rsidR="002B60CE" w:rsidRPr="00EA28FF" w:rsidRDefault="002B60CE" w:rsidP="002B60CE">
            <w:pPr>
              <w:spacing w:before="0" w:after="0"/>
              <w:rPr>
                <w:rFonts w:eastAsia="Times New Roman" w:cs="Arial"/>
                <w:szCs w:val="20"/>
              </w:rPr>
            </w:pPr>
            <w:r>
              <w:rPr>
                <w:rFonts w:eastAsia="Times New Roman" w:cs="Arial"/>
                <w:sz w:val="16"/>
                <w:szCs w:val="16"/>
              </w:rPr>
              <w:t>(Does the participant have an asthma plan, epilepsy plan, anaphylaxis plan etc? Please provide a copy of the plan)</w:t>
            </w:r>
          </w:p>
        </w:tc>
      </w:tr>
      <w:tr w:rsidR="002B60CE" w:rsidRPr="007C1FEF" w14:paraId="58C8741D" w14:textId="77777777" w:rsidTr="003632D9">
        <w:trPr>
          <w:trHeight w:val="397"/>
        </w:trPr>
        <w:tc>
          <w:tcPr>
            <w:tcW w:w="5000" w:type="pct"/>
            <w:gridSpan w:val="21"/>
            <w:shd w:val="clear" w:color="auto" w:fill="F2F2F2" w:themeFill="background1" w:themeFillShade="F2"/>
          </w:tcPr>
          <w:p w14:paraId="27C201B6" w14:textId="77777777" w:rsidR="002B60CE" w:rsidRPr="007C1FEF" w:rsidRDefault="002B60CE" w:rsidP="002B60CE">
            <w:pPr>
              <w:pStyle w:val="Heading2"/>
            </w:pPr>
            <w:bookmarkStart w:id="5" w:name="_Participant_Home_Visiting"/>
            <w:bookmarkStart w:id="6" w:name="_Toc98616360"/>
            <w:bookmarkStart w:id="7" w:name="_Toc111581687"/>
            <w:bookmarkStart w:id="8" w:name="_Toc112729306"/>
            <w:bookmarkEnd w:id="5"/>
            <w:r>
              <w:rPr>
                <w:color w:val="auto"/>
              </w:rPr>
              <w:t>P</w:t>
            </w:r>
            <w:bookmarkEnd w:id="6"/>
            <w:bookmarkEnd w:id="7"/>
            <w:bookmarkEnd w:id="8"/>
            <w:r>
              <w:rPr>
                <w:color w:val="auto"/>
              </w:rPr>
              <w:t>articipant Home Visiting Information</w:t>
            </w:r>
          </w:p>
        </w:tc>
      </w:tr>
      <w:tr w:rsidR="002B60CE" w:rsidRPr="007C1FEF" w14:paraId="28791C76" w14:textId="77777777" w:rsidTr="002B60CE">
        <w:trPr>
          <w:trHeight w:val="397"/>
        </w:trPr>
        <w:tc>
          <w:tcPr>
            <w:tcW w:w="1408" w:type="pct"/>
            <w:gridSpan w:val="6"/>
          </w:tcPr>
          <w:p w14:paraId="1D1B63F0"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Participant Location/Address</w:t>
            </w:r>
          </w:p>
        </w:tc>
        <w:tc>
          <w:tcPr>
            <w:tcW w:w="3592" w:type="pct"/>
            <w:gridSpan w:val="15"/>
          </w:tcPr>
          <w:p w14:paraId="3ED5BB24" w14:textId="4756AF50" w:rsidR="002B60CE" w:rsidRPr="00F73C8A" w:rsidRDefault="002B60CE" w:rsidP="002B60CE">
            <w:pPr>
              <w:spacing w:before="0" w:after="0"/>
              <w:jc w:val="left"/>
              <w:rPr>
                <w:rFonts w:eastAsia="Times New Roman" w:cs="Arial"/>
                <w:szCs w:val="20"/>
              </w:rPr>
            </w:pPr>
            <w:r>
              <w:t>{residentialAddress}</w:t>
            </w:r>
          </w:p>
        </w:tc>
      </w:tr>
      <w:tr w:rsidR="002B60CE" w:rsidRPr="007C1FEF" w14:paraId="58481399" w14:textId="77777777" w:rsidTr="002B60CE">
        <w:trPr>
          <w:trHeight w:val="397"/>
        </w:trPr>
        <w:tc>
          <w:tcPr>
            <w:tcW w:w="1408" w:type="pct"/>
            <w:gridSpan w:val="6"/>
          </w:tcPr>
          <w:p w14:paraId="4945A02D"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Access</w:t>
            </w:r>
          </w:p>
        </w:tc>
        <w:tc>
          <w:tcPr>
            <w:tcW w:w="3592" w:type="pct"/>
            <w:gridSpan w:val="15"/>
          </w:tcPr>
          <w:p w14:paraId="0F1EB8DD" w14:textId="351C2186" w:rsidR="002B60CE" w:rsidRPr="00F73C8A" w:rsidRDefault="00000000" w:rsidP="002B60CE">
            <w:pPr>
              <w:spacing w:before="0" w:after="0"/>
              <w:jc w:val="left"/>
              <w:rPr>
                <w:rFonts w:eastAsia="Times New Roman" w:cs="Arial"/>
                <w:szCs w:val="20"/>
              </w:rPr>
            </w:pPr>
            <w:sdt>
              <w:sdtPr>
                <w:rPr>
                  <w:rFonts w:eastAsia="Times New Roman" w:cs="Arial"/>
                  <w:szCs w:val="20"/>
                </w:rPr>
                <w:id w:val="106329186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Front door </w:t>
            </w:r>
          </w:p>
          <w:p w14:paraId="28A6B9F2" w14:textId="77777777" w:rsidR="002B60CE" w:rsidRPr="00F73C8A" w:rsidRDefault="00000000" w:rsidP="002B60CE">
            <w:pPr>
              <w:spacing w:before="0" w:after="0"/>
              <w:jc w:val="left"/>
              <w:rPr>
                <w:rFonts w:eastAsia="Times New Roman" w:cs="Arial"/>
                <w:szCs w:val="20"/>
              </w:rPr>
            </w:pPr>
            <w:sdt>
              <w:sdtPr>
                <w:rPr>
                  <w:rFonts w:eastAsia="Times New Roman" w:cs="Arial"/>
                  <w:szCs w:val="20"/>
                </w:rPr>
                <w:id w:val="-1540733667"/>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Back door</w:t>
            </w:r>
          </w:p>
          <w:p w14:paraId="1F385394" w14:textId="77777777" w:rsidR="002B60CE" w:rsidRPr="00F73C8A" w:rsidRDefault="00000000" w:rsidP="002B60CE">
            <w:pPr>
              <w:spacing w:before="0" w:after="0"/>
              <w:jc w:val="left"/>
              <w:rPr>
                <w:rFonts w:eastAsia="Times New Roman" w:cs="Arial"/>
                <w:szCs w:val="20"/>
              </w:rPr>
            </w:pPr>
            <w:sdt>
              <w:sdtPr>
                <w:rPr>
                  <w:rFonts w:eastAsia="Times New Roman" w:cs="Arial"/>
                  <w:szCs w:val="20"/>
                </w:rPr>
                <w:id w:val="1369104679"/>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Other (specify)</w:t>
            </w:r>
          </w:p>
          <w:p w14:paraId="4EEB265D" w14:textId="77777777" w:rsidR="002B60CE" w:rsidRPr="00F73C8A" w:rsidRDefault="002B60CE" w:rsidP="002B60CE">
            <w:pPr>
              <w:spacing w:before="0" w:after="0"/>
              <w:jc w:val="left"/>
              <w:rPr>
                <w:rFonts w:eastAsia="Times New Roman" w:cs="Arial"/>
                <w:szCs w:val="20"/>
              </w:rPr>
            </w:pPr>
          </w:p>
          <w:p w14:paraId="2E2B9035" w14:textId="77777777" w:rsidR="002B60CE" w:rsidRPr="00F73C8A" w:rsidRDefault="002B60CE" w:rsidP="002B60CE">
            <w:pPr>
              <w:spacing w:before="0" w:after="0"/>
              <w:jc w:val="left"/>
              <w:rPr>
                <w:rFonts w:eastAsia="Times New Roman" w:cs="Arial"/>
                <w:b/>
                <w:bCs/>
                <w:szCs w:val="20"/>
              </w:rPr>
            </w:pPr>
          </w:p>
        </w:tc>
      </w:tr>
      <w:tr w:rsidR="002B60CE" w:rsidRPr="007C1FEF" w14:paraId="003E1E26" w14:textId="77777777" w:rsidTr="003D7070">
        <w:trPr>
          <w:trHeight w:val="397"/>
        </w:trPr>
        <w:tc>
          <w:tcPr>
            <w:tcW w:w="1408" w:type="pct"/>
            <w:gridSpan w:val="6"/>
          </w:tcPr>
          <w:p w14:paraId="6024C652"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Parking</w:t>
            </w:r>
          </w:p>
        </w:tc>
        <w:tc>
          <w:tcPr>
            <w:tcW w:w="1328" w:type="pct"/>
            <w:gridSpan w:val="7"/>
          </w:tcPr>
          <w:p w14:paraId="7DD92DA6" w14:textId="6E5170D5" w:rsidR="002B60CE" w:rsidRPr="00F73C8A" w:rsidRDefault="00000000" w:rsidP="002B60CE">
            <w:pPr>
              <w:spacing w:before="0" w:after="0"/>
              <w:jc w:val="left"/>
              <w:rPr>
                <w:rFonts w:eastAsia="Times New Roman" w:cs="Arial"/>
                <w:szCs w:val="20"/>
              </w:rPr>
            </w:pPr>
            <w:sdt>
              <w:sdtPr>
                <w:rPr>
                  <w:rFonts w:eastAsia="Times New Roman" w:cs="Arial"/>
                  <w:szCs w:val="20"/>
                </w:rPr>
                <w:id w:val="1779289346"/>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Off street  </w:t>
            </w:r>
            <w:sdt>
              <w:sdtPr>
                <w:rPr>
                  <w:rFonts w:eastAsia="Times New Roman" w:cs="Arial"/>
                  <w:szCs w:val="20"/>
                </w:rPr>
                <w:id w:val="123512225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Street  </w:t>
            </w:r>
            <w:sdt>
              <w:sdtPr>
                <w:rPr>
                  <w:rFonts w:eastAsia="Times New Roman" w:cs="Arial"/>
                  <w:szCs w:val="20"/>
                </w:rPr>
                <w:id w:val="-809321762"/>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Other (specify)</w:t>
            </w:r>
          </w:p>
        </w:tc>
        <w:tc>
          <w:tcPr>
            <w:tcW w:w="2264" w:type="pct"/>
            <w:gridSpan w:val="8"/>
          </w:tcPr>
          <w:p w14:paraId="0FB92ECC" w14:textId="77777777" w:rsidR="002B60CE" w:rsidRPr="00F73C8A" w:rsidRDefault="002B60CE" w:rsidP="002B60CE">
            <w:pPr>
              <w:spacing w:before="0" w:after="0"/>
              <w:jc w:val="left"/>
              <w:rPr>
                <w:rFonts w:eastAsia="Times New Roman" w:cs="Arial"/>
                <w:szCs w:val="20"/>
              </w:rPr>
            </w:pPr>
            <w:r>
              <w:rPr>
                <w:rFonts w:eastAsia="Times New Roman" w:cs="Arial"/>
                <w:szCs w:val="20"/>
              </w:rPr>
              <w:t xml:space="preserve">Notes: </w:t>
            </w:r>
          </w:p>
          <w:p w14:paraId="4E44F464" w14:textId="77777777" w:rsidR="002B60CE" w:rsidRPr="00F73C8A" w:rsidRDefault="002B60CE" w:rsidP="002B60CE">
            <w:pPr>
              <w:spacing w:before="0" w:after="0"/>
              <w:jc w:val="left"/>
              <w:rPr>
                <w:rFonts w:eastAsia="Times New Roman" w:cs="Arial"/>
                <w:szCs w:val="20"/>
              </w:rPr>
            </w:pPr>
          </w:p>
          <w:p w14:paraId="46608794" w14:textId="77777777" w:rsidR="002B60CE" w:rsidRPr="00F73C8A" w:rsidRDefault="002B60CE" w:rsidP="002B60CE">
            <w:pPr>
              <w:spacing w:before="0" w:after="0"/>
              <w:jc w:val="left"/>
              <w:rPr>
                <w:rFonts w:eastAsia="Times New Roman" w:cs="Arial"/>
                <w:szCs w:val="20"/>
              </w:rPr>
            </w:pPr>
          </w:p>
        </w:tc>
      </w:tr>
      <w:tr w:rsidR="002B60CE" w:rsidRPr="007C1FEF" w14:paraId="6B95FE3D" w14:textId="77777777" w:rsidTr="002B60CE">
        <w:trPr>
          <w:trHeight w:val="794"/>
        </w:trPr>
        <w:tc>
          <w:tcPr>
            <w:tcW w:w="1408" w:type="pct"/>
            <w:gridSpan w:val="6"/>
          </w:tcPr>
          <w:p w14:paraId="6A174210"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Transport Arrangements</w:t>
            </w:r>
          </w:p>
        </w:tc>
        <w:tc>
          <w:tcPr>
            <w:tcW w:w="3592" w:type="pct"/>
            <w:gridSpan w:val="15"/>
          </w:tcPr>
          <w:p w14:paraId="194E4ABD" w14:textId="71E3814A" w:rsidR="002B60CE" w:rsidRPr="00F73C8A" w:rsidRDefault="00000000" w:rsidP="002B60CE">
            <w:pPr>
              <w:spacing w:before="0" w:after="0"/>
              <w:jc w:val="left"/>
              <w:rPr>
                <w:rFonts w:eastAsia="Times New Roman" w:cs="Arial"/>
                <w:szCs w:val="20"/>
              </w:rPr>
            </w:pPr>
            <w:sdt>
              <w:sdtPr>
                <w:rPr>
                  <w:rFonts w:eastAsia="Times New Roman" w:cs="Arial"/>
                  <w:szCs w:val="20"/>
                </w:rPr>
                <w:id w:val="-493034703"/>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Care Giver Car     </w:t>
            </w:r>
            <w:sdt>
              <w:sdtPr>
                <w:rPr>
                  <w:rFonts w:eastAsia="Times New Roman" w:cs="Arial"/>
                  <w:szCs w:val="20"/>
                </w:rPr>
                <w:id w:val="-54027566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Taxi     </w:t>
            </w:r>
            <w:sdt>
              <w:sdtPr>
                <w:rPr>
                  <w:rFonts w:eastAsia="Times New Roman" w:cs="Arial"/>
                  <w:szCs w:val="20"/>
                </w:rPr>
                <w:id w:val="-625312109"/>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Disability Permit     </w:t>
            </w:r>
            <w:sdt>
              <w:sdtPr>
                <w:rPr>
                  <w:rFonts w:eastAsia="Times New Roman" w:cs="Arial"/>
                  <w:szCs w:val="20"/>
                </w:rPr>
                <w:id w:val="2074925488"/>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Other (specify)</w:t>
            </w:r>
          </w:p>
        </w:tc>
      </w:tr>
      <w:tr w:rsidR="002B60CE" w:rsidRPr="007C1FEF" w14:paraId="359E5FF7" w14:textId="77777777" w:rsidTr="002B60CE">
        <w:trPr>
          <w:trHeight w:val="397"/>
        </w:trPr>
        <w:tc>
          <w:tcPr>
            <w:tcW w:w="1408" w:type="pct"/>
            <w:gridSpan w:val="6"/>
          </w:tcPr>
          <w:p w14:paraId="7447523C"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Background Info</w:t>
            </w:r>
          </w:p>
        </w:tc>
        <w:tc>
          <w:tcPr>
            <w:tcW w:w="3592" w:type="pct"/>
            <w:gridSpan w:val="15"/>
          </w:tcPr>
          <w:p w14:paraId="7B8557AA" w14:textId="51C9E7D9" w:rsidR="00E215BF" w:rsidRDefault="00E215BF" w:rsidP="006E3289">
            <w:pPr>
              <w:spacing w:before="0" w:after="0"/>
              <w:jc w:val="left"/>
              <w:rPr>
                <w:rFonts w:eastAsia="Times New Roman" w:cs="Arial"/>
                <w:szCs w:val="20"/>
              </w:rPr>
            </w:pPr>
            <w:r>
              <w:rPr>
                <w:rFonts w:eastAsia="Times New Roman" w:cs="Arial"/>
                <w:b/>
                <w:bCs/>
                <w:szCs w:val="20"/>
              </w:rPr>
              <w:t xml:space="preserve">Relationships: </w:t>
            </w:r>
          </w:p>
          <w:p w14:paraId="7BA3BC14" w14:textId="77777777" w:rsidR="00647079" w:rsidRPr="00E215BF" w:rsidRDefault="00647079" w:rsidP="00E215BF">
            <w:pPr>
              <w:spacing w:before="0" w:after="0"/>
              <w:jc w:val="left"/>
              <w:rPr>
                <w:rFonts w:eastAsia="Times New Roman" w:cs="Arial"/>
                <w:szCs w:val="20"/>
              </w:rPr>
            </w:pPr>
          </w:p>
          <w:p w14:paraId="17D9A44F" w14:textId="5DEDBEB0" w:rsidR="00E215BF" w:rsidRDefault="00E215BF" w:rsidP="003A0815">
            <w:pPr>
              <w:spacing w:before="0" w:after="0"/>
              <w:jc w:val="left"/>
              <w:rPr>
                <w:rFonts w:eastAsia="Times New Roman" w:cs="Arial"/>
                <w:szCs w:val="20"/>
              </w:rPr>
            </w:pPr>
            <w:r>
              <w:rPr>
                <w:rFonts w:eastAsia="Times New Roman" w:cs="Arial"/>
                <w:b/>
                <w:bCs/>
                <w:szCs w:val="20"/>
              </w:rPr>
              <w:t xml:space="preserve">Services: </w:t>
            </w:r>
          </w:p>
          <w:p w14:paraId="12D47E2C" w14:textId="77777777" w:rsidR="00647079" w:rsidRPr="00E215BF" w:rsidRDefault="00647079" w:rsidP="00E215BF">
            <w:pPr>
              <w:spacing w:before="0" w:after="0"/>
              <w:jc w:val="left"/>
              <w:rPr>
                <w:rFonts w:eastAsia="Times New Roman" w:cs="Arial"/>
                <w:szCs w:val="20"/>
              </w:rPr>
            </w:pPr>
          </w:p>
          <w:p w14:paraId="5C94A8D4" w14:textId="32CC0C71" w:rsidR="00E215BF" w:rsidRPr="00E215BF" w:rsidRDefault="00E215BF" w:rsidP="003A0815">
            <w:pPr>
              <w:spacing w:before="0" w:after="0"/>
              <w:jc w:val="left"/>
              <w:rPr>
                <w:rFonts w:eastAsia="Times New Roman" w:cs="Arial"/>
                <w:szCs w:val="20"/>
              </w:rPr>
            </w:pPr>
            <w:r>
              <w:rPr>
                <w:rFonts w:eastAsia="Times New Roman" w:cs="Arial"/>
                <w:b/>
                <w:bCs/>
                <w:szCs w:val="20"/>
              </w:rPr>
              <w:t>Interests and strengths:</w:t>
            </w:r>
            <w:r>
              <w:rPr>
                <w:rFonts w:eastAsia="Times New Roman" w:cs="Arial"/>
                <w:szCs w:val="20"/>
              </w:rPr>
              <w:t xml:space="preserve"> </w:t>
            </w:r>
          </w:p>
          <w:p w14:paraId="5342680B" w14:textId="0E72BE99" w:rsidR="002B60CE" w:rsidRPr="003A0815" w:rsidRDefault="00E215BF" w:rsidP="003A0815">
            <w:pPr>
              <w:spacing w:before="0" w:after="0"/>
              <w:jc w:val="left"/>
              <w:rPr>
                <w:rFonts w:eastAsia="Times New Roman" w:cs="Arial"/>
                <w:szCs w:val="20"/>
              </w:rPr>
            </w:pPr>
            <w:r>
              <w:rPr>
                <w:rFonts w:eastAsia="Times New Roman" w:cs="Arial"/>
                <w:b/>
                <w:bCs/>
                <w:szCs w:val="20"/>
              </w:rPr>
              <w:t xml:space="preserve">History of concerns: </w:t>
            </w:r>
            <w:r>
              <w:rPr>
                <w:rFonts w:eastAsia="Times New Roman" w:cs="Arial"/>
                <w:szCs w:val="20"/>
              </w:rPr>
              <w:t xml:space="preserve"> </w:t>
            </w:r>
          </w:p>
        </w:tc>
      </w:tr>
      <w:tr w:rsidR="002B60CE" w:rsidRPr="007C1FEF" w14:paraId="6DC2B411" w14:textId="77777777" w:rsidTr="002B60CE">
        <w:trPr>
          <w:trHeight w:val="397"/>
        </w:trPr>
        <w:tc>
          <w:tcPr>
            <w:tcW w:w="1408" w:type="pct"/>
            <w:gridSpan w:val="6"/>
          </w:tcPr>
          <w:p w14:paraId="17D444C6"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Pet Details</w:t>
            </w:r>
          </w:p>
        </w:tc>
        <w:tc>
          <w:tcPr>
            <w:tcW w:w="3592" w:type="pct"/>
            <w:gridSpan w:val="15"/>
          </w:tcPr>
          <w:p w14:paraId="455F22B1" w14:textId="77777777" w:rsidR="002B60CE" w:rsidRPr="00F73C8A" w:rsidRDefault="002B60CE" w:rsidP="002B60CE">
            <w:pPr>
              <w:spacing w:before="0" w:after="0"/>
              <w:jc w:val="left"/>
              <w:rPr>
                <w:rFonts w:eastAsia="Times New Roman" w:cs="Arial"/>
                <w:b/>
                <w:bCs/>
                <w:szCs w:val="20"/>
              </w:rPr>
            </w:pPr>
          </w:p>
        </w:tc>
      </w:tr>
      <w:tr w:rsidR="002B60CE" w:rsidRPr="007C1FEF" w14:paraId="2CF07DC0" w14:textId="77777777" w:rsidTr="002B60CE">
        <w:trPr>
          <w:trHeight w:val="1134"/>
        </w:trPr>
        <w:tc>
          <w:tcPr>
            <w:tcW w:w="1408" w:type="pct"/>
            <w:gridSpan w:val="6"/>
          </w:tcPr>
          <w:p w14:paraId="6182F339"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lastRenderedPageBreak/>
              <w:t>Emergency Plan</w:t>
            </w:r>
          </w:p>
        </w:tc>
        <w:tc>
          <w:tcPr>
            <w:tcW w:w="3592" w:type="pct"/>
            <w:gridSpan w:val="15"/>
          </w:tcPr>
          <w:p w14:paraId="77B9C611" w14:textId="547AFBE6" w:rsidR="002B60CE" w:rsidRPr="003A0815" w:rsidRDefault="000A0E0B" w:rsidP="002B60CE">
            <w:pPr>
              <w:spacing w:before="0" w:after="0"/>
              <w:jc w:val="left"/>
              <w:rPr>
                <w:rFonts w:eastAsia="Times New Roman" w:cs="Arial"/>
                <w:b/>
                <w:bCs/>
                <w:szCs w:val="20"/>
              </w:rPr>
            </w:pPr>
            <w:r>
              <w:rPr>
                <w:rFonts w:eastAsia="Times New Roman" w:cs="Arial"/>
                <w:b/>
                <w:bCs/>
                <w:szCs w:val="20"/>
              </w:rPr>
              <w:t>As stipulated in your individual Emergency and Disaster Management Plan (separate document)</w:t>
            </w:r>
          </w:p>
        </w:tc>
      </w:tr>
      <w:tr w:rsidR="002B60CE" w:rsidRPr="007C1FEF" w14:paraId="14D8809F" w14:textId="77777777" w:rsidTr="002B60CE">
        <w:trPr>
          <w:trHeight w:val="1134"/>
        </w:trPr>
        <w:tc>
          <w:tcPr>
            <w:tcW w:w="1408" w:type="pct"/>
            <w:gridSpan w:val="6"/>
          </w:tcPr>
          <w:p w14:paraId="21150718" w14:textId="1BABD5A0" w:rsidR="002B60CE" w:rsidRPr="003D7070" w:rsidRDefault="002B60CE" w:rsidP="002B60CE">
            <w:pPr>
              <w:spacing w:before="0" w:after="0"/>
              <w:jc w:val="left"/>
              <w:rPr>
                <w:rFonts w:eastAsia="Times New Roman" w:cs="Arial"/>
                <w:b/>
                <w:bCs/>
                <w:szCs w:val="20"/>
              </w:rPr>
            </w:pPr>
            <w:r>
              <w:rPr>
                <w:rFonts w:eastAsia="Times New Roman" w:cs="Arial"/>
                <w:b/>
                <w:bCs/>
                <w:szCs w:val="20"/>
              </w:rPr>
              <w:t>Response Plan if Participant is Not Home</w:t>
            </w:r>
          </w:p>
        </w:tc>
        <w:tc>
          <w:tcPr>
            <w:tcW w:w="3592" w:type="pct"/>
            <w:gridSpan w:val="15"/>
          </w:tcPr>
          <w:p w14:paraId="3EBDDD1D" w14:textId="0D1E9899" w:rsidR="002B60CE" w:rsidRPr="00F73C8A" w:rsidRDefault="002B60CE" w:rsidP="002B60CE">
            <w:pPr>
              <w:spacing w:before="0" w:after="0"/>
              <w:jc w:val="left"/>
              <w:rPr>
                <w:rFonts w:eastAsia="Times New Roman" w:cs="Arial"/>
                <w:b/>
                <w:bCs/>
                <w:szCs w:val="20"/>
              </w:rPr>
            </w:pPr>
          </w:p>
        </w:tc>
      </w:tr>
      <w:tr w:rsidR="002B60CE" w:rsidRPr="007C1FEF" w14:paraId="1AC43F99" w14:textId="77777777" w:rsidTr="003632D9">
        <w:trPr>
          <w:trHeight w:val="397"/>
        </w:trPr>
        <w:tc>
          <w:tcPr>
            <w:tcW w:w="5000" w:type="pct"/>
            <w:gridSpan w:val="21"/>
            <w:shd w:val="clear" w:color="auto" w:fill="F2F2F2" w:themeFill="background1" w:themeFillShade="F2"/>
          </w:tcPr>
          <w:p w14:paraId="50CB1A7E" w14:textId="77777777" w:rsidR="002B60CE" w:rsidRPr="007C1FEF" w:rsidRDefault="002B60CE" w:rsidP="002B60CE">
            <w:pPr>
              <w:pStyle w:val="Heading2"/>
              <w:rPr>
                <w:color w:val="FFFFFF" w:themeColor="background1"/>
              </w:rPr>
            </w:pPr>
            <w:bookmarkStart w:id="9" w:name="_Health_Information"/>
            <w:bookmarkStart w:id="10" w:name="_Toc98616361"/>
            <w:bookmarkStart w:id="11" w:name="_Toc111581688"/>
            <w:bookmarkStart w:id="12" w:name="_Toc112729307"/>
            <w:bookmarkEnd w:id="9"/>
            <w:r>
              <w:rPr>
                <w:color w:val="auto"/>
              </w:rPr>
              <w:t>Health Information</w:t>
            </w:r>
            <w:bookmarkEnd w:id="10"/>
            <w:bookmarkEnd w:id="11"/>
            <w:bookmarkEnd w:id="12"/>
          </w:p>
        </w:tc>
      </w:tr>
      <w:tr w:rsidR="002B60CE" w:rsidRPr="007C1FEF" w14:paraId="2B96F868" w14:textId="77777777" w:rsidTr="002B60CE">
        <w:trPr>
          <w:trHeight w:val="794"/>
        </w:trPr>
        <w:tc>
          <w:tcPr>
            <w:tcW w:w="1408" w:type="pct"/>
            <w:gridSpan w:val="6"/>
          </w:tcPr>
          <w:p w14:paraId="75C892AA" w14:textId="77777777" w:rsidR="002B60CE" w:rsidRPr="003D7070" w:rsidRDefault="002B60CE" w:rsidP="003D7070">
            <w:pPr>
              <w:spacing w:before="0" w:after="0"/>
              <w:jc w:val="left"/>
              <w:rPr>
                <w:rFonts w:eastAsia="Times New Roman" w:cs="Arial"/>
                <w:b/>
                <w:bCs/>
                <w:szCs w:val="20"/>
              </w:rPr>
            </w:pPr>
            <w:r>
              <w:rPr>
                <w:rFonts w:eastAsia="Times New Roman" w:cs="Arial"/>
                <w:b/>
                <w:bCs/>
                <w:szCs w:val="20"/>
              </w:rPr>
              <w:t>Relevant Medical Condition</w:t>
            </w:r>
          </w:p>
        </w:tc>
        <w:tc>
          <w:tcPr>
            <w:tcW w:w="3592" w:type="pct"/>
            <w:gridSpan w:val="15"/>
          </w:tcPr>
          <w:p w14:paraId="2AAF8BE7" w14:textId="69D0EA97" w:rsidR="002B60CE" w:rsidRPr="00F73C8A" w:rsidRDefault="002B60CE" w:rsidP="002B60CE">
            <w:pPr>
              <w:spacing w:before="0" w:after="0"/>
              <w:rPr>
                <w:rFonts w:eastAsia="Times New Roman" w:cs="Arial"/>
                <w:b/>
                <w:bCs/>
                <w:szCs w:val="20"/>
              </w:rPr>
            </w:pPr>
            <w:r>
              <w:t>{medicalConditions}</w:t>
            </w:r>
          </w:p>
        </w:tc>
      </w:tr>
      <w:tr w:rsidR="002B60CE" w:rsidRPr="007C1FEF" w14:paraId="635C81D9" w14:textId="77777777" w:rsidTr="002B60CE">
        <w:trPr>
          <w:trHeight w:val="397"/>
        </w:trPr>
        <w:tc>
          <w:tcPr>
            <w:tcW w:w="1408" w:type="pct"/>
            <w:gridSpan w:val="6"/>
          </w:tcPr>
          <w:p w14:paraId="59C47F4D" w14:textId="77777777" w:rsidR="002B60CE" w:rsidRPr="003D7070" w:rsidRDefault="002B60CE" w:rsidP="002B60CE">
            <w:pPr>
              <w:spacing w:before="0" w:after="0"/>
              <w:rPr>
                <w:rFonts w:eastAsia="Times New Roman" w:cs="Arial"/>
                <w:b/>
                <w:bCs/>
                <w:szCs w:val="20"/>
              </w:rPr>
            </w:pPr>
            <w:r>
              <w:rPr>
                <w:rFonts w:eastAsia="Times New Roman" w:cs="Arial"/>
                <w:b/>
                <w:bCs/>
                <w:szCs w:val="20"/>
              </w:rPr>
              <w:t>Smoker</w:t>
            </w:r>
          </w:p>
        </w:tc>
        <w:tc>
          <w:tcPr>
            <w:tcW w:w="3592" w:type="pct"/>
            <w:gridSpan w:val="15"/>
          </w:tcPr>
          <w:p w14:paraId="62549EC9" w14:textId="249CD711" w:rsidR="002B60CE" w:rsidRPr="00F73C8A" w:rsidRDefault="00000000" w:rsidP="002B60CE">
            <w:pPr>
              <w:spacing w:before="0" w:after="0"/>
              <w:rPr>
                <w:rFonts w:eastAsia="Times New Roman" w:cs="Arial"/>
                <w:b/>
                <w:bCs/>
                <w:szCs w:val="20"/>
              </w:rPr>
            </w:pPr>
            <w:sdt>
              <w:sdtPr>
                <w:rPr>
                  <w:rFonts w:eastAsia="Times New Roman" w:cs="Arial"/>
                  <w:szCs w:val="20"/>
                </w:rPr>
                <w:id w:val="39872618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609394867"/>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tc>
      </w:tr>
      <w:tr w:rsidR="002B60CE" w:rsidRPr="007C1FEF" w14:paraId="74A14496" w14:textId="77777777" w:rsidTr="002B60CE">
        <w:trPr>
          <w:trHeight w:val="397"/>
        </w:trPr>
        <w:tc>
          <w:tcPr>
            <w:tcW w:w="1408" w:type="pct"/>
            <w:gridSpan w:val="6"/>
          </w:tcPr>
          <w:p w14:paraId="6EEE5332" w14:textId="77777777" w:rsidR="002B60CE" w:rsidRPr="003D7070" w:rsidRDefault="002B60CE" w:rsidP="002B60CE">
            <w:pPr>
              <w:spacing w:before="0" w:after="0"/>
              <w:rPr>
                <w:rFonts w:eastAsia="Times New Roman" w:cs="Arial"/>
                <w:b/>
                <w:bCs/>
                <w:szCs w:val="20"/>
              </w:rPr>
            </w:pPr>
            <w:r>
              <w:rPr>
                <w:rFonts w:eastAsia="Times New Roman" w:cs="Arial"/>
                <w:b/>
                <w:bCs/>
                <w:szCs w:val="20"/>
              </w:rPr>
              <w:t>Falls Risk</w:t>
            </w:r>
          </w:p>
        </w:tc>
        <w:tc>
          <w:tcPr>
            <w:tcW w:w="3592" w:type="pct"/>
            <w:gridSpan w:val="15"/>
          </w:tcPr>
          <w:p w14:paraId="47FA9E8C" w14:textId="77777777" w:rsidR="002B60CE" w:rsidRPr="00F73C8A" w:rsidRDefault="002B60CE" w:rsidP="002B60CE">
            <w:pPr>
              <w:spacing w:before="0" w:after="0"/>
              <w:rPr>
                <w:rFonts w:eastAsia="Times New Roman" w:cs="Arial"/>
                <w:b/>
                <w:bCs/>
                <w:szCs w:val="20"/>
              </w:rPr>
            </w:pPr>
            <w:r>
              <w:t>{fallsRisk}</w:t>
            </w:r>
          </w:p>
        </w:tc>
      </w:tr>
      <w:tr w:rsidR="002B60CE" w:rsidRPr="007C1FEF" w14:paraId="0C17539B" w14:textId="77777777" w:rsidTr="002B60CE">
        <w:trPr>
          <w:trHeight w:val="397"/>
        </w:trPr>
        <w:tc>
          <w:tcPr>
            <w:tcW w:w="1408" w:type="pct"/>
            <w:gridSpan w:val="6"/>
          </w:tcPr>
          <w:p w14:paraId="69D125A0" w14:textId="77777777" w:rsidR="002B60CE" w:rsidRPr="003D7070" w:rsidRDefault="002B60CE" w:rsidP="002B60CE">
            <w:pPr>
              <w:spacing w:before="0" w:after="0"/>
              <w:rPr>
                <w:rFonts w:eastAsia="Times New Roman" w:cs="Arial"/>
                <w:b/>
                <w:bCs/>
                <w:szCs w:val="20"/>
              </w:rPr>
            </w:pPr>
            <w:r>
              <w:rPr>
                <w:rFonts w:eastAsia="Times New Roman" w:cs="Arial"/>
                <w:b/>
                <w:bCs/>
                <w:szCs w:val="20"/>
              </w:rPr>
              <w:t>Behaviours &amp; Triggers</w:t>
            </w:r>
          </w:p>
        </w:tc>
        <w:tc>
          <w:tcPr>
            <w:tcW w:w="3592" w:type="pct"/>
            <w:gridSpan w:val="15"/>
          </w:tcPr>
          <w:p w14:paraId="179D6423" w14:textId="2FF38057" w:rsidR="002B60CE" w:rsidRPr="00EF42FD" w:rsidRDefault="002B60CE" w:rsidP="00EF42FD">
            <w:pPr>
              <w:spacing w:before="0" w:after="0"/>
              <w:jc w:val="left"/>
              <w:rPr>
                <w:rFonts w:eastAsia="Times New Roman" w:cs="Arial"/>
                <w:szCs w:val="20"/>
              </w:rPr>
            </w:pPr>
            <w:r>
              <w:t>{behavioursTriggers}</w:t>
            </w:r>
          </w:p>
        </w:tc>
      </w:tr>
      <w:tr w:rsidR="002B60CE" w:rsidRPr="007C1FEF" w14:paraId="3636F6DA" w14:textId="77777777" w:rsidTr="002B60CE">
        <w:trPr>
          <w:trHeight w:val="397"/>
        </w:trPr>
        <w:tc>
          <w:tcPr>
            <w:tcW w:w="1408" w:type="pct"/>
            <w:gridSpan w:val="6"/>
          </w:tcPr>
          <w:p w14:paraId="75EF2052" w14:textId="77777777" w:rsidR="002B60CE" w:rsidRPr="003D7070" w:rsidRDefault="002B60CE" w:rsidP="002B60CE">
            <w:pPr>
              <w:spacing w:before="0" w:after="0"/>
              <w:rPr>
                <w:rFonts w:eastAsia="Times New Roman" w:cs="Arial"/>
                <w:b/>
                <w:bCs/>
                <w:szCs w:val="20"/>
              </w:rPr>
            </w:pPr>
            <w:r>
              <w:rPr>
                <w:rFonts w:eastAsia="Times New Roman" w:cs="Arial"/>
                <w:b/>
                <w:bCs/>
                <w:szCs w:val="20"/>
              </w:rPr>
              <w:t>Emergency Pendant</w:t>
            </w:r>
          </w:p>
        </w:tc>
        <w:tc>
          <w:tcPr>
            <w:tcW w:w="3592" w:type="pct"/>
            <w:gridSpan w:val="15"/>
          </w:tcPr>
          <w:p w14:paraId="71B7E0C6" w14:textId="2B8F694A" w:rsidR="002B60CE" w:rsidRPr="00F73C8A" w:rsidRDefault="002B60CE" w:rsidP="002B60CE">
            <w:pPr>
              <w:spacing w:before="0" w:after="0"/>
              <w:rPr>
                <w:rFonts w:eastAsia="Times New Roman" w:cs="Arial"/>
                <w:b/>
                <w:bCs/>
                <w:szCs w:val="20"/>
              </w:rPr>
            </w:pPr>
            <w:r>
              <w:t>{emergencyPendant}</w:t>
            </w:r>
          </w:p>
        </w:tc>
      </w:tr>
      <w:tr w:rsidR="002B60CE" w:rsidRPr="007C1FEF" w14:paraId="127752F3" w14:textId="77777777" w:rsidTr="002B60CE">
        <w:trPr>
          <w:trHeight w:val="397"/>
        </w:trPr>
        <w:tc>
          <w:tcPr>
            <w:tcW w:w="1408" w:type="pct"/>
            <w:gridSpan w:val="6"/>
          </w:tcPr>
          <w:p w14:paraId="75A8EAD3" w14:textId="77777777" w:rsidR="002B60CE" w:rsidRPr="003D7070" w:rsidRDefault="002B60CE" w:rsidP="002B60CE">
            <w:pPr>
              <w:spacing w:before="0" w:after="0"/>
              <w:rPr>
                <w:rFonts w:eastAsia="Times New Roman" w:cs="Arial"/>
                <w:b/>
                <w:bCs/>
                <w:szCs w:val="20"/>
              </w:rPr>
            </w:pPr>
            <w:r>
              <w:rPr>
                <w:rFonts w:eastAsia="Times New Roman" w:cs="Arial"/>
                <w:b/>
                <w:bCs/>
                <w:szCs w:val="20"/>
              </w:rPr>
              <w:t>Hospital Preference</w:t>
            </w:r>
          </w:p>
        </w:tc>
        <w:tc>
          <w:tcPr>
            <w:tcW w:w="3592" w:type="pct"/>
            <w:gridSpan w:val="15"/>
          </w:tcPr>
          <w:p w14:paraId="6C45947D" w14:textId="77777777" w:rsidR="002B60CE" w:rsidRPr="00F73C8A" w:rsidRDefault="002B60CE" w:rsidP="002B60CE">
            <w:pPr>
              <w:spacing w:before="0" w:after="0"/>
              <w:rPr>
                <w:rFonts w:eastAsia="Times New Roman" w:cs="Arial"/>
                <w:szCs w:val="20"/>
              </w:rPr>
            </w:pPr>
            <w:r>
              <w:t>{hospitalPreference}</w:t>
            </w:r>
          </w:p>
          <w:p w14:paraId="774A07AD" w14:textId="77777777" w:rsidR="002B60CE" w:rsidRPr="00F73C8A" w:rsidRDefault="002B60CE" w:rsidP="002B60CE">
            <w:pPr>
              <w:spacing w:before="0" w:after="0"/>
              <w:rPr>
                <w:rFonts w:eastAsia="Times New Roman" w:cs="Arial"/>
                <w:szCs w:val="20"/>
              </w:rPr>
            </w:pPr>
          </w:p>
          <w:p w14:paraId="6E157A12" w14:textId="77777777" w:rsidR="002B60CE" w:rsidRPr="00F73C8A" w:rsidRDefault="002B60CE" w:rsidP="002B60CE">
            <w:pPr>
              <w:spacing w:before="0" w:after="0"/>
              <w:rPr>
                <w:rFonts w:eastAsia="Times New Roman" w:cs="Arial"/>
                <w:szCs w:val="20"/>
              </w:rPr>
            </w:pPr>
          </w:p>
          <w:p w14:paraId="48F8F90D" w14:textId="77777777" w:rsidR="002B60CE" w:rsidRPr="00F73C8A" w:rsidRDefault="002B60CE" w:rsidP="002B60CE">
            <w:pPr>
              <w:spacing w:before="0" w:after="0"/>
              <w:rPr>
                <w:rFonts w:eastAsia="Times New Roman" w:cs="Arial"/>
                <w:szCs w:val="20"/>
              </w:rPr>
            </w:pPr>
          </w:p>
        </w:tc>
      </w:tr>
      <w:tr w:rsidR="002B60CE" w:rsidRPr="007C1FEF" w14:paraId="2AD4F2DE" w14:textId="77777777" w:rsidTr="003D7070">
        <w:trPr>
          <w:trHeight w:val="567"/>
        </w:trPr>
        <w:tc>
          <w:tcPr>
            <w:tcW w:w="1408" w:type="pct"/>
            <w:gridSpan w:val="6"/>
            <w:vMerge w:val="restart"/>
          </w:tcPr>
          <w:p w14:paraId="06B5E4FC" w14:textId="77777777" w:rsidR="002B60CE" w:rsidRPr="003D7070" w:rsidRDefault="002B60CE" w:rsidP="002B60CE">
            <w:pPr>
              <w:spacing w:before="0" w:after="0"/>
              <w:rPr>
                <w:rFonts w:eastAsia="Times New Roman" w:cs="Arial"/>
                <w:b/>
                <w:bCs/>
                <w:szCs w:val="20"/>
              </w:rPr>
            </w:pPr>
            <w:r>
              <w:rPr>
                <w:rFonts w:eastAsia="Times New Roman" w:cs="Arial"/>
                <w:b/>
                <w:bCs/>
                <w:szCs w:val="20"/>
              </w:rPr>
              <w:t>Medication</w:t>
            </w:r>
          </w:p>
        </w:tc>
        <w:tc>
          <w:tcPr>
            <w:tcW w:w="1099" w:type="pct"/>
            <w:gridSpan w:val="4"/>
          </w:tcPr>
          <w:p w14:paraId="0B1E4D93" w14:textId="77777777" w:rsidR="002B60CE" w:rsidRPr="003D7070" w:rsidRDefault="002B60CE" w:rsidP="002B60CE">
            <w:pPr>
              <w:spacing w:before="0" w:after="0"/>
              <w:rPr>
                <w:rFonts w:eastAsia="Times New Roman" w:cs="Arial"/>
                <w:b/>
                <w:bCs/>
                <w:szCs w:val="20"/>
              </w:rPr>
            </w:pPr>
            <w:r>
              <w:rPr>
                <w:rFonts w:eastAsia="Times New Roman" w:cs="Arial"/>
                <w:b/>
                <w:bCs/>
                <w:szCs w:val="20"/>
              </w:rPr>
              <w:t>Prompt Required</w:t>
            </w:r>
          </w:p>
        </w:tc>
        <w:tc>
          <w:tcPr>
            <w:tcW w:w="2493" w:type="pct"/>
            <w:gridSpan w:val="11"/>
          </w:tcPr>
          <w:p w14:paraId="2492B275" w14:textId="3DA8FBB3" w:rsidR="002B60CE" w:rsidRPr="00F73C8A" w:rsidRDefault="00000000" w:rsidP="002B60CE">
            <w:pPr>
              <w:spacing w:before="0" w:after="0"/>
              <w:rPr>
                <w:rFonts w:eastAsia="Times New Roman" w:cs="Arial"/>
                <w:szCs w:val="20"/>
              </w:rPr>
            </w:pPr>
            <w:sdt>
              <w:sdtPr>
                <w:rPr>
                  <w:rFonts w:eastAsia="Times New Roman" w:cs="Arial"/>
                  <w:szCs w:val="20"/>
                </w:rPr>
                <w:id w:val="1089362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681516178"/>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tc>
      </w:tr>
      <w:tr w:rsidR="002B60CE" w:rsidRPr="007C1FEF" w14:paraId="799CC114" w14:textId="77777777" w:rsidTr="003D7070">
        <w:trPr>
          <w:trHeight w:val="567"/>
        </w:trPr>
        <w:tc>
          <w:tcPr>
            <w:tcW w:w="1408" w:type="pct"/>
            <w:gridSpan w:val="6"/>
            <w:vMerge/>
          </w:tcPr>
          <w:p w14:paraId="4676099C" w14:textId="77777777" w:rsidR="002B60CE" w:rsidRPr="003D7070" w:rsidRDefault="002B60CE" w:rsidP="002B60CE">
            <w:pPr>
              <w:spacing w:before="0" w:after="0"/>
              <w:rPr>
                <w:rFonts w:eastAsia="Times New Roman" w:cs="Arial"/>
                <w:b/>
                <w:bCs/>
                <w:szCs w:val="20"/>
              </w:rPr>
            </w:pPr>
          </w:p>
        </w:tc>
        <w:tc>
          <w:tcPr>
            <w:tcW w:w="1099" w:type="pct"/>
            <w:gridSpan w:val="4"/>
          </w:tcPr>
          <w:p w14:paraId="395B9325" w14:textId="77777777" w:rsidR="002B60CE" w:rsidRPr="003D7070" w:rsidRDefault="002B60CE" w:rsidP="002B60CE">
            <w:pPr>
              <w:spacing w:before="0" w:after="0"/>
              <w:rPr>
                <w:rFonts w:eastAsia="Times New Roman" w:cs="Arial"/>
                <w:b/>
                <w:bCs/>
                <w:szCs w:val="20"/>
              </w:rPr>
            </w:pPr>
            <w:r>
              <w:rPr>
                <w:rFonts w:eastAsia="Times New Roman" w:cs="Arial"/>
                <w:b/>
                <w:bCs/>
                <w:szCs w:val="20"/>
              </w:rPr>
              <w:t>Assistance Required</w:t>
            </w:r>
          </w:p>
        </w:tc>
        <w:tc>
          <w:tcPr>
            <w:tcW w:w="2493" w:type="pct"/>
            <w:gridSpan w:val="11"/>
          </w:tcPr>
          <w:p w14:paraId="0928B462" w14:textId="0CC2D42B" w:rsidR="002B60CE" w:rsidRPr="00F73C8A" w:rsidRDefault="00000000" w:rsidP="002B60CE">
            <w:pPr>
              <w:spacing w:before="0" w:after="0"/>
              <w:rPr>
                <w:rFonts w:eastAsia="Times New Roman" w:cs="Arial"/>
                <w:szCs w:val="20"/>
              </w:rPr>
            </w:pPr>
            <w:sdt>
              <w:sdtPr>
                <w:rPr>
                  <w:rFonts w:eastAsia="Times New Roman" w:cs="Arial"/>
                  <w:szCs w:val="20"/>
                </w:rPr>
                <w:id w:val="185214065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1801530729"/>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 </w:t>
            </w:r>
          </w:p>
        </w:tc>
      </w:tr>
      <w:tr w:rsidR="002B60CE" w:rsidRPr="007C1FEF" w14:paraId="1435684A" w14:textId="77777777" w:rsidTr="003D7070">
        <w:trPr>
          <w:trHeight w:val="567"/>
        </w:trPr>
        <w:tc>
          <w:tcPr>
            <w:tcW w:w="1408" w:type="pct"/>
            <w:gridSpan w:val="6"/>
            <w:vMerge/>
          </w:tcPr>
          <w:p w14:paraId="0DA82649" w14:textId="77777777" w:rsidR="002B60CE" w:rsidRPr="003D7070" w:rsidRDefault="002B60CE" w:rsidP="002B60CE">
            <w:pPr>
              <w:spacing w:before="0" w:after="0"/>
              <w:rPr>
                <w:rFonts w:eastAsia="Times New Roman" w:cs="Arial"/>
                <w:b/>
                <w:bCs/>
                <w:szCs w:val="20"/>
              </w:rPr>
            </w:pPr>
          </w:p>
        </w:tc>
        <w:tc>
          <w:tcPr>
            <w:tcW w:w="1099" w:type="pct"/>
            <w:gridSpan w:val="4"/>
          </w:tcPr>
          <w:p w14:paraId="06D1887A" w14:textId="77777777" w:rsidR="002B60CE" w:rsidRPr="003D7070" w:rsidRDefault="002B60CE" w:rsidP="002B60CE">
            <w:pPr>
              <w:spacing w:before="0" w:after="0"/>
              <w:rPr>
                <w:rFonts w:eastAsia="Times New Roman" w:cs="Arial"/>
                <w:b/>
                <w:bCs/>
                <w:szCs w:val="20"/>
              </w:rPr>
            </w:pPr>
            <w:r>
              <w:rPr>
                <w:rFonts w:eastAsia="Times New Roman" w:cs="Arial"/>
                <w:b/>
                <w:bCs/>
                <w:szCs w:val="20"/>
              </w:rPr>
              <w:t>Location</w:t>
            </w:r>
          </w:p>
        </w:tc>
        <w:tc>
          <w:tcPr>
            <w:tcW w:w="2493" w:type="pct"/>
            <w:gridSpan w:val="11"/>
          </w:tcPr>
          <w:p w14:paraId="2F6D6E83" w14:textId="77777777" w:rsidR="002B60CE" w:rsidRPr="00F73C8A" w:rsidRDefault="002B60CE" w:rsidP="002B60CE">
            <w:pPr>
              <w:spacing w:before="0" w:after="0"/>
              <w:rPr>
                <w:rFonts w:eastAsia="Times New Roman" w:cs="Arial"/>
                <w:szCs w:val="20"/>
              </w:rPr>
            </w:pPr>
            <w:r>
              <w:t>{medicationLocation}</w:t>
            </w:r>
          </w:p>
        </w:tc>
      </w:tr>
      <w:tr w:rsidR="002B60CE" w:rsidRPr="007C1FEF" w14:paraId="0F222A04" w14:textId="77777777" w:rsidTr="002B60CE">
        <w:trPr>
          <w:trHeight w:val="567"/>
        </w:trPr>
        <w:tc>
          <w:tcPr>
            <w:tcW w:w="1408" w:type="pct"/>
            <w:gridSpan w:val="6"/>
          </w:tcPr>
          <w:p w14:paraId="5FEEAA69" w14:textId="77777777" w:rsidR="002B60CE" w:rsidRPr="003D7070" w:rsidRDefault="002B60CE" w:rsidP="002B60CE">
            <w:pPr>
              <w:spacing w:before="0" w:after="0"/>
              <w:rPr>
                <w:rFonts w:eastAsia="Times New Roman" w:cs="Arial"/>
                <w:b/>
                <w:bCs/>
                <w:szCs w:val="20"/>
              </w:rPr>
            </w:pPr>
            <w:r>
              <w:rPr>
                <w:rFonts w:eastAsia="Times New Roman" w:cs="Arial"/>
                <w:b/>
                <w:bCs/>
                <w:szCs w:val="20"/>
              </w:rPr>
              <w:t>Pharmacist Details</w:t>
            </w:r>
          </w:p>
        </w:tc>
        <w:tc>
          <w:tcPr>
            <w:tcW w:w="3592" w:type="pct"/>
            <w:gridSpan w:val="15"/>
          </w:tcPr>
          <w:p w14:paraId="620C5B94" w14:textId="77777777" w:rsidR="002B60CE" w:rsidRPr="00F73C8A" w:rsidRDefault="002B60CE" w:rsidP="002B60CE">
            <w:pPr>
              <w:spacing w:before="0" w:after="0"/>
              <w:rPr>
                <w:rFonts w:eastAsia="Times New Roman" w:cs="Arial"/>
                <w:szCs w:val="20"/>
              </w:rPr>
            </w:pPr>
          </w:p>
        </w:tc>
      </w:tr>
      <w:tr w:rsidR="002B60CE" w:rsidRPr="007C1FEF" w14:paraId="0FDB04D0" w14:textId="77777777" w:rsidTr="003D7070">
        <w:trPr>
          <w:trHeight w:val="397"/>
        </w:trPr>
        <w:tc>
          <w:tcPr>
            <w:tcW w:w="1408" w:type="pct"/>
            <w:gridSpan w:val="6"/>
            <w:vMerge w:val="restart"/>
          </w:tcPr>
          <w:p w14:paraId="2CB2887D" w14:textId="77777777" w:rsidR="002B60CE" w:rsidRPr="003D7070" w:rsidRDefault="002B60CE" w:rsidP="002B60CE">
            <w:pPr>
              <w:spacing w:before="0" w:after="0"/>
              <w:rPr>
                <w:rFonts w:eastAsia="Times New Roman" w:cs="Arial"/>
                <w:b/>
                <w:bCs/>
                <w:szCs w:val="20"/>
              </w:rPr>
            </w:pPr>
            <w:r>
              <w:rPr>
                <w:rFonts w:eastAsia="Times New Roman" w:cs="Arial"/>
                <w:b/>
                <w:bCs/>
                <w:szCs w:val="20"/>
              </w:rPr>
              <w:t>GP Contact Details</w:t>
            </w:r>
          </w:p>
        </w:tc>
        <w:tc>
          <w:tcPr>
            <w:tcW w:w="1099" w:type="pct"/>
            <w:gridSpan w:val="4"/>
          </w:tcPr>
          <w:p w14:paraId="582ADD41" w14:textId="77777777" w:rsidR="002B60CE" w:rsidRPr="003D7070" w:rsidRDefault="002B60CE" w:rsidP="002B60CE">
            <w:pPr>
              <w:spacing w:before="0" w:after="0"/>
              <w:rPr>
                <w:rFonts w:eastAsia="Times New Roman" w:cs="Arial"/>
                <w:b/>
                <w:bCs/>
                <w:szCs w:val="20"/>
              </w:rPr>
            </w:pPr>
            <w:r>
              <w:rPr>
                <w:rFonts w:eastAsia="Times New Roman" w:cs="Arial"/>
                <w:b/>
                <w:bCs/>
                <w:szCs w:val="20"/>
              </w:rPr>
              <w:t>Name</w:t>
            </w:r>
          </w:p>
        </w:tc>
        <w:tc>
          <w:tcPr>
            <w:tcW w:w="2493" w:type="pct"/>
            <w:gridSpan w:val="11"/>
          </w:tcPr>
          <w:p w14:paraId="7F76E924" w14:textId="77777777" w:rsidR="002B60CE" w:rsidRPr="00F73C8A" w:rsidRDefault="002B60CE" w:rsidP="002B60CE">
            <w:pPr>
              <w:spacing w:before="0" w:after="0"/>
              <w:rPr>
                <w:rFonts w:eastAsia="Times New Roman" w:cs="Arial"/>
                <w:szCs w:val="20"/>
              </w:rPr>
            </w:pPr>
            <w:r>
              <w:t>{gpName}</w:t>
            </w:r>
          </w:p>
        </w:tc>
      </w:tr>
      <w:tr w:rsidR="002B60CE" w:rsidRPr="007C1FEF" w14:paraId="0305E1F4" w14:textId="77777777" w:rsidTr="003D7070">
        <w:trPr>
          <w:trHeight w:val="397"/>
        </w:trPr>
        <w:tc>
          <w:tcPr>
            <w:tcW w:w="1408" w:type="pct"/>
            <w:gridSpan w:val="6"/>
            <w:vMerge/>
          </w:tcPr>
          <w:p w14:paraId="6054676B" w14:textId="77777777" w:rsidR="002B60CE" w:rsidRPr="00F73C8A" w:rsidRDefault="002B60CE" w:rsidP="002B60CE">
            <w:pPr>
              <w:spacing w:before="0" w:after="0"/>
              <w:rPr>
                <w:rFonts w:eastAsia="Times New Roman" w:cs="Arial"/>
                <w:szCs w:val="20"/>
              </w:rPr>
            </w:pPr>
          </w:p>
        </w:tc>
        <w:tc>
          <w:tcPr>
            <w:tcW w:w="1099" w:type="pct"/>
            <w:gridSpan w:val="4"/>
          </w:tcPr>
          <w:p w14:paraId="21105521" w14:textId="77777777" w:rsidR="002B60CE" w:rsidRPr="003D7070" w:rsidRDefault="002B60CE" w:rsidP="002B60CE">
            <w:pPr>
              <w:spacing w:before="0" w:after="0"/>
              <w:rPr>
                <w:rFonts w:eastAsia="Times New Roman" w:cs="Arial"/>
                <w:b/>
                <w:bCs/>
                <w:szCs w:val="20"/>
              </w:rPr>
            </w:pPr>
            <w:r>
              <w:rPr>
                <w:rFonts w:eastAsia="Times New Roman" w:cs="Arial"/>
                <w:b/>
                <w:bCs/>
                <w:szCs w:val="20"/>
              </w:rPr>
              <w:t>Practice</w:t>
            </w:r>
          </w:p>
        </w:tc>
        <w:tc>
          <w:tcPr>
            <w:tcW w:w="2493" w:type="pct"/>
            <w:gridSpan w:val="11"/>
          </w:tcPr>
          <w:p w14:paraId="0A9EA3FD" w14:textId="77777777" w:rsidR="002B60CE" w:rsidRPr="00F73C8A" w:rsidRDefault="002B60CE" w:rsidP="002B60CE">
            <w:pPr>
              <w:spacing w:before="0" w:after="0"/>
              <w:rPr>
                <w:rFonts w:eastAsia="Times New Roman" w:cs="Arial"/>
                <w:szCs w:val="20"/>
              </w:rPr>
            </w:pPr>
            <w:r>
              <w:t>{gpPractice}</w:t>
            </w:r>
          </w:p>
        </w:tc>
      </w:tr>
      <w:tr w:rsidR="002B60CE" w:rsidRPr="007C1FEF" w14:paraId="2995469C" w14:textId="77777777" w:rsidTr="003D7070">
        <w:trPr>
          <w:trHeight w:val="397"/>
        </w:trPr>
        <w:tc>
          <w:tcPr>
            <w:tcW w:w="1408" w:type="pct"/>
            <w:gridSpan w:val="6"/>
            <w:vMerge/>
          </w:tcPr>
          <w:p w14:paraId="13B9F43B" w14:textId="77777777" w:rsidR="002B60CE" w:rsidRPr="00F73C8A" w:rsidRDefault="002B60CE" w:rsidP="002B60CE">
            <w:pPr>
              <w:spacing w:before="0" w:after="0"/>
              <w:rPr>
                <w:rFonts w:eastAsia="Times New Roman" w:cs="Arial"/>
                <w:szCs w:val="20"/>
              </w:rPr>
            </w:pPr>
          </w:p>
        </w:tc>
        <w:tc>
          <w:tcPr>
            <w:tcW w:w="1099" w:type="pct"/>
            <w:gridSpan w:val="4"/>
          </w:tcPr>
          <w:p w14:paraId="5FDB43D1" w14:textId="77777777" w:rsidR="002B60CE" w:rsidRPr="003D7070" w:rsidRDefault="002B60CE" w:rsidP="002B60CE">
            <w:pPr>
              <w:spacing w:before="0" w:after="0"/>
              <w:rPr>
                <w:rFonts w:eastAsia="Times New Roman" w:cs="Arial"/>
                <w:b/>
                <w:bCs/>
                <w:szCs w:val="20"/>
              </w:rPr>
            </w:pPr>
            <w:r>
              <w:rPr>
                <w:rFonts w:eastAsia="Times New Roman" w:cs="Arial"/>
                <w:b/>
                <w:bCs/>
                <w:szCs w:val="20"/>
              </w:rPr>
              <w:t>Address</w:t>
            </w:r>
          </w:p>
        </w:tc>
        <w:tc>
          <w:tcPr>
            <w:tcW w:w="2493" w:type="pct"/>
            <w:gridSpan w:val="11"/>
          </w:tcPr>
          <w:p w14:paraId="79C5853C" w14:textId="77777777" w:rsidR="002B60CE" w:rsidRPr="00F73C8A" w:rsidRDefault="002B60CE" w:rsidP="002B60CE">
            <w:pPr>
              <w:spacing w:before="0" w:after="0"/>
              <w:rPr>
                <w:rFonts w:eastAsia="Times New Roman" w:cs="Arial"/>
                <w:szCs w:val="20"/>
              </w:rPr>
            </w:pPr>
            <w:r>
              <w:t>{gpAddress}</w:t>
            </w:r>
          </w:p>
        </w:tc>
      </w:tr>
      <w:tr w:rsidR="002B60CE" w:rsidRPr="007C1FEF" w14:paraId="22F0E493" w14:textId="77777777" w:rsidTr="003D7070">
        <w:trPr>
          <w:trHeight w:val="397"/>
        </w:trPr>
        <w:tc>
          <w:tcPr>
            <w:tcW w:w="1408" w:type="pct"/>
            <w:gridSpan w:val="6"/>
            <w:vMerge/>
          </w:tcPr>
          <w:p w14:paraId="5EC2933B" w14:textId="77777777" w:rsidR="002B60CE" w:rsidRPr="00F73C8A" w:rsidRDefault="002B60CE" w:rsidP="002B60CE">
            <w:pPr>
              <w:spacing w:before="0" w:after="0"/>
              <w:rPr>
                <w:rFonts w:eastAsia="Times New Roman" w:cs="Arial"/>
                <w:szCs w:val="20"/>
              </w:rPr>
            </w:pPr>
          </w:p>
        </w:tc>
        <w:tc>
          <w:tcPr>
            <w:tcW w:w="1099" w:type="pct"/>
            <w:gridSpan w:val="4"/>
          </w:tcPr>
          <w:p w14:paraId="69971FFD" w14:textId="77777777" w:rsidR="002B60CE" w:rsidRPr="003D7070" w:rsidRDefault="002B60CE" w:rsidP="002B60CE">
            <w:pPr>
              <w:spacing w:before="0" w:after="0"/>
              <w:rPr>
                <w:rFonts w:eastAsia="Times New Roman" w:cs="Arial"/>
                <w:b/>
                <w:bCs/>
                <w:szCs w:val="20"/>
              </w:rPr>
            </w:pPr>
            <w:r>
              <w:rPr>
                <w:rFonts w:eastAsia="Times New Roman" w:cs="Arial"/>
                <w:b/>
                <w:bCs/>
                <w:szCs w:val="20"/>
              </w:rPr>
              <w:t>Phone</w:t>
            </w:r>
          </w:p>
        </w:tc>
        <w:tc>
          <w:tcPr>
            <w:tcW w:w="2493" w:type="pct"/>
            <w:gridSpan w:val="11"/>
          </w:tcPr>
          <w:p w14:paraId="65B319C7" w14:textId="77777777" w:rsidR="002B60CE" w:rsidRPr="00F73C8A" w:rsidRDefault="002B60CE" w:rsidP="002B60CE">
            <w:pPr>
              <w:spacing w:before="0" w:after="0"/>
              <w:rPr>
                <w:rFonts w:eastAsia="Times New Roman" w:cs="Arial"/>
                <w:szCs w:val="20"/>
              </w:rPr>
            </w:pPr>
            <w:r>
              <w:t>{gpPhone}</w:t>
            </w:r>
          </w:p>
        </w:tc>
      </w:tr>
      <w:tr w:rsidR="002B60CE" w:rsidRPr="007C1FEF" w14:paraId="290496FE" w14:textId="77777777" w:rsidTr="003D7070">
        <w:trPr>
          <w:trHeight w:val="397"/>
        </w:trPr>
        <w:tc>
          <w:tcPr>
            <w:tcW w:w="1408" w:type="pct"/>
            <w:gridSpan w:val="6"/>
            <w:vMerge w:val="restart"/>
          </w:tcPr>
          <w:p w14:paraId="0E7DA9DB" w14:textId="77777777" w:rsidR="002B60CE" w:rsidRPr="00F73C8A" w:rsidRDefault="002B60CE" w:rsidP="002B60CE">
            <w:pPr>
              <w:spacing w:before="0" w:after="0"/>
              <w:rPr>
                <w:rFonts w:eastAsia="Times New Roman" w:cs="Arial"/>
                <w:szCs w:val="20"/>
              </w:rPr>
            </w:pPr>
            <w:r>
              <w:rPr>
                <w:rFonts w:eastAsia="Times New Roman" w:cs="Arial"/>
                <w:b/>
                <w:bCs/>
                <w:szCs w:val="20"/>
              </w:rPr>
              <w:t>Specialist Details</w:t>
            </w:r>
            <w:r>
              <w:rPr>
                <w:rFonts w:eastAsia="Times New Roman" w:cs="Arial"/>
                <w:szCs w:val="20"/>
              </w:rPr>
              <w:t xml:space="preserve"> </w:t>
            </w:r>
            <w:r>
              <w:rPr>
                <w:rFonts w:cstheme="minorHAnsi"/>
                <w:color w:val="FFFFFF" w:themeColor="background1"/>
                <w:w w:val="95"/>
                <w:szCs w:val="20"/>
              </w:rPr>
              <w:t>LMS TRG TEMPLATE- DO NOT COPY</w:t>
            </w:r>
          </w:p>
        </w:tc>
        <w:tc>
          <w:tcPr>
            <w:tcW w:w="1099" w:type="pct"/>
            <w:gridSpan w:val="4"/>
          </w:tcPr>
          <w:p w14:paraId="05E9F0DB" w14:textId="77777777" w:rsidR="002B60CE" w:rsidRPr="003D7070" w:rsidRDefault="002B60CE" w:rsidP="002B60CE">
            <w:pPr>
              <w:spacing w:before="0" w:after="0"/>
              <w:rPr>
                <w:rFonts w:eastAsia="Times New Roman" w:cs="Arial"/>
                <w:b/>
                <w:bCs/>
                <w:szCs w:val="20"/>
              </w:rPr>
            </w:pPr>
            <w:r>
              <w:rPr>
                <w:rFonts w:eastAsia="Times New Roman" w:cs="Arial"/>
                <w:b/>
                <w:bCs/>
                <w:szCs w:val="20"/>
              </w:rPr>
              <w:t>Name</w:t>
            </w:r>
          </w:p>
        </w:tc>
        <w:tc>
          <w:tcPr>
            <w:tcW w:w="2493" w:type="pct"/>
            <w:gridSpan w:val="11"/>
          </w:tcPr>
          <w:p w14:paraId="7AC9C12B" w14:textId="77777777" w:rsidR="002B60CE" w:rsidRPr="00F73C8A" w:rsidRDefault="002B60CE" w:rsidP="002B60CE">
            <w:pPr>
              <w:spacing w:before="0" w:after="0"/>
              <w:rPr>
                <w:rFonts w:eastAsia="Times New Roman" w:cs="Arial"/>
                <w:szCs w:val="20"/>
              </w:rPr>
            </w:pPr>
          </w:p>
        </w:tc>
      </w:tr>
      <w:tr w:rsidR="002B60CE" w:rsidRPr="007C1FEF" w14:paraId="50DF812E" w14:textId="77777777" w:rsidTr="003D7070">
        <w:trPr>
          <w:trHeight w:val="397"/>
        </w:trPr>
        <w:tc>
          <w:tcPr>
            <w:tcW w:w="1408" w:type="pct"/>
            <w:gridSpan w:val="6"/>
            <w:vMerge/>
          </w:tcPr>
          <w:p w14:paraId="3021583B" w14:textId="77777777" w:rsidR="002B60CE" w:rsidRPr="00F73C8A" w:rsidRDefault="002B60CE" w:rsidP="002B60CE">
            <w:pPr>
              <w:spacing w:before="0" w:after="0"/>
              <w:rPr>
                <w:rFonts w:eastAsia="Times New Roman" w:cs="Arial"/>
                <w:szCs w:val="20"/>
              </w:rPr>
            </w:pPr>
          </w:p>
        </w:tc>
        <w:tc>
          <w:tcPr>
            <w:tcW w:w="1099" w:type="pct"/>
            <w:gridSpan w:val="4"/>
          </w:tcPr>
          <w:p w14:paraId="0A428DA1" w14:textId="77777777" w:rsidR="002B60CE" w:rsidRPr="003D7070" w:rsidRDefault="002B60CE" w:rsidP="002B60CE">
            <w:pPr>
              <w:spacing w:before="0" w:after="0"/>
              <w:rPr>
                <w:rFonts w:eastAsia="Times New Roman" w:cs="Arial"/>
                <w:b/>
                <w:bCs/>
                <w:szCs w:val="20"/>
              </w:rPr>
            </w:pPr>
            <w:r>
              <w:rPr>
                <w:rFonts w:eastAsia="Times New Roman" w:cs="Arial"/>
                <w:b/>
                <w:bCs/>
                <w:szCs w:val="20"/>
              </w:rPr>
              <w:t>Practice</w:t>
            </w:r>
          </w:p>
        </w:tc>
        <w:tc>
          <w:tcPr>
            <w:tcW w:w="2493" w:type="pct"/>
            <w:gridSpan w:val="11"/>
          </w:tcPr>
          <w:p w14:paraId="364003D3" w14:textId="77777777" w:rsidR="002B60CE" w:rsidRPr="00F73C8A" w:rsidRDefault="002B60CE" w:rsidP="002B60CE">
            <w:pPr>
              <w:spacing w:before="0" w:after="0"/>
              <w:rPr>
                <w:rFonts w:eastAsia="Times New Roman" w:cs="Arial"/>
                <w:szCs w:val="20"/>
              </w:rPr>
            </w:pPr>
          </w:p>
        </w:tc>
      </w:tr>
      <w:tr w:rsidR="002B60CE" w:rsidRPr="007C1FEF" w14:paraId="26537717" w14:textId="77777777" w:rsidTr="003D7070">
        <w:trPr>
          <w:trHeight w:val="397"/>
        </w:trPr>
        <w:tc>
          <w:tcPr>
            <w:tcW w:w="1408" w:type="pct"/>
            <w:gridSpan w:val="6"/>
            <w:vMerge/>
          </w:tcPr>
          <w:p w14:paraId="296B9F26" w14:textId="77777777" w:rsidR="002B60CE" w:rsidRPr="00F73C8A" w:rsidRDefault="002B60CE" w:rsidP="002B60CE">
            <w:pPr>
              <w:spacing w:before="0" w:after="0"/>
              <w:rPr>
                <w:rFonts w:eastAsia="Times New Roman" w:cs="Arial"/>
                <w:szCs w:val="20"/>
              </w:rPr>
            </w:pPr>
          </w:p>
        </w:tc>
        <w:tc>
          <w:tcPr>
            <w:tcW w:w="1099" w:type="pct"/>
            <w:gridSpan w:val="4"/>
          </w:tcPr>
          <w:p w14:paraId="20C53BB0" w14:textId="77777777" w:rsidR="002B60CE" w:rsidRPr="003D7070" w:rsidRDefault="002B60CE" w:rsidP="002B60CE">
            <w:pPr>
              <w:spacing w:before="0" w:after="0"/>
              <w:rPr>
                <w:rFonts w:eastAsia="Times New Roman" w:cs="Arial"/>
                <w:b/>
                <w:bCs/>
                <w:szCs w:val="20"/>
              </w:rPr>
            </w:pPr>
            <w:r>
              <w:rPr>
                <w:rFonts w:eastAsia="Times New Roman" w:cs="Arial"/>
                <w:b/>
                <w:bCs/>
                <w:szCs w:val="20"/>
              </w:rPr>
              <w:t>Address</w:t>
            </w:r>
          </w:p>
        </w:tc>
        <w:tc>
          <w:tcPr>
            <w:tcW w:w="2493" w:type="pct"/>
            <w:gridSpan w:val="11"/>
          </w:tcPr>
          <w:p w14:paraId="498FA255" w14:textId="77777777" w:rsidR="002B60CE" w:rsidRPr="00F73C8A" w:rsidRDefault="002B60CE" w:rsidP="002B60CE">
            <w:pPr>
              <w:spacing w:before="0" w:after="0"/>
              <w:rPr>
                <w:rFonts w:eastAsia="Times New Roman" w:cs="Arial"/>
                <w:szCs w:val="20"/>
              </w:rPr>
            </w:pPr>
          </w:p>
        </w:tc>
      </w:tr>
      <w:tr w:rsidR="002B60CE" w:rsidRPr="007C1FEF" w14:paraId="633A9F05" w14:textId="77777777" w:rsidTr="003D7070">
        <w:trPr>
          <w:trHeight w:val="397"/>
        </w:trPr>
        <w:tc>
          <w:tcPr>
            <w:tcW w:w="1408" w:type="pct"/>
            <w:gridSpan w:val="6"/>
            <w:vMerge/>
          </w:tcPr>
          <w:p w14:paraId="6B0C6985" w14:textId="77777777" w:rsidR="002B60CE" w:rsidRPr="00F73C8A" w:rsidRDefault="002B60CE" w:rsidP="002B60CE">
            <w:pPr>
              <w:spacing w:before="0" w:after="0"/>
              <w:rPr>
                <w:rFonts w:eastAsia="Times New Roman" w:cs="Arial"/>
                <w:szCs w:val="20"/>
              </w:rPr>
            </w:pPr>
          </w:p>
        </w:tc>
        <w:tc>
          <w:tcPr>
            <w:tcW w:w="1099" w:type="pct"/>
            <w:gridSpan w:val="4"/>
          </w:tcPr>
          <w:p w14:paraId="56390E0C" w14:textId="77777777" w:rsidR="002B60CE" w:rsidRPr="003D7070" w:rsidRDefault="002B60CE" w:rsidP="002B60CE">
            <w:pPr>
              <w:spacing w:before="0" w:after="0"/>
              <w:rPr>
                <w:rFonts w:eastAsia="Times New Roman" w:cs="Arial"/>
                <w:b/>
                <w:bCs/>
                <w:szCs w:val="20"/>
              </w:rPr>
            </w:pPr>
            <w:r>
              <w:rPr>
                <w:rFonts w:eastAsia="Times New Roman" w:cs="Arial"/>
                <w:b/>
                <w:bCs/>
                <w:szCs w:val="20"/>
              </w:rPr>
              <w:t>Phone</w:t>
            </w:r>
          </w:p>
        </w:tc>
        <w:tc>
          <w:tcPr>
            <w:tcW w:w="2493" w:type="pct"/>
            <w:gridSpan w:val="11"/>
          </w:tcPr>
          <w:p w14:paraId="65DCD094" w14:textId="77777777" w:rsidR="002B60CE" w:rsidRPr="00F73C8A" w:rsidRDefault="002B60CE" w:rsidP="002B60CE">
            <w:pPr>
              <w:spacing w:before="0" w:after="0"/>
              <w:rPr>
                <w:rFonts w:eastAsia="Times New Roman" w:cs="Arial"/>
                <w:szCs w:val="20"/>
              </w:rPr>
            </w:pPr>
          </w:p>
        </w:tc>
      </w:tr>
      <w:tr w:rsidR="002B60CE" w:rsidRPr="007C1FEF" w14:paraId="0F3CBAC6" w14:textId="77777777" w:rsidTr="003D7070">
        <w:trPr>
          <w:trHeight w:val="397"/>
        </w:trPr>
        <w:tc>
          <w:tcPr>
            <w:tcW w:w="1408" w:type="pct"/>
            <w:gridSpan w:val="6"/>
            <w:vMerge w:val="restart"/>
          </w:tcPr>
          <w:p w14:paraId="5AF37A2D"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Other Allied Health Provider Details</w:t>
            </w:r>
          </w:p>
        </w:tc>
        <w:tc>
          <w:tcPr>
            <w:tcW w:w="1099" w:type="pct"/>
            <w:gridSpan w:val="4"/>
          </w:tcPr>
          <w:p w14:paraId="49A2F7C0" w14:textId="77777777" w:rsidR="002B60CE" w:rsidRPr="003D7070" w:rsidRDefault="002B60CE" w:rsidP="002B60CE">
            <w:pPr>
              <w:spacing w:before="0" w:after="0"/>
              <w:rPr>
                <w:rFonts w:eastAsia="Times New Roman" w:cs="Arial"/>
                <w:b/>
                <w:bCs/>
                <w:szCs w:val="20"/>
              </w:rPr>
            </w:pPr>
            <w:r>
              <w:rPr>
                <w:rFonts w:eastAsia="Times New Roman" w:cs="Arial"/>
                <w:b/>
                <w:bCs/>
                <w:szCs w:val="20"/>
              </w:rPr>
              <w:t>Name</w:t>
            </w:r>
          </w:p>
        </w:tc>
        <w:tc>
          <w:tcPr>
            <w:tcW w:w="2493" w:type="pct"/>
            <w:gridSpan w:val="11"/>
          </w:tcPr>
          <w:p w14:paraId="0C074DB4" w14:textId="77777777" w:rsidR="002B60CE" w:rsidRPr="00F73C8A" w:rsidRDefault="002B60CE" w:rsidP="002B60CE">
            <w:pPr>
              <w:spacing w:before="0" w:after="0"/>
              <w:rPr>
                <w:rFonts w:eastAsia="Times New Roman" w:cs="Arial"/>
                <w:szCs w:val="20"/>
              </w:rPr>
            </w:pPr>
          </w:p>
        </w:tc>
      </w:tr>
      <w:tr w:rsidR="002B60CE" w:rsidRPr="007C1FEF" w14:paraId="2B9EC2E4" w14:textId="77777777" w:rsidTr="003D7070">
        <w:trPr>
          <w:trHeight w:val="397"/>
        </w:trPr>
        <w:tc>
          <w:tcPr>
            <w:tcW w:w="1408" w:type="pct"/>
            <w:gridSpan w:val="6"/>
            <w:vMerge/>
          </w:tcPr>
          <w:p w14:paraId="27D6033D" w14:textId="77777777" w:rsidR="002B60CE" w:rsidRPr="003D7070" w:rsidRDefault="002B60CE" w:rsidP="002B60CE">
            <w:pPr>
              <w:spacing w:before="0" w:after="0"/>
              <w:rPr>
                <w:rFonts w:eastAsia="Times New Roman" w:cs="Arial"/>
                <w:b/>
                <w:bCs/>
                <w:szCs w:val="20"/>
              </w:rPr>
            </w:pPr>
          </w:p>
        </w:tc>
        <w:tc>
          <w:tcPr>
            <w:tcW w:w="1099" w:type="pct"/>
            <w:gridSpan w:val="4"/>
          </w:tcPr>
          <w:p w14:paraId="584715AC" w14:textId="77777777" w:rsidR="002B60CE" w:rsidRPr="003D7070" w:rsidRDefault="002B60CE" w:rsidP="002B60CE">
            <w:pPr>
              <w:spacing w:before="0" w:after="0"/>
              <w:rPr>
                <w:rFonts w:eastAsia="Times New Roman" w:cs="Arial"/>
                <w:b/>
                <w:bCs/>
                <w:szCs w:val="20"/>
              </w:rPr>
            </w:pPr>
            <w:r>
              <w:rPr>
                <w:rFonts w:eastAsia="Times New Roman" w:cs="Arial"/>
                <w:b/>
                <w:bCs/>
                <w:szCs w:val="20"/>
              </w:rPr>
              <w:t>Practice</w:t>
            </w:r>
          </w:p>
        </w:tc>
        <w:tc>
          <w:tcPr>
            <w:tcW w:w="2493" w:type="pct"/>
            <w:gridSpan w:val="11"/>
          </w:tcPr>
          <w:p w14:paraId="3A175182" w14:textId="77777777" w:rsidR="002B60CE" w:rsidRPr="00F73C8A" w:rsidRDefault="002B60CE" w:rsidP="002B60CE">
            <w:pPr>
              <w:spacing w:before="0" w:after="0"/>
              <w:rPr>
                <w:rFonts w:eastAsia="Times New Roman" w:cs="Arial"/>
                <w:szCs w:val="20"/>
              </w:rPr>
            </w:pPr>
          </w:p>
        </w:tc>
      </w:tr>
      <w:tr w:rsidR="002B60CE" w:rsidRPr="007C1FEF" w14:paraId="488ED6A3" w14:textId="77777777" w:rsidTr="003D7070">
        <w:trPr>
          <w:trHeight w:val="397"/>
        </w:trPr>
        <w:tc>
          <w:tcPr>
            <w:tcW w:w="1408" w:type="pct"/>
            <w:gridSpan w:val="6"/>
            <w:vMerge/>
          </w:tcPr>
          <w:p w14:paraId="04A7766E" w14:textId="77777777" w:rsidR="002B60CE" w:rsidRPr="003D7070" w:rsidRDefault="002B60CE" w:rsidP="002B60CE">
            <w:pPr>
              <w:spacing w:before="0" w:after="0"/>
              <w:rPr>
                <w:rFonts w:eastAsia="Times New Roman" w:cs="Arial"/>
                <w:b/>
                <w:bCs/>
                <w:szCs w:val="20"/>
              </w:rPr>
            </w:pPr>
          </w:p>
        </w:tc>
        <w:tc>
          <w:tcPr>
            <w:tcW w:w="1099" w:type="pct"/>
            <w:gridSpan w:val="4"/>
          </w:tcPr>
          <w:p w14:paraId="27770605" w14:textId="77777777" w:rsidR="002B60CE" w:rsidRPr="003D7070" w:rsidRDefault="002B60CE" w:rsidP="002B60CE">
            <w:pPr>
              <w:spacing w:before="0" w:after="0"/>
              <w:rPr>
                <w:rFonts w:eastAsia="Times New Roman" w:cs="Arial"/>
                <w:b/>
                <w:bCs/>
                <w:szCs w:val="20"/>
              </w:rPr>
            </w:pPr>
            <w:r>
              <w:rPr>
                <w:rFonts w:eastAsia="Times New Roman" w:cs="Arial"/>
                <w:b/>
                <w:bCs/>
                <w:szCs w:val="20"/>
              </w:rPr>
              <w:t>Address</w:t>
            </w:r>
          </w:p>
        </w:tc>
        <w:tc>
          <w:tcPr>
            <w:tcW w:w="2493" w:type="pct"/>
            <w:gridSpan w:val="11"/>
          </w:tcPr>
          <w:p w14:paraId="1C2EC02A" w14:textId="77777777" w:rsidR="002B60CE" w:rsidRPr="00F73C8A" w:rsidRDefault="002B60CE" w:rsidP="002B60CE">
            <w:pPr>
              <w:spacing w:before="0" w:after="0"/>
              <w:rPr>
                <w:rFonts w:eastAsia="Times New Roman" w:cs="Arial"/>
                <w:szCs w:val="20"/>
              </w:rPr>
            </w:pPr>
          </w:p>
        </w:tc>
      </w:tr>
      <w:tr w:rsidR="002B60CE" w:rsidRPr="007C1FEF" w14:paraId="638808E4" w14:textId="77777777" w:rsidTr="003D7070">
        <w:trPr>
          <w:trHeight w:val="397"/>
        </w:trPr>
        <w:tc>
          <w:tcPr>
            <w:tcW w:w="1408" w:type="pct"/>
            <w:gridSpan w:val="6"/>
            <w:vMerge/>
          </w:tcPr>
          <w:p w14:paraId="2ACCFAB7" w14:textId="77777777" w:rsidR="002B60CE" w:rsidRPr="003D7070" w:rsidRDefault="002B60CE" w:rsidP="002B60CE">
            <w:pPr>
              <w:spacing w:before="0" w:after="0"/>
              <w:rPr>
                <w:rFonts w:eastAsia="Times New Roman" w:cs="Arial"/>
                <w:b/>
                <w:bCs/>
                <w:szCs w:val="20"/>
              </w:rPr>
            </w:pPr>
          </w:p>
        </w:tc>
        <w:tc>
          <w:tcPr>
            <w:tcW w:w="1099" w:type="pct"/>
            <w:gridSpan w:val="4"/>
          </w:tcPr>
          <w:p w14:paraId="14BB0D9C" w14:textId="77777777" w:rsidR="002B60CE" w:rsidRPr="003D7070" w:rsidRDefault="002B60CE" w:rsidP="002B60CE">
            <w:pPr>
              <w:spacing w:before="0" w:after="0"/>
              <w:rPr>
                <w:rFonts w:eastAsia="Times New Roman" w:cs="Arial"/>
                <w:b/>
                <w:bCs/>
                <w:szCs w:val="20"/>
              </w:rPr>
            </w:pPr>
            <w:r>
              <w:rPr>
                <w:rFonts w:eastAsia="Times New Roman" w:cs="Arial"/>
                <w:b/>
                <w:bCs/>
                <w:szCs w:val="20"/>
              </w:rPr>
              <w:t>Phone</w:t>
            </w:r>
          </w:p>
        </w:tc>
        <w:tc>
          <w:tcPr>
            <w:tcW w:w="2493" w:type="pct"/>
            <w:gridSpan w:val="11"/>
          </w:tcPr>
          <w:p w14:paraId="6705C5F4" w14:textId="77777777" w:rsidR="002B60CE" w:rsidRPr="00F73C8A" w:rsidRDefault="002B60CE" w:rsidP="002B60CE">
            <w:pPr>
              <w:spacing w:before="0" w:after="0"/>
              <w:rPr>
                <w:rFonts w:eastAsia="Times New Roman" w:cs="Arial"/>
                <w:szCs w:val="20"/>
              </w:rPr>
            </w:pPr>
          </w:p>
        </w:tc>
      </w:tr>
      <w:tr w:rsidR="002B60CE" w:rsidRPr="007C1FEF" w14:paraId="1E4A5B34" w14:textId="77777777" w:rsidTr="002B60CE">
        <w:trPr>
          <w:trHeight w:val="397"/>
        </w:trPr>
        <w:tc>
          <w:tcPr>
            <w:tcW w:w="1408" w:type="pct"/>
            <w:gridSpan w:val="6"/>
          </w:tcPr>
          <w:p w14:paraId="74C9F834" w14:textId="77777777" w:rsidR="002B60CE" w:rsidRPr="003D7070" w:rsidRDefault="002B60CE" w:rsidP="002B60CE">
            <w:pPr>
              <w:spacing w:before="0" w:after="0"/>
              <w:rPr>
                <w:rStyle w:val="markedcontent"/>
                <w:b/>
                <w:bCs/>
                <w:szCs w:val="20"/>
              </w:rPr>
            </w:pPr>
            <w:r>
              <w:rPr>
                <w:rFonts w:eastAsia="Times New Roman" w:cs="Arial"/>
                <w:b/>
                <w:bCs/>
                <w:szCs w:val="20"/>
              </w:rPr>
              <w:t>Vaccinations details</w:t>
            </w:r>
          </w:p>
        </w:tc>
        <w:tc>
          <w:tcPr>
            <w:tcW w:w="3592" w:type="pct"/>
            <w:gridSpan w:val="15"/>
          </w:tcPr>
          <w:p w14:paraId="0343D9E1" w14:textId="77777777" w:rsidR="002B60CE" w:rsidRPr="00F73C8A" w:rsidRDefault="002B60CE" w:rsidP="002B60CE">
            <w:pPr>
              <w:spacing w:before="0" w:after="0"/>
              <w:rPr>
                <w:rFonts w:eastAsia="Times New Roman" w:cs="Arial"/>
                <w:szCs w:val="20"/>
              </w:rPr>
            </w:pPr>
          </w:p>
          <w:p w14:paraId="5D0A514C" w14:textId="77777777" w:rsidR="002B60CE" w:rsidRPr="00F73C8A" w:rsidRDefault="002B60CE" w:rsidP="002B60CE">
            <w:pPr>
              <w:spacing w:before="0" w:after="0"/>
              <w:rPr>
                <w:rFonts w:eastAsia="Times New Roman" w:cs="Arial"/>
                <w:szCs w:val="20"/>
              </w:rPr>
            </w:pPr>
          </w:p>
          <w:p w14:paraId="6FDDB22A" w14:textId="77777777" w:rsidR="002B60CE" w:rsidRPr="00F73C8A" w:rsidRDefault="002B60CE" w:rsidP="002B60CE">
            <w:pPr>
              <w:spacing w:before="0" w:after="0"/>
              <w:rPr>
                <w:rFonts w:eastAsia="Times New Roman" w:cs="Arial"/>
                <w:szCs w:val="20"/>
              </w:rPr>
            </w:pPr>
          </w:p>
          <w:p w14:paraId="2708F922" w14:textId="77777777" w:rsidR="002B60CE" w:rsidRPr="00F73C8A" w:rsidRDefault="002B60CE" w:rsidP="002B60CE">
            <w:pPr>
              <w:spacing w:before="0" w:after="0"/>
              <w:rPr>
                <w:rFonts w:eastAsia="Times New Roman" w:cs="Arial"/>
                <w:szCs w:val="20"/>
              </w:rPr>
            </w:pPr>
          </w:p>
        </w:tc>
      </w:tr>
      <w:tr w:rsidR="002B60CE" w:rsidRPr="007C1FEF" w14:paraId="57F0671D" w14:textId="77777777" w:rsidTr="002B60CE">
        <w:trPr>
          <w:trHeight w:val="845"/>
        </w:trPr>
        <w:tc>
          <w:tcPr>
            <w:tcW w:w="1408" w:type="pct"/>
            <w:gridSpan w:val="6"/>
          </w:tcPr>
          <w:p w14:paraId="2599A92B" w14:textId="77777777" w:rsidR="002B60CE" w:rsidRPr="003D7070" w:rsidRDefault="002B60CE" w:rsidP="002B60CE">
            <w:pPr>
              <w:spacing w:before="0" w:after="0"/>
              <w:jc w:val="left"/>
              <w:rPr>
                <w:rFonts w:eastAsia="Times New Roman" w:cs="Arial"/>
                <w:b/>
                <w:bCs/>
                <w:sz w:val="18"/>
                <w:szCs w:val="18"/>
              </w:rPr>
            </w:pPr>
            <w:r>
              <w:rPr>
                <w:rFonts w:eastAsia="Times New Roman" w:cs="Arial"/>
                <w:b/>
                <w:bCs/>
                <w:szCs w:val="20"/>
              </w:rPr>
              <w:t>Regular medical and dental check-ups and history</w:t>
            </w:r>
          </w:p>
        </w:tc>
        <w:tc>
          <w:tcPr>
            <w:tcW w:w="3592" w:type="pct"/>
            <w:gridSpan w:val="15"/>
          </w:tcPr>
          <w:p w14:paraId="12FB90D8" w14:textId="77777777" w:rsidR="002B60CE" w:rsidRPr="007C1FEF" w:rsidRDefault="002B60CE" w:rsidP="002B60CE">
            <w:pPr>
              <w:spacing w:before="0" w:after="0"/>
              <w:rPr>
                <w:rFonts w:eastAsia="Times New Roman" w:cs="Arial"/>
                <w:sz w:val="18"/>
                <w:szCs w:val="18"/>
              </w:rPr>
            </w:pPr>
          </w:p>
        </w:tc>
      </w:tr>
      <w:tr w:rsidR="002B60CE" w:rsidRPr="007C1FEF" w14:paraId="6069A856" w14:textId="77777777" w:rsidTr="003632D9">
        <w:tblPrEx>
          <w:tblLook w:val="04A0" w:firstRow="1" w:lastRow="0" w:firstColumn="1" w:lastColumn="0" w:noHBand="0" w:noVBand="1"/>
        </w:tblPrEx>
        <w:trPr>
          <w:trHeight w:val="397"/>
        </w:trPr>
        <w:tc>
          <w:tcPr>
            <w:tcW w:w="5000" w:type="pct"/>
            <w:gridSpan w:val="21"/>
            <w:shd w:val="clear" w:color="auto" w:fill="F2F2F2" w:themeFill="background1" w:themeFillShade="F2"/>
          </w:tcPr>
          <w:p w14:paraId="3CB0A9AA" w14:textId="77777777" w:rsidR="002B60CE" w:rsidRPr="007C1FEF" w:rsidRDefault="002B60CE" w:rsidP="002B60CE">
            <w:pPr>
              <w:pStyle w:val="Heading2"/>
            </w:pPr>
            <w:bookmarkStart w:id="13" w:name="_Medical_Emergency_Response"/>
            <w:bookmarkEnd w:id="13"/>
            <w:r>
              <w:rPr>
                <w:color w:val="auto"/>
              </w:rPr>
              <w:t>Medical Emergency Response Plan</w:t>
            </w:r>
          </w:p>
        </w:tc>
      </w:tr>
      <w:tr w:rsidR="002B60CE" w:rsidRPr="007C1FEF" w14:paraId="351B7FF4" w14:textId="77777777" w:rsidTr="003D7070">
        <w:tblPrEx>
          <w:tblLook w:val="04A0" w:firstRow="1" w:lastRow="0" w:firstColumn="1" w:lastColumn="0" w:noHBand="0" w:noVBand="1"/>
        </w:tblPrEx>
        <w:trPr>
          <w:trHeight w:val="476"/>
        </w:trPr>
        <w:tc>
          <w:tcPr>
            <w:tcW w:w="1408" w:type="pct"/>
            <w:gridSpan w:val="6"/>
            <w:shd w:val="clear" w:color="auto" w:fill="F2F2F2" w:themeFill="background1" w:themeFillShade="F2"/>
          </w:tcPr>
          <w:p w14:paraId="506BD351" w14:textId="77777777" w:rsidR="002B60CE" w:rsidRPr="00EA28FF" w:rsidRDefault="002B60CE" w:rsidP="002B60CE">
            <w:pPr>
              <w:spacing w:before="0" w:after="0"/>
              <w:jc w:val="left"/>
              <w:rPr>
                <w:rFonts w:eastAsia="Times New Roman" w:cs="Arial"/>
                <w:b/>
                <w:bCs/>
                <w:sz w:val="18"/>
                <w:szCs w:val="18"/>
              </w:rPr>
            </w:pPr>
            <w:r>
              <w:rPr>
                <w:rFonts w:eastAsia="Times New Roman" w:cs="Arial"/>
                <w:b/>
                <w:bCs/>
                <w:sz w:val="18"/>
                <w:szCs w:val="18"/>
              </w:rPr>
              <w:t>Potential Health Emergency</w:t>
            </w:r>
          </w:p>
        </w:tc>
        <w:tc>
          <w:tcPr>
            <w:tcW w:w="1161" w:type="pct"/>
            <w:gridSpan w:val="5"/>
            <w:shd w:val="clear" w:color="auto" w:fill="F2F2F2" w:themeFill="background1" w:themeFillShade="F2"/>
          </w:tcPr>
          <w:p w14:paraId="5396AFBA" w14:textId="77777777" w:rsidR="002B60CE" w:rsidRPr="00EA28FF" w:rsidRDefault="002B60CE" w:rsidP="002B60CE">
            <w:pPr>
              <w:spacing w:before="0" w:after="0"/>
              <w:jc w:val="left"/>
              <w:rPr>
                <w:rFonts w:eastAsia="Times New Roman" w:cs="Arial"/>
                <w:b/>
                <w:bCs/>
                <w:sz w:val="18"/>
                <w:szCs w:val="18"/>
              </w:rPr>
            </w:pPr>
            <w:r>
              <w:rPr>
                <w:rFonts w:eastAsia="Times New Roman" w:cs="Arial"/>
                <w:b/>
                <w:bCs/>
                <w:sz w:val="18"/>
                <w:szCs w:val="18"/>
              </w:rPr>
              <w:t>Immediate Response</w:t>
            </w:r>
          </w:p>
        </w:tc>
        <w:tc>
          <w:tcPr>
            <w:tcW w:w="1223" w:type="pct"/>
            <w:gridSpan w:val="7"/>
            <w:shd w:val="clear" w:color="auto" w:fill="F2F2F2" w:themeFill="background1" w:themeFillShade="F2"/>
          </w:tcPr>
          <w:p w14:paraId="56E06296" w14:textId="77777777" w:rsidR="002B60CE" w:rsidRPr="00EA28FF" w:rsidRDefault="002B60CE" w:rsidP="002B60CE">
            <w:pPr>
              <w:spacing w:before="0" w:after="0"/>
              <w:jc w:val="left"/>
              <w:rPr>
                <w:rFonts w:eastAsia="Times New Roman" w:cs="Arial"/>
                <w:b/>
                <w:bCs/>
                <w:sz w:val="18"/>
                <w:szCs w:val="18"/>
              </w:rPr>
            </w:pPr>
            <w:r>
              <w:rPr>
                <w:rFonts w:eastAsia="Times New Roman" w:cs="Arial"/>
                <w:b/>
                <w:bCs/>
                <w:sz w:val="18"/>
                <w:szCs w:val="18"/>
              </w:rPr>
              <w:t>Escalation System</w:t>
            </w:r>
          </w:p>
        </w:tc>
        <w:tc>
          <w:tcPr>
            <w:tcW w:w="1208" w:type="pct"/>
            <w:gridSpan w:val="3"/>
            <w:shd w:val="clear" w:color="auto" w:fill="F2F2F2" w:themeFill="background1" w:themeFillShade="F2"/>
          </w:tcPr>
          <w:p w14:paraId="79330388" w14:textId="77777777" w:rsidR="002B60CE" w:rsidRPr="00EA28FF" w:rsidRDefault="002B60CE" w:rsidP="002B60CE">
            <w:pPr>
              <w:spacing w:before="0" w:after="0"/>
              <w:jc w:val="left"/>
              <w:rPr>
                <w:rFonts w:eastAsia="Times New Roman" w:cs="Arial"/>
                <w:b/>
                <w:bCs/>
                <w:sz w:val="18"/>
                <w:szCs w:val="18"/>
              </w:rPr>
            </w:pPr>
            <w:r>
              <w:rPr>
                <w:rFonts w:eastAsia="Times New Roman" w:cs="Arial"/>
                <w:b/>
                <w:bCs/>
                <w:sz w:val="18"/>
                <w:szCs w:val="18"/>
              </w:rPr>
              <w:t>Contact details of organisation</w:t>
            </w:r>
          </w:p>
        </w:tc>
      </w:tr>
      <w:tr w:rsidR="002B60CE" w:rsidRPr="007C1FEF" w14:paraId="1E5A053D" w14:textId="77777777" w:rsidTr="003D7070">
        <w:tblPrEx>
          <w:tblLook w:val="04A0" w:firstRow="1" w:lastRow="0" w:firstColumn="1" w:lastColumn="0" w:noHBand="0" w:noVBand="1"/>
        </w:tblPrEx>
        <w:trPr>
          <w:trHeight w:val="589"/>
        </w:trPr>
        <w:tc>
          <w:tcPr>
            <w:tcW w:w="1408" w:type="pct"/>
            <w:gridSpan w:val="6"/>
          </w:tcPr>
          <w:p w14:paraId="7B087DBE" w14:textId="77777777" w:rsidR="002B60CE" w:rsidRPr="007C1FEF" w:rsidRDefault="002B60CE" w:rsidP="002B60CE">
            <w:pPr>
              <w:pStyle w:val="NoSpacing"/>
              <w:contextualSpacing/>
              <w:rPr>
                <w:sz w:val="18"/>
                <w:szCs w:val="18"/>
              </w:rPr>
            </w:pPr>
          </w:p>
          <w:p w14:paraId="0FCCD484" w14:textId="77777777" w:rsidR="002B60CE" w:rsidRPr="007C1FEF" w:rsidRDefault="002B60CE" w:rsidP="002B60CE">
            <w:pPr>
              <w:pStyle w:val="NoSpacing"/>
              <w:contextualSpacing/>
              <w:rPr>
                <w:sz w:val="18"/>
                <w:szCs w:val="18"/>
              </w:rPr>
            </w:pPr>
          </w:p>
          <w:p w14:paraId="40019469" w14:textId="77777777" w:rsidR="002B60CE" w:rsidRPr="007C1FEF" w:rsidRDefault="002B60CE" w:rsidP="002B60CE">
            <w:pPr>
              <w:pStyle w:val="NoSpacing"/>
              <w:contextualSpacing/>
              <w:rPr>
                <w:sz w:val="18"/>
                <w:szCs w:val="18"/>
              </w:rPr>
            </w:pPr>
          </w:p>
          <w:p w14:paraId="17A74C6D" w14:textId="77777777" w:rsidR="002B60CE" w:rsidRPr="007C1FEF" w:rsidRDefault="002B60CE" w:rsidP="002B60CE">
            <w:pPr>
              <w:pStyle w:val="NoSpacing"/>
              <w:contextualSpacing/>
              <w:rPr>
                <w:sz w:val="18"/>
                <w:szCs w:val="18"/>
              </w:rPr>
            </w:pPr>
          </w:p>
          <w:p w14:paraId="082BA1A1" w14:textId="77777777" w:rsidR="002B60CE" w:rsidRPr="007C1FEF" w:rsidRDefault="002B60CE" w:rsidP="002B60CE">
            <w:pPr>
              <w:pStyle w:val="NoSpacing"/>
              <w:contextualSpacing/>
              <w:rPr>
                <w:sz w:val="18"/>
                <w:szCs w:val="18"/>
              </w:rPr>
            </w:pPr>
          </w:p>
        </w:tc>
        <w:tc>
          <w:tcPr>
            <w:tcW w:w="1161" w:type="pct"/>
            <w:gridSpan w:val="5"/>
          </w:tcPr>
          <w:p w14:paraId="0CE46187" w14:textId="77777777" w:rsidR="002B60CE" w:rsidRPr="007C1FEF" w:rsidRDefault="002B60CE" w:rsidP="002B60CE">
            <w:pPr>
              <w:pStyle w:val="NoSpacing"/>
              <w:contextualSpacing/>
              <w:rPr>
                <w:sz w:val="18"/>
                <w:szCs w:val="18"/>
              </w:rPr>
            </w:pPr>
          </w:p>
        </w:tc>
        <w:tc>
          <w:tcPr>
            <w:tcW w:w="1223" w:type="pct"/>
            <w:gridSpan w:val="7"/>
          </w:tcPr>
          <w:p w14:paraId="307E28D3" w14:textId="77777777" w:rsidR="002B60CE" w:rsidRPr="007C1FEF" w:rsidRDefault="002B60CE" w:rsidP="002B60CE">
            <w:pPr>
              <w:pStyle w:val="NoSpacing"/>
              <w:contextualSpacing/>
              <w:rPr>
                <w:sz w:val="18"/>
                <w:szCs w:val="18"/>
              </w:rPr>
            </w:pPr>
          </w:p>
        </w:tc>
        <w:tc>
          <w:tcPr>
            <w:tcW w:w="1208" w:type="pct"/>
            <w:gridSpan w:val="3"/>
          </w:tcPr>
          <w:p w14:paraId="72F0E3A4" w14:textId="77777777" w:rsidR="002B60CE" w:rsidRPr="007C1FEF" w:rsidRDefault="002B60CE" w:rsidP="002B60CE">
            <w:pPr>
              <w:pStyle w:val="NoSpacing"/>
              <w:contextualSpacing/>
              <w:rPr>
                <w:sz w:val="18"/>
                <w:szCs w:val="18"/>
              </w:rPr>
            </w:pPr>
          </w:p>
        </w:tc>
      </w:tr>
      <w:tr w:rsidR="002B60CE" w:rsidRPr="007C1FEF" w14:paraId="45EB02D2" w14:textId="77777777" w:rsidTr="003D7070">
        <w:tblPrEx>
          <w:tblLook w:val="04A0" w:firstRow="1" w:lastRow="0" w:firstColumn="1" w:lastColumn="0" w:noHBand="0" w:noVBand="1"/>
        </w:tblPrEx>
        <w:trPr>
          <w:trHeight w:val="589"/>
        </w:trPr>
        <w:tc>
          <w:tcPr>
            <w:tcW w:w="1408" w:type="pct"/>
            <w:gridSpan w:val="6"/>
          </w:tcPr>
          <w:p w14:paraId="7E87B5F8" w14:textId="77777777" w:rsidR="002B60CE" w:rsidRPr="007C1FEF" w:rsidRDefault="002B60CE" w:rsidP="002B60CE">
            <w:pPr>
              <w:pStyle w:val="NoSpacing"/>
              <w:contextualSpacing/>
              <w:rPr>
                <w:sz w:val="18"/>
                <w:szCs w:val="18"/>
              </w:rPr>
            </w:pPr>
          </w:p>
          <w:p w14:paraId="375CEFDE" w14:textId="77777777" w:rsidR="002B60CE" w:rsidRPr="007C1FEF" w:rsidRDefault="002B60CE" w:rsidP="002B60CE">
            <w:pPr>
              <w:pStyle w:val="NoSpacing"/>
              <w:contextualSpacing/>
              <w:rPr>
                <w:sz w:val="18"/>
                <w:szCs w:val="18"/>
              </w:rPr>
            </w:pPr>
          </w:p>
          <w:p w14:paraId="036AEC65" w14:textId="77777777" w:rsidR="002B60CE" w:rsidRPr="007C1FEF" w:rsidRDefault="002B60CE" w:rsidP="002B60CE">
            <w:pPr>
              <w:pStyle w:val="NoSpacing"/>
              <w:contextualSpacing/>
              <w:rPr>
                <w:sz w:val="18"/>
                <w:szCs w:val="18"/>
              </w:rPr>
            </w:pPr>
          </w:p>
          <w:p w14:paraId="37FBA2E1" w14:textId="77777777" w:rsidR="002B60CE" w:rsidRPr="007C1FEF" w:rsidRDefault="002B60CE" w:rsidP="002B60CE">
            <w:pPr>
              <w:pStyle w:val="NoSpacing"/>
              <w:contextualSpacing/>
              <w:rPr>
                <w:sz w:val="18"/>
                <w:szCs w:val="18"/>
              </w:rPr>
            </w:pPr>
          </w:p>
          <w:p w14:paraId="4BA45074" w14:textId="77777777" w:rsidR="002B60CE" w:rsidRPr="007C1FEF" w:rsidRDefault="002B60CE" w:rsidP="002B60CE">
            <w:pPr>
              <w:pStyle w:val="NoSpacing"/>
              <w:contextualSpacing/>
              <w:rPr>
                <w:sz w:val="18"/>
                <w:szCs w:val="18"/>
              </w:rPr>
            </w:pPr>
          </w:p>
        </w:tc>
        <w:tc>
          <w:tcPr>
            <w:tcW w:w="1161" w:type="pct"/>
            <w:gridSpan w:val="5"/>
          </w:tcPr>
          <w:p w14:paraId="79AF4D40" w14:textId="77777777" w:rsidR="002B60CE" w:rsidRPr="007C1FEF" w:rsidRDefault="002B60CE" w:rsidP="002B60CE">
            <w:pPr>
              <w:pStyle w:val="NoSpacing"/>
              <w:contextualSpacing/>
              <w:rPr>
                <w:sz w:val="18"/>
                <w:szCs w:val="18"/>
              </w:rPr>
            </w:pPr>
          </w:p>
        </w:tc>
        <w:tc>
          <w:tcPr>
            <w:tcW w:w="1223" w:type="pct"/>
            <w:gridSpan w:val="7"/>
          </w:tcPr>
          <w:p w14:paraId="55338BA8" w14:textId="77777777" w:rsidR="002B60CE" w:rsidRPr="007C1FEF" w:rsidRDefault="002B60CE" w:rsidP="002B60CE">
            <w:pPr>
              <w:pStyle w:val="NoSpacing"/>
              <w:contextualSpacing/>
              <w:rPr>
                <w:sz w:val="18"/>
                <w:szCs w:val="18"/>
              </w:rPr>
            </w:pPr>
          </w:p>
        </w:tc>
        <w:tc>
          <w:tcPr>
            <w:tcW w:w="1208" w:type="pct"/>
            <w:gridSpan w:val="3"/>
          </w:tcPr>
          <w:p w14:paraId="35818C2A" w14:textId="77777777" w:rsidR="002B60CE" w:rsidRPr="007C1FEF" w:rsidRDefault="002B60CE" w:rsidP="002B60CE">
            <w:pPr>
              <w:pStyle w:val="NoSpacing"/>
              <w:contextualSpacing/>
              <w:rPr>
                <w:sz w:val="18"/>
                <w:szCs w:val="18"/>
              </w:rPr>
            </w:pPr>
          </w:p>
        </w:tc>
      </w:tr>
      <w:tr w:rsidR="002B60CE" w:rsidRPr="007C1FEF" w14:paraId="4B7D57B9" w14:textId="77777777" w:rsidTr="003D7070">
        <w:tblPrEx>
          <w:tblLook w:val="04A0" w:firstRow="1" w:lastRow="0" w:firstColumn="1" w:lastColumn="0" w:noHBand="0" w:noVBand="1"/>
        </w:tblPrEx>
        <w:trPr>
          <w:trHeight w:val="589"/>
        </w:trPr>
        <w:tc>
          <w:tcPr>
            <w:tcW w:w="1408" w:type="pct"/>
            <w:gridSpan w:val="6"/>
          </w:tcPr>
          <w:p w14:paraId="63D80AC7" w14:textId="77777777" w:rsidR="002B60CE" w:rsidRPr="007C1FEF" w:rsidRDefault="002B60CE" w:rsidP="002B60CE">
            <w:pPr>
              <w:pStyle w:val="NoSpacing"/>
              <w:contextualSpacing/>
              <w:rPr>
                <w:sz w:val="18"/>
                <w:szCs w:val="18"/>
              </w:rPr>
            </w:pPr>
          </w:p>
          <w:p w14:paraId="722261FC" w14:textId="77777777" w:rsidR="002B60CE" w:rsidRPr="007C1FEF" w:rsidRDefault="002B60CE" w:rsidP="002B60CE">
            <w:pPr>
              <w:pStyle w:val="NoSpacing"/>
              <w:contextualSpacing/>
              <w:rPr>
                <w:sz w:val="18"/>
                <w:szCs w:val="18"/>
              </w:rPr>
            </w:pPr>
          </w:p>
          <w:p w14:paraId="2C15FDC1" w14:textId="77777777" w:rsidR="002B60CE" w:rsidRPr="007C1FEF" w:rsidRDefault="002B60CE" w:rsidP="002B60CE">
            <w:pPr>
              <w:pStyle w:val="NoSpacing"/>
              <w:contextualSpacing/>
              <w:rPr>
                <w:sz w:val="18"/>
                <w:szCs w:val="18"/>
              </w:rPr>
            </w:pPr>
          </w:p>
          <w:p w14:paraId="62B49CAB" w14:textId="77777777" w:rsidR="002B60CE" w:rsidRPr="007C1FEF" w:rsidRDefault="002B60CE" w:rsidP="002B60CE">
            <w:pPr>
              <w:pStyle w:val="NoSpacing"/>
              <w:contextualSpacing/>
              <w:rPr>
                <w:sz w:val="18"/>
                <w:szCs w:val="18"/>
              </w:rPr>
            </w:pPr>
          </w:p>
          <w:p w14:paraId="45EB37DE" w14:textId="77777777" w:rsidR="002B60CE" w:rsidRPr="007C1FEF" w:rsidRDefault="002B60CE" w:rsidP="002B60CE">
            <w:pPr>
              <w:pStyle w:val="NoSpacing"/>
              <w:contextualSpacing/>
              <w:rPr>
                <w:sz w:val="18"/>
                <w:szCs w:val="18"/>
              </w:rPr>
            </w:pPr>
          </w:p>
        </w:tc>
        <w:tc>
          <w:tcPr>
            <w:tcW w:w="1161" w:type="pct"/>
            <w:gridSpan w:val="5"/>
          </w:tcPr>
          <w:p w14:paraId="6BCB2121" w14:textId="77777777" w:rsidR="002B60CE" w:rsidRPr="007C1FEF" w:rsidRDefault="002B60CE" w:rsidP="002B60CE">
            <w:pPr>
              <w:pStyle w:val="NoSpacing"/>
              <w:contextualSpacing/>
              <w:rPr>
                <w:sz w:val="18"/>
                <w:szCs w:val="18"/>
              </w:rPr>
            </w:pPr>
          </w:p>
        </w:tc>
        <w:tc>
          <w:tcPr>
            <w:tcW w:w="1223" w:type="pct"/>
            <w:gridSpan w:val="7"/>
          </w:tcPr>
          <w:p w14:paraId="6AC2D4E3" w14:textId="77777777" w:rsidR="002B60CE" w:rsidRPr="007C1FEF" w:rsidRDefault="002B60CE" w:rsidP="002B60CE">
            <w:pPr>
              <w:pStyle w:val="NoSpacing"/>
              <w:contextualSpacing/>
              <w:rPr>
                <w:sz w:val="18"/>
                <w:szCs w:val="18"/>
              </w:rPr>
            </w:pPr>
          </w:p>
        </w:tc>
        <w:tc>
          <w:tcPr>
            <w:tcW w:w="1208" w:type="pct"/>
            <w:gridSpan w:val="3"/>
          </w:tcPr>
          <w:p w14:paraId="4F6E09DE" w14:textId="77777777" w:rsidR="002B60CE" w:rsidRPr="007C1FEF" w:rsidRDefault="002B60CE" w:rsidP="002B60CE">
            <w:pPr>
              <w:pStyle w:val="NoSpacing"/>
              <w:contextualSpacing/>
              <w:rPr>
                <w:sz w:val="18"/>
                <w:szCs w:val="18"/>
              </w:rPr>
            </w:pPr>
          </w:p>
        </w:tc>
      </w:tr>
      <w:tr w:rsidR="002B60CE" w:rsidRPr="007C1FEF" w14:paraId="3B40E9F5" w14:textId="77777777" w:rsidTr="003D7070">
        <w:tblPrEx>
          <w:tblLook w:val="04A0" w:firstRow="1" w:lastRow="0" w:firstColumn="1" w:lastColumn="0" w:noHBand="0" w:noVBand="1"/>
        </w:tblPrEx>
        <w:trPr>
          <w:trHeight w:val="589"/>
        </w:trPr>
        <w:tc>
          <w:tcPr>
            <w:tcW w:w="1408" w:type="pct"/>
            <w:gridSpan w:val="6"/>
            <w:tcBorders>
              <w:bottom w:val="single" w:sz="4" w:space="0" w:color="auto"/>
            </w:tcBorders>
          </w:tcPr>
          <w:p w14:paraId="229B3863" w14:textId="77777777" w:rsidR="002B60CE" w:rsidRPr="007C1FEF" w:rsidRDefault="002B60CE" w:rsidP="002B60CE">
            <w:pPr>
              <w:pStyle w:val="NoSpacing"/>
              <w:contextualSpacing/>
              <w:rPr>
                <w:sz w:val="18"/>
                <w:szCs w:val="18"/>
              </w:rPr>
            </w:pPr>
          </w:p>
          <w:p w14:paraId="37CF022F" w14:textId="77777777" w:rsidR="002B60CE" w:rsidRPr="007C1FEF" w:rsidRDefault="002B60CE" w:rsidP="002B60CE">
            <w:pPr>
              <w:pStyle w:val="NoSpacing"/>
              <w:contextualSpacing/>
              <w:rPr>
                <w:sz w:val="18"/>
                <w:szCs w:val="18"/>
              </w:rPr>
            </w:pPr>
          </w:p>
          <w:p w14:paraId="1B93A536" w14:textId="77777777" w:rsidR="002B60CE" w:rsidRPr="007C1FEF" w:rsidRDefault="002B60CE" w:rsidP="002B60CE">
            <w:pPr>
              <w:pStyle w:val="NoSpacing"/>
              <w:contextualSpacing/>
              <w:rPr>
                <w:sz w:val="18"/>
                <w:szCs w:val="18"/>
              </w:rPr>
            </w:pPr>
          </w:p>
          <w:p w14:paraId="0A35BDD2" w14:textId="77777777" w:rsidR="002B60CE" w:rsidRPr="007C1FEF" w:rsidRDefault="002B60CE" w:rsidP="002B60CE">
            <w:pPr>
              <w:pStyle w:val="NoSpacing"/>
              <w:contextualSpacing/>
              <w:rPr>
                <w:sz w:val="18"/>
                <w:szCs w:val="18"/>
              </w:rPr>
            </w:pPr>
          </w:p>
          <w:p w14:paraId="4ABFD36A" w14:textId="77777777" w:rsidR="002B60CE" w:rsidRPr="007C1FEF" w:rsidRDefault="002B60CE" w:rsidP="002B60CE">
            <w:pPr>
              <w:pStyle w:val="NoSpacing"/>
              <w:contextualSpacing/>
              <w:rPr>
                <w:sz w:val="18"/>
                <w:szCs w:val="18"/>
              </w:rPr>
            </w:pPr>
          </w:p>
        </w:tc>
        <w:tc>
          <w:tcPr>
            <w:tcW w:w="1161" w:type="pct"/>
            <w:gridSpan w:val="5"/>
            <w:tcBorders>
              <w:bottom w:val="single" w:sz="4" w:space="0" w:color="auto"/>
            </w:tcBorders>
          </w:tcPr>
          <w:p w14:paraId="3C1E7734" w14:textId="77777777" w:rsidR="002B60CE" w:rsidRPr="007C1FEF" w:rsidRDefault="002B60CE" w:rsidP="002B60CE">
            <w:pPr>
              <w:pStyle w:val="NoSpacing"/>
              <w:contextualSpacing/>
              <w:rPr>
                <w:sz w:val="18"/>
                <w:szCs w:val="18"/>
              </w:rPr>
            </w:pPr>
          </w:p>
        </w:tc>
        <w:tc>
          <w:tcPr>
            <w:tcW w:w="1223" w:type="pct"/>
            <w:gridSpan w:val="7"/>
            <w:tcBorders>
              <w:bottom w:val="single" w:sz="4" w:space="0" w:color="auto"/>
            </w:tcBorders>
          </w:tcPr>
          <w:p w14:paraId="77CFDCBB" w14:textId="77777777" w:rsidR="002B60CE" w:rsidRPr="007C1FEF" w:rsidRDefault="002B60CE" w:rsidP="002B60CE">
            <w:pPr>
              <w:pStyle w:val="NoSpacing"/>
              <w:contextualSpacing/>
              <w:rPr>
                <w:sz w:val="18"/>
                <w:szCs w:val="18"/>
              </w:rPr>
            </w:pPr>
          </w:p>
        </w:tc>
        <w:tc>
          <w:tcPr>
            <w:tcW w:w="1208" w:type="pct"/>
            <w:gridSpan w:val="3"/>
            <w:tcBorders>
              <w:bottom w:val="single" w:sz="4" w:space="0" w:color="auto"/>
            </w:tcBorders>
          </w:tcPr>
          <w:p w14:paraId="7C53DFC6" w14:textId="77777777" w:rsidR="002B60CE" w:rsidRPr="007C1FEF" w:rsidRDefault="002B60CE" w:rsidP="002B60CE">
            <w:pPr>
              <w:pStyle w:val="NoSpacing"/>
              <w:contextualSpacing/>
              <w:rPr>
                <w:sz w:val="18"/>
                <w:szCs w:val="18"/>
              </w:rPr>
            </w:pPr>
          </w:p>
          <w:p w14:paraId="38BCBA39" w14:textId="77777777" w:rsidR="002B60CE" w:rsidRPr="007C1FEF" w:rsidRDefault="002B60CE" w:rsidP="002B60CE">
            <w:pPr>
              <w:pStyle w:val="NoSpacing"/>
              <w:contextualSpacing/>
              <w:rPr>
                <w:sz w:val="18"/>
                <w:szCs w:val="18"/>
              </w:rPr>
            </w:pPr>
          </w:p>
        </w:tc>
      </w:tr>
      <w:tr w:rsidR="002B60CE" w:rsidRPr="007C1FEF" w14:paraId="2219FF2B" w14:textId="77777777" w:rsidTr="003632D9">
        <w:tblPrEx>
          <w:tblLook w:val="04A0" w:firstRow="1" w:lastRow="0" w:firstColumn="1" w:lastColumn="0" w:noHBand="0" w:noVBand="1"/>
        </w:tblPrEx>
        <w:trPr>
          <w:trHeight w:val="589"/>
        </w:trPr>
        <w:tc>
          <w:tcPr>
            <w:tcW w:w="5000" w:type="pct"/>
            <w:gridSpan w:val="21"/>
            <w:tcBorders>
              <w:top w:val="single" w:sz="4" w:space="0" w:color="auto"/>
            </w:tcBorders>
            <w:shd w:val="clear" w:color="auto" w:fill="F2F2F2" w:themeFill="background1" w:themeFillShade="F2"/>
          </w:tcPr>
          <w:p w14:paraId="445C4042" w14:textId="77777777" w:rsidR="002B60CE" w:rsidRPr="007C1FEF" w:rsidRDefault="002B60CE" w:rsidP="002B60CE">
            <w:pPr>
              <w:pStyle w:val="Heading2"/>
              <w:rPr>
                <w:sz w:val="24"/>
                <w:szCs w:val="24"/>
              </w:rPr>
            </w:pPr>
            <w:bookmarkStart w:id="14" w:name="_About_the_Participant"/>
            <w:bookmarkEnd w:id="14"/>
            <w:r>
              <w:rPr>
                <w:color w:val="auto"/>
              </w:rPr>
              <w:t>About the Participant (Participant Summary):</w:t>
            </w:r>
          </w:p>
        </w:tc>
      </w:tr>
      <w:tr w:rsidR="002B60CE" w:rsidRPr="007C1FEF" w14:paraId="4BFEFC5A" w14:textId="77777777" w:rsidTr="003632D9">
        <w:tblPrEx>
          <w:tblLook w:val="04A0" w:firstRow="1" w:lastRow="0" w:firstColumn="1" w:lastColumn="0" w:noHBand="0" w:noVBand="1"/>
        </w:tblPrEx>
        <w:trPr>
          <w:trHeight w:val="589"/>
        </w:trPr>
        <w:tc>
          <w:tcPr>
            <w:tcW w:w="5000" w:type="pct"/>
            <w:gridSpan w:val="21"/>
            <w:tcBorders>
              <w:top w:val="single" w:sz="4" w:space="0" w:color="auto"/>
            </w:tcBorders>
            <w:shd w:val="clear" w:color="auto" w:fill="auto"/>
          </w:tcPr>
          <w:p w14:paraId="5A5ECA45" w14:textId="77777777" w:rsidR="002B60CE" w:rsidRPr="007C1FEF" w:rsidRDefault="002B60CE" w:rsidP="002B60CE">
            <w:pPr>
              <w:pStyle w:val="NoSpacing"/>
              <w:contextualSpacing/>
              <w:rPr>
                <w:b/>
                <w:bCs/>
                <w:sz w:val="32"/>
                <w:szCs w:val="32"/>
              </w:rPr>
            </w:pPr>
            <w:r>
              <w:t>{participantSummary}</w:t>
            </w:r>
          </w:p>
          <w:p w14:paraId="01829502" w14:textId="77777777" w:rsidR="002B60CE" w:rsidRPr="007C1FEF" w:rsidRDefault="002B60CE" w:rsidP="002B60CE">
            <w:pPr>
              <w:pStyle w:val="NoSpacing"/>
              <w:contextualSpacing/>
              <w:rPr>
                <w:b/>
                <w:bCs/>
                <w:sz w:val="32"/>
                <w:szCs w:val="32"/>
              </w:rPr>
            </w:pPr>
          </w:p>
          <w:p w14:paraId="099B1C56" w14:textId="77777777" w:rsidR="002B60CE" w:rsidRPr="007C1FEF" w:rsidRDefault="002B60CE" w:rsidP="002B60CE">
            <w:pPr>
              <w:pStyle w:val="NoSpacing"/>
              <w:contextualSpacing/>
              <w:rPr>
                <w:b/>
                <w:bCs/>
                <w:sz w:val="32"/>
                <w:szCs w:val="32"/>
              </w:rPr>
            </w:pPr>
          </w:p>
          <w:p w14:paraId="1E9AC1F9" w14:textId="77777777" w:rsidR="002B60CE" w:rsidRPr="007C1FEF" w:rsidRDefault="002B60CE" w:rsidP="002B60CE">
            <w:pPr>
              <w:pStyle w:val="NoSpacing"/>
              <w:contextualSpacing/>
              <w:rPr>
                <w:b/>
                <w:bCs/>
                <w:sz w:val="32"/>
                <w:szCs w:val="32"/>
              </w:rPr>
            </w:pPr>
          </w:p>
          <w:p w14:paraId="32102B50" w14:textId="77777777" w:rsidR="002B60CE" w:rsidRPr="007C1FEF" w:rsidRDefault="002B60CE" w:rsidP="002B60CE">
            <w:pPr>
              <w:pStyle w:val="NoSpacing"/>
              <w:contextualSpacing/>
              <w:rPr>
                <w:b/>
                <w:bCs/>
                <w:sz w:val="32"/>
                <w:szCs w:val="32"/>
              </w:rPr>
            </w:pPr>
          </w:p>
          <w:p w14:paraId="315A6096" w14:textId="77777777" w:rsidR="002B60CE" w:rsidRPr="007C1FEF" w:rsidRDefault="002B60CE" w:rsidP="002B60CE">
            <w:pPr>
              <w:pStyle w:val="NoSpacing"/>
              <w:contextualSpacing/>
              <w:rPr>
                <w:b/>
                <w:bCs/>
                <w:sz w:val="32"/>
                <w:szCs w:val="32"/>
              </w:rPr>
            </w:pPr>
          </w:p>
          <w:p w14:paraId="73382561" w14:textId="77777777" w:rsidR="002B60CE" w:rsidRPr="007C1FEF" w:rsidRDefault="002B60CE" w:rsidP="002B60CE">
            <w:pPr>
              <w:pStyle w:val="NoSpacing"/>
              <w:contextualSpacing/>
              <w:rPr>
                <w:b/>
                <w:bCs/>
                <w:sz w:val="32"/>
                <w:szCs w:val="32"/>
              </w:rPr>
            </w:pPr>
          </w:p>
        </w:tc>
      </w:tr>
      <w:tr w:rsidR="002B60CE" w:rsidRPr="007C1FEF" w14:paraId="4B43789D" w14:textId="77777777" w:rsidTr="003632D9">
        <w:tblPrEx>
          <w:tblLook w:val="04A0" w:firstRow="1" w:lastRow="0" w:firstColumn="1" w:lastColumn="0" w:noHBand="0" w:noVBand="1"/>
        </w:tblPrEx>
        <w:trPr>
          <w:trHeight w:val="589"/>
        </w:trPr>
        <w:tc>
          <w:tcPr>
            <w:tcW w:w="5000" w:type="pct"/>
            <w:gridSpan w:val="21"/>
            <w:shd w:val="clear" w:color="auto" w:fill="F2F2F2" w:themeFill="background1" w:themeFillShade="F2"/>
          </w:tcPr>
          <w:p w14:paraId="1023DF8A" w14:textId="77777777" w:rsidR="002B60CE" w:rsidRPr="007C1FEF" w:rsidRDefault="002B60CE" w:rsidP="002B60CE">
            <w:pPr>
              <w:pStyle w:val="Heading2"/>
              <w:rPr>
                <w:sz w:val="18"/>
                <w:szCs w:val="18"/>
              </w:rPr>
            </w:pPr>
            <w:bookmarkStart w:id="15" w:name="_Goals"/>
            <w:bookmarkEnd w:id="15"/>
            <w:r>
              <w:rPr>
                <w:color w:val="auto"/>
              </w:rPr>
              <w:lastRenderedPageBreak/>
              <w:t>Goals</w:t>
            </w:r>
          </w:p>
        </w:tc>
      </w:tr>
      <w:tr w:rsidR="002B60CE" w:rsidRPr="007C1FEF" w14:paraId="6770568D" w14:textId="77777777" w:rsidTr="003632D9">
        <w:tblPrEx>
          <w:tblLook w:val="04A0" w:firstRow="1" w:lastRow="0" w:firstColumn="1" w:lastColumn="0" w:noHBand="0" w:noVBand="1"/>
        </w:tblPrEx>
        <w:trPr>
          <w:trHeight w:val="589"/>
        </w:trPr>
        <w:tc>
          <w:tcPr>
            <w:tcW w:w="5000" w:type="pct"/>
            <w:gridSpan w:val="21"/>
          </w:tcPr>
          <w:p w14:paraId="767703D0" w14:textId="77777777" w:rsidR="002B60CE" w:rsidRPr="003D7070" w:rsidRDefault="002B60CE" w:rsidP="002B60CE">
            <w:pPr>
              <w:pStyle w:val="NoSpacing"/>
              <w:contextualSpacing/>
              <w:rPr>
                <w:b/>
                <w:bCs/>
              </w:rPr>
            </w:pPr>
            <w:r>
              <w:rPr>
                <w:b/>
                <w:bCs/>
              </w:rPr>
              <w:t>Short term goals</w:t>
            </w:r>
          </w:p>
          <w:p w14:paraId="4EDA282A" w14:textId="77777777" w:rsidR="002B60CE" w:rsidRPr="007C1FEF" w:rsidRDefault="002B60CE" w:rsidP="002B60CE">
            <w:pPr>
              <w:pStyle w:val="NoSpacing"/>
              <w:contextualSpacing/>
              <w:rPr>
                <w:sz w:val="24"/>
                <w:szCs w:val="24"/>
              </w:rPr>
            </w:pPr>
          </w:p>
          <w:p w14:paraId="2243B8CA" w14:textId="77777777" w:rsidR="002B60CE" w:rsidRPr="007C1FEF" w:rsidRDefault="002B60CE" w:rsidP="002B60CE">
            <w:pPr>
              <w:pStyle w:val="NoSpacing"/>
              <w:contextualSpacing/>
              <w:rPr>
                <w:sz w:val="24"/>
                <w:szCs w:val="24"/>
              </w:rPr>
            </w:pPr>
          </w:p>
          <w:p w14:paraId="1B14D595" w14:textId="77777777" w:rsidR="002B60CE" w:rsidRPr="007C1FEF" w:rsidRDefault="002B60CE" w:rsidP="002B60CE">
            <w:pPr>
              <w:pStyle w:val="NoSpacing"/>
              <w:contextualSpacing/>
              <w:rPr>
                <w:sz w:val="24"/>
                <w:szCs w:val="24"/>
              </w:rPr>
            </w:pPr>
          </w:p>
          <w:p w14:paraId="09527173" w14:textId="77777777" w:rsidR="002B60CE" w:rsidRPr="007C1FEF" w:rsidRDefault="002B60CE" w:rsidP="002B60CE">
            <w:pPr>
              <w:pStyle w:val="NoSpacing"/>
              <w:contextualSpacing/>
              <w:rPr>
                <w:sz w:val="24"/>
                <w:szCs w:val="24"/>
              </w:rPr>
            </w:pPr>
          </w:p>
          <w:p w14:paraId="3AD704B8" w14:textId="77777777" w:rsidR="002B60CE" w:rsidRPr="007C1FEF" w:rsidRDefault="002B60CE" w:rsidP="002B60CE">
            <w:pPr>
              <w:pStyle w:val="NoSpacing"/>
              <w:contextualSpacing/>
              <w:rPr>
                <w:sz w:val="24"/>
                <w:szCs w:val="24"/>
              </w:rPr>
            </w:pPr>
          </w:p>
          <w:p w14:paraId="65DCECAB" w14:textId="77777777" w:rsidR="002B60CE" w:rsidRPr="007C1FEF" w:rsidRDefault="002B60CE" w:rsidP="002B60CE">
            <w:pPr>
              <w:pStyle w:val="NoSpacing"/>
              <w:contextualSpacing/>
              <w:rPr>
                <w:sz w:val="24"/>
                <w:szCs w:val="24"/>
              </w:rPr>
            </w:pPr>
          </w:p>
        </w:tc>
      </w:tr>
      <w:tr w:rsidR="002B60CE" w:rsidRPr="007C1FEF" w14:paraId="636E5A22" w14:textId="77777777" w:rsidTr="003632D9">
        <w:tblPrEx>
          <w:tblLook w:val="04A0" w:firstRow="1" w:lastRow="0" w:firstColumn="1" w:lastColumn="0" w:noHBand="0" w:noVBand="1"/>
        </w:tblPrEx>
        <w:trPr>
          <w:trHeight w:val="589"/>
        </w:trPr>
        <w:tc>
          <w:tcPr>
            <w:tcW w:w="5000" w:type="pct"/>
            <w:gridSpan w:val="21"/>
          </w:tcPr>
          <w:p w14:paraId="5BB557C8" w14:textId="77777777" w:rsidR="002B60CE" w:rsidRPr="003D7070" w:rsidRDefault="002B60CE" w:rsidP="002B60CE">
            <w:pPr>
              <w:pStyle w:val="NoSpacing"/>
              <w:contextualSpacing/>
              <w:rPr>
                <w:b/>
                <w:bCs/>
              </w:rPr>
            </w:pPr>
            <w:r>
              <w:rPr>
                <w:b/>
                <w:bCs/>
              </w:rPr>
              <w:t>Long term goals</w:t>
            </w:r>
          </w:p>
          <w:p w14:paraId="56F57776" w14:textId="77777777" w:rsidR="002B60CE" w:rsidRPr="007C1FEF" w:rsidRDefault="002B60CE" w:rsidP="002B60CE">
            <w:pPr>
              <w:pStyle w:val="NoSpacing"/>
              <w:contextualSpacing/>
            </w:pPr>
          </w:p>
          <w:p w14:paraId="21F4C19C" w14:textId="77777777" w:rsidR="002B60CE" w:rsidRPr="007C1FEF" w:rsidRDefault="002B60CE" w:rsidP="002B60CE">
            <w:pPr>
              <w:pStyle w:val="NoSpacing"/>
              <w:contextualSpacing/>
            </w:pPr>
          </w:p>
          <w:p w14:paraId="45B44C0C" w14:textId="77777777" w:rsidR="002B60CE" w:rsidRPr="007C1FEF" w:rsidRDefault="002B60CE" w:rsidP="002B60CE">
            <w:pPr>
              <w:pStyle w:val="NoSpacing"/>
              <w:contextualSpacing/>
            </w:pPr>
          </w:p>
          <w:p w14:paraId="30D6420D" w14:textId="77777777" w:rsidR="002B60CE" w:rsidRPr="007C1FEF" w:rsidRDefault="002B60CE" w:rsidP="002B60CE">
            <w:pPr>
              <w:pStyle w:val="NoSpacing"/>
              <w:contextualSpacing/>
            </w:pPr>
          </w:p>
          <w:p w14:paraId="26B0B076" w14:textId="77777777" w:rsidR="002B60CE" w:rsidRPr="007C1FEF" w:rsidRDefault="002B60CE" w:rsidP="002B60CE">
            <w:pPr>
              <w:pStyle w:val="NoSpacing"/>
              <w:contextualSpacing/>
              <w:rPr>
                <w:sz w:val="22"/>
                <w:szCs w:val="22"/>
              </w:rPr>
            </w:pPr>
          </w:p>
        </w:tc>
      </w:tr>
      <w:tr w:rsidR="002B60CE" w:rsidRPr="007C1FEF" w14:paraId="18DE6EEB" w14:textId="77777777" w:rsidTr="003632D9">
        <w:tblPrEx>
          <w:tblLook w:val="04A0" w:firstRow="1" w:lastRow="0" w:firstColumn="1" w:lastColumn="0" w:noHBand="0" w:noVBand="1"/>
        </w:tblPrEx>
        <w:trPr>
          <w:trHeight w:val="589"/>
        </w:trPr>
        <w:tc>
          <w:tcPr>
            <w:tcW w:w="5000" w:type="pct"/>
            <w:gridSpan w:val="21"/>
            <w:shd w:val="clear" w:color="auto" w:fill="F2F2F2" w:themeFill="background1" w:themeFillShade="F2"/>
          </w:tcPr>
          <w:p w14:paraId="1B84BE31" w14:textId="77777777" w:rsidR="002B60CE" w:rsidRPr="00001FDF" w:rsidRDefault="002B60CE" w:rsidP="002B60CE">
            <w:pPr>
              <w:pStyle w:val="Heading2"/>
              <w:rPr>
                <w:color w:val="auto"/>
              </w:rPr>
            </w:pPr>
            <w:bookmarkStart w:id="16" w:name="_Participant_Likes_and"/>
            <w:bookmarkEnd w:id="16"/>
            <w:r>
              <w:rPr>
                <w:color w:val="auto"/>
              </w:rPr>
              <w:t xml:space="preserve">Participant Likes and Dislikes </w:t>
            </w:r>
          </w:p>
          <w:p w14:paraId="4E813099" w14:textId="77777777" w:rsidR="002B60CE" w:rsidRPr="00F73C8A" w:rsidRDefault="002B60CE" w:rsidP="002B60CE">
            <w:pPr>
              <w:pStyle w:val="NoSpacing"/>
              <w:contextualSpacing/>
              <w:rPr>
                <w:rFonts w:eastAsia="Times New Roman" w:cs="Arial"/>
                <w:sz w:val="22"/>
                <w:szCs w:val="22"/>
              </w:rPr>
            </w:pPr>
            <w:r>
              <w:t>(</w:t>
            </w:r>
            <w:r>
              <w:rPr>
                <w:rFonts w:eastAsia="Times New Roman" w:cs="Arial"/>
              </w:rPr>
              <w:t>What things are important for people to understand about you when caring for you?)</w:t>
            </w:r>
          </w:p>
          <w:p w14:paraId="4D322C68" w14:textId="77777777" w:rsidR="002B60CE" w:rsidRPr="007C1FEF" w:rsidRDefault="002B60CE" w:rsidP="002B60CE">
            <w:pPr>
              <w:pStyle w:val="NoSpacing"/>
              <w:contextualSpacing/>
            </w:pPr>
          </w:p>
        </w:tc>
      </w:tr>
      <w:tr w:rsidR="002B60CE" w:rsidRPr="007C1FEF" w14:paraId="532A5B4E" w14:textId="77777777" w:rsidTr="003D7070">
        <w:tblPrEx>
          <w:tblLook w:val="04A0" w:firstRow="1" w:lastRow="0" w:firstColumn="1" w:lastColumn="0" w:noHBand="0" w:noVBand="1"/>
        </w:tblPrEx>
        <w:trPr>
          <w:trHeight w:val="589"/>
        </w:trPr>
        <w:tc>
          <w:tcPr>
            <w:tcW w:w="2569" w:type="pct"/>
            <w:gridSpan w:val="11"/>
          </w:tcPr>
          <w:p w14:paraId="2851FEBF" w14:textId="77777777" w:rsidR="002B60CE" w:rsidRPr="00F73C8A" w:rsidRDefault="002B60CE" w:rsidP="002B60CE">
            <w:pPr>
              <w:pStyle w:val="NoSpacing"/>
              <w:contextualSpacing/>
            </w:pPr>
            <w:r>
              <w:rPr>
                <w:b/>
                <w:bCs/>
              </w:rPr>
              <w:t>Participant Likes</w:t>
            </w:r>
            <w:r>
              <w:t>:</w:t>
            </w:r>
          </w:p>
          <w:p w14:paraId="6CA6A2E7" w14:textId="77777777" w:rsidR="002B60CE" w:rsidRPr="00F73C8A" w:rsidRDefault="002B60CE" w:rsidP="002B60CE">
            <w:pPr>
              <w:pStyle w:val="NoSpacing"/>
              <w:contextualSpacing/>
            </w:pPr>
          </w:p>
          <w:p w14:paraId="4FC456A0" w14:textId="77777777" w:rsidR="002B60CE" w:rsidRPr="00F73C8A" w:rsidRDefault="002B60CE" w:rsidP="002B60CE">
            <w:pPr>
              <w:pStyle w:val="NoSpacing"/>
              <w:contextualSpacing/>
            </w:pPr>
          </w:p>
          <w:p w14:paraId="3A3C28BE" w14:textId="77777777" w:rsidR="002B60CE" w:rsidRPr="00F73C8A" w:rsidRDefault="002B60CE" w:rsidP="002B60CE">
            <w:pPr>
              <w:pStyle w:val="NoSpacing"/>
              <w:contextualSpacing/>
            </w:pPr>
          </w:p>
          <w:p w14:paraId="30F3DB17" w14:textId="77777777" w:rsidR="002B60CE" w:rsidRPr="00F73C8A" w:rsidRDefault="002B60CE" w:rsidP="002B60CE">
            <w:pPr>
              <w:pStyle w:val="NoSpacing"/>
              <w:contextualSpacing/>
            </w:pPr>
          </w:p>
          <w:p w14:paraId="1628C192" w14:textId="77777777" w:rsidR="002B60CE" w:rsidRPr="00F73C8A" w:rsidRDefault="002B60CE" w:rsidP="002B60CE">
            <w:pPr>
              <w:pStyle w:val="NoSpacing"/>
              <w:contextualSpacing/>
            </w:pPr>
          </w:p>
          <w:p w14:paraId="3496CB11" w14:textId="77777777" w:rsidR="002B60CE" w:rsidRPr="00F73C8A" w:rsidRDefault="002B60CE" w:rsidP="002B60CE">
            <w:pPr>
              <w:pStyle w:val="NoSpacing"/>
              <w:contextualSpacing/>
            </w:pPr>
          </w:p>
          <w:p w14:paraId="17F91A87" w14:textId="77777777" w:rsidR="002B60CE" w:rsidRPr="00F73C8A" w:rsidRDefault="002B60CE" w:rsidP="002B60CE">
            <w:pPr>
              <w:pStyle w:val="NoSpacing"/>
              <w:contextualSpacing/>
            </w:pPr>
          </w:p>
          <w:p w14:paraId="4A7B6E3B" w14:textId="77777777" w:rsidR="002B60CE" w:rsidRPr="00F73C8A" w:rsidRDefault="002B60CE" w:rsidP="002B60CE">
            <w:pPr>
              <w:pStyle w:val="NoSpacing"/>
              <w:contextualSpacing/>
            </w:pPr>
          </w:p>
          <w:p w14:paraId="7C40A851" w14:textId="77777777" w:rsidR="002B60CE" w:rsidRPr="00F73C8A" w:rsidRDefault="002B60CE" w:rsidP="002B60CE">
            <w:pPr>
              <w:pStyle w:val="NoSpacing"/>
              <w:contextualSpacing/>
            </w:pPr>
          </w:p>
        </w:tc>
        <w:tc>
          <w:tcPr>
            <w:tcW w:w="2431" w:type="pct"/>
            <w:gridSpan w:val="10"/>
          </w:tcPr>
          <w:p w14:paraId="5786384A" w14:textId="77777777" w:rsidR="002B60CE" w:rsidRPr="00F73C8A" w:rsidRDefault="002B60CE" w:rsidP="002B60CE">
            <w:pPr>
              <w:pStyle w:val="NoSpacing"/>
              <w:contextualSpacing/>
            </w:pPr>
            <w:r>
              <w:rPr>
                <w:b/>
                <w:bCs/>
              </w:rPr>
              <w:t>Participant Dislikes</w:t>
            </w:r>
            <w:r>
              <w:t>:</w:t>
            </w:r>
          </w:p>
        </w:tc>
      </w:tr>
      <w:tr w:rsidR="002B60CE" w:rsidRPr="007C1FEF" w14:paraId="0CF5D004" w14:textId="77777777" w:rsidTr="003632D9">
        <w:trPr>
          <w:trHeight w:val="397"/>
        </w:trPr>
        <w:tc>
          <w:tcPr>
            <w:tcW w:w="5000" w:type="pct"/>
            <w:gridSpan w:val="21"/>
            <w:shd w:val="clear" w:color="auto" w:fill="F2F2F2" w:themeFill="background1" w:themeFillShade="F2"/>
          </w:tcPr>
          <w:p w14:paraId="1AFD92CF" w14:textId="77777777" w:rsidR="002B60CE" w:rsidRPr="007C1FEF" w:rsidRDefault="002B60CE" w:rsidP="002B60CE">
            <w:pPr>
              <w:pStyle w:val="Heading2"/>
            </w:pPr>
            <w:bookmarkStart w:id="17" w:name="_Abilities"/>
            <w:bookmarkStart w:id="18" w:name="_Toc98616365"/>
            <w:bookmarkStart w:id="19" w:name="_Toc111581692"/>
            <w:bookmarkStart w:id="20" w:name="_Toc112729311"/>
            <w:bookmarkEnd w:id="17"/>
            <w:r>
              <w:rPr>
                <w:color w:val="auto"/>
              </w:rPr>
              <w:t>Abilities</w:t>
            </w:r>
            <w:bookmarkEnd w:id="18"/>
            <w:bookmarkEnd w:id="19"/>
            <w:bookmarkEnd w:id="20"/>
          </w:p>
        </w:tc>
      </w:tr>
      <w:tr w:rsidR="002B60CE" w:rsidRPr="007C1FEF" w14:paraId="1641989F" w14:textId="77777777" w:rsidTr="003D7070">
        <w:trPr>
          <w:trHeight w:val="397"/>
        </w:trPr>
        <w:tc>
          <w:tcPr>
            <w:tcW w:w="1408" w:type="pct"/>
            <w:gridSpan w:val="6"/>
            <w:vMerge w:val="restart"/>
          </w:tcPr>
          <w:p w14:paraId="4D39E180" w14:textId="77777777" w:rsidR="002B60CE" w:rsidRPr="003D7070" w:rsidRDefault="002B60CE" w:rsidP="002B60CE">
            <w:pPr>
              <w:spacing w:before="0" w:after="0"/>
              <w:rPr>
                <w:rFonts w:eastAsia="Times New Roman" w:cs="Arial"/>
                <w:b/>
                <w:bCs/>
                <w:szCs w:val="20"/>
              </w:rPr>
            </w:pPr>
            <w:r>
              <w:rPr>
                <w:rFonts w:eastAsia="Times New Roman" w:cs="Arial"/>
                <w:b/>
                <w:bCs/>
                <w:szCs w:val="20"/>
              </w:rPr>
              <w:t>Mobility</w:t>
            </w:r>
          </w:p>
        </w:tc>
        <w:tc>
          <w:tcPr>
            <w:tcW w:w="695" w:type="pct"/>
            <w:gridSpan w:val="2"/>
          </w:tcPr>
          <w:p w14:paraId="408CC03F" w14:textId="77777777" w:rsidR="002B60CE" w:rsidRPr="003D7070" w:rsidRDefault="002B60CE" w:rsidP="002B60CE">
            <w:pPr>
              <w:spacing w:before="0" w:after="0"/>
              <w:rPr>
                <w:rFonts w:eastAsia="Times New Roman" w:cs="Arial"/>
                <w:b/>
                <w:bCs/>
                <w:szCs w:val="20"/>
              </w:rPr>
            </w:pPr>
            <w:r>
              <w:rPr>
                <w:rFonts w:eastAsia="Times New Roman" w:cs="Arial"/>
                <w:b/>
                <w:bCs/>
                <w:szCs w:val="20"/>
              </w:rPr>
              <w:t>Notes</w:t>
            </w:r>
          </w:p>
        </w:tc>
        <w:tc>
          <w:tcPr>
            <w:tcW w:w="2897" w:type="pct"/>
            <w:gridSpan w:val="13"/>
          </w:tcPr>
          <w:p w14:paraId="72B7F512" w14:textId="77777777" w:rsidR="002B60CE" w:rsidRPr="00F73C8A" w:rsidRDefault="002B60CE" w:rsidP="002B60CE">
            <w:pPr>
              <w:spacing w:before="0" w:after="0"/>
              <w:rPr>
                <w:rFonts w:eastAsia="Times New Roman" w:cs="Arial"/>
                <w:szCs w:val="20"/>
              </w:rPr>
            </w:pPr>
          </w:p>
        </w:tc>
      </w:tr>
      <w:tr w:rsidR="002B60CE" w:rsidRPr="007C1FEF" w14:paraId="05E54372" w14:textId="77777777" w:rsidTr="003D7070">
        <w:trPr>
          <w:trHeight w:val="397"/>
        </w:trPr>
        <w:tc>
          <w:tcPr>
            <w:tcW w:w="1408" w:type="pct"/>
            <w:gridSpan w:val="6"/>
            <w:vMerge/>
          </w:tcPr>
          <w:p w14:paraId="6D88C095" w14:textId="77777777" w:rsidR="002B60CE" w:rsidRPr="003D7070" w:rsidRDefault="002B60CE" w:rsidP="002B60CE">
            <w:pPr>
              <w:spacing w:before="0" w:after="0"/>
              <w:rPr>
                <w:rFonts w:eastAsia="Times New Roman" w:cs="Arial"/>
                <w:b/>
                <w:bCs/>
                <w:szCs w:val="20"/>
              </w:rPr>
            </w:pPr>
          </w:p>
        </w:tc>
        <w:tc>
          <w:tcPr>
            <w:tcW w:w="695" w:type="pct"/>
            <w:gridSpan w:val="2"/>
          </w:tcPr>
          <w:p w14:paraId="32511681" w14:textId="77777777" w:rsidR="002B60CE" w:rsidRPr="003D7070" w:rsidRDefault="002B60CE" w:rsidP="002B60CE">
            <w:pPr>
              <w:spacing w:before="0" w:after="0"/>
              <w:rPr>
                <w:rFonts w:eastAsia="Times New Roman" w:cs="Arial"/>
                <w:b/>
                <w:bCs/>
                <w:szCs w:val="20"/>
              </w:rPr>
            </w:pPr>
            <w:r>
              <w:rPr>
                <w:rFonts w:eastAsia="Times New Roman" w:cs="Arial"/>
                <w:b/>
                <w:bCs/>
                <w:szCs w:val="20"/>
              </w:rPr>
              <w:t>Aids</w:t>
            </w:r>
          </w:p>
        </w:tc>
        <w:tc>
          <w:tcPr>
            <w:tcW w:w="2897" w:type="pct"/>
            <w:gridSpan w:val="13"/>
          </w:tcPr>
          <w:p w14:paraId="6BD92ECC" w14:textId="77777777" w:rsidR="002B60CE" w:rsidRPr="00F73C8A" w:rsidRDefault="002B60CE" w:rsidP="002B60CE">
            <w:pPr>
              <w:spacing w:before="0" w:after="0"/>
              <w:rPr>
                <w:rFonts w:eastAsia="Times New Roman" w:cs="Arial"/>
                <w:szCs w:val="20"/>
              </w:rPr>
            </w:pPr>
          </w:p>
        </w:tc>
      </w:tr>
      <w:tr w:rsidR="002B60CE" w:rsidRPr="007C1FEF" w14:paraId="2C0FD3D5" w14:textId="77777777" w:rsidTr="003D7070">
        <w:trPr>
          <w:trHeight w:val="397"/>
        </w:trPr>
        <w:tc>
          <w:tcPr>
            <w:tcW w:w="1408" w:type="pct"/>
            <w:gridSpan w:val="6"/>
            <w:vMerge w:val="restart"/>
          </w:tcPr>
          <w:p w14:paraId="47591F4A" w14:textId="77777777" w:rsidR="002B60CE" w:rsidRPr="003D7070" w:rsidRDefault="002B60CE" w:rsidP="002B60CE">
            <w:pPr>
              <w:spacing w:before="0" w:after="0"/>
              <w:rPr>
                <w:rFonts w:eastAsia="Times New Roman" w:cs="Arial"/>
                <w:b/>
                <w:bCs/>
                <w:szCs w:val="20"/>
              </w:rPr>
            </w:pPr>
            <w:r>
              <w:rPr>
                <w:rFonts w:eastAsia="Times New Roman" w:cs="Arial"/>
                <w:b/>
                <w:bCs/>
                <w:szCs w:val="20"/>
              </w:rPr>
              <w:t>Continent</w:t>
            </w:r>
          </w:p>
        </w:tc>
        <w:tc>
          <w:tcPr>
            <w:tcW w:w="695" w:type="pct"/>
            <w:gridSpan w:val="2"/>
          </w:tcPr>
          <w:p w14:paraId="41124089" w14:textId="77777777" w:rsidR="002B60CE" w:rsidRPr="003D7070" w:rsidRDefault="002B60CE" w:rsidP="002B60CE">
            <w:pPr>
              <w:spacing w:before="0" w:after="0"/>
              <w:rPr>
                <w:rFonts w:eastAsia="Times New Roman" w:cs="Arial"/>
                <w:b/>
                <w:bCs/>
                <w:szCs w:val="20"/>
              </w:rPr>
            </w:pPr>
            <w:r>
              <w:rPr>
                <w:rFonts w:eastAsia="Times New Roman" w:cs="Arial"/>
                <w:b/>
                <w:bCs/>
                <w:szCs w:val="20"/>
              </w:rPr>
              <w:t>Urine</w:t>
            </w:r>
          </w:p>
        </w:tc>
        <w:tc>
          <w:tcPr>
            <w:tcW w:w="485" w:type="pct"/>
            <w:gridSpan w:val="4"/>
          </w:tcPr>
          <w:p w14:paraId="74429BC3" w14:textId="77777777" w:rsidR="002B60CE" w:rsidRPr="00F73C8A" w:rsidRDefault="00000000" w:rsidP="002B60CE">
            <w:pPr>
              <w:spacing w:before="0" w:after="0"/>
              <w:jc w:val="left"/>
              <w:rPr>
                <w:rFonts w:eastAsia="Times New Roman" w:cs="Arial"/>
                <w:szCs w:val="20"/>
              </w:rPr>
            </w:pPr>
            <w:sdt>
              <w:sdtPr>
                <w:rPr>
                  <w:rFonts w:eastAsia="Times New Roman" w:cs="Arial"/>
                  <w:szCs w:val="20"/>
                </w:rPr>
                <w:id w:val="168093861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p>
          <w:p w14:paraId="3A5E796F" w14:textId="77777777" w:rsidR="002B60CE" w:rsidRPr="00F73C8A" w:rsidRDefault="00000000" w:rsidP="002B60CE">
            <w:pPr>
              <w:spacing w:before="0" w:after="0"/>
              <w:jc w:val="left"/>
              <w:rPr>
                <w:rFonts w:eastAsia="Times New Roman" w:cs="Arial"/>
                <w:szCs w:val="20"/>
              </w:rPr>
            </w:pPr>
            <w:sdt>
              <w:sdtPr>
                <w:rPr>
                  <w:rFonts w:eastAsia="Times New Roman" w:cs="Arial"/>
                  <w:szCs w:val="20"/>
                </w:rPr>
                <w:id w:val="-199655052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tc>
        <w:tc>
          <w:tcPr>
            <w:tcW w:w="2412" w:type="pct"/>
            <w:gridSpan w:val="9"/>
          </w:tcPr>
          <w:p w14:paraId="556558E3" w14:textId="77777777" w:rsidR="002B60CE" w:rsidRPr="00F73C8A" w:rsidRDefault="002B60CE" w:rsidP="002B60CE">
            <w:pPr>
              <w:spacing w:before="0" w:after="0"/>
              <w:rPr>
                <w:rFonts w:eastAsia="Times New Roman" w:cs="Arial"/>
                <w:szCs w:val="20"/>
              </w:rPr>
            </w:pPr>
            <w:r>
              <w:rPr>
                <w:rFonts w:eastAsia="Times New Roman" w:cs="Arial"/>
                <w:b/>
                <w:bCs/>
                <w:szCs w:val="20"/>
              </w:rPr>
              <w:t>Notes</w:t>
            </w:r>
            <w:r>
              <w:rPr>
                <w:rFonts w:eastAsia="Times New Roman" w:cs="Arial"/>
                <w:szCs w:val="20"/>
              </w:rPr>
              <w:t>:</w:t>
            </w:r>
          </w:p>
        </w:tc>
      </w:tr>
      <w:tr w:rsidR="002B60CE" w:rsidRPr="007C1FEF" w14:paraId="785D5081" w14:textId="77777777" w:rsidTr="003D7070">
        <w:trPr>
          <w:trHeight w:val="397"/>
        </w:trPr>
        <w:tc>
          <w:tcPr>
            <w:tcW w:w="1408" w:type="pct"/>
            <w:gridSpan w:val="6"/>
            <w:vMerge/>
          </w:tcPr>
          <w:p w14:paraId="763E6446" w14:textId="77777777" w:rsidR="002B60CE" w:rsidRPr="003D7070" w:rsidRDefault="002B60CE" w:rsidP="002B60CE">
            <w:pPr>
              <w:spacing w:before="0" w:after="0"/>
              <w:rPr>
                <w:rFonts w:eastAsia="Times New Roman" w:cs="Arial"/>
                <w:b/>
                <w:bCs/>
                <w:szCs w:val="20"/>
              </w:rPr>
            </w:pPr>
          </w:p>
        </w:tc>
        <w:tc>
          <w:tcPr>
            <w:tcW w:w="695" w:type="pct"/>
            <w:gridSpan w:val="2"/>
          </w:tcPr>
          <w:p w14:paraId="5299BFB9" w14:textId="77777777" w:rsidR="002B60CE" w:rsidRPr="003D7070" w:rsidRDefault="002B60CE" w:rsidP="002B60CE">
            <w:pPr>
              <w:spacing w:before="0" w:after="0"/>
              <w:rPr>
                <w:rFonts w:eastAsia="Times New Roman" w:cs="Arial"/>
                <w:b/>
                <w:bCs/>
                <w:szCs w:val="20"/>
              </w:rPr>
            </w:pPr>
            <w:r>
              <w:rPr>
                <w:rFonts w:eastAsia="Times New Roman" w:cs="Arial"/>
                <w:b/>
                <w:bCs/>
                <w:szCs w:val="20"/>
              </w:rPr>
              <w:t>Faecal</w:t>
            </w:r>
          </w:p>
        </w:tc>
        <w:tc>
          <w:tcPr>
            <w:tcW w:w="485" w:type="pct"/>
            <w:gridSpan w:val="4"/>
          </w:tcPr>
          <w:p w14:paraId="6F5D046E" w14:textId="77777777" w:rsidR="002B60CE" w:rsidRPr="00F73C8A" w:rsidRDefault="00000000" w:rsidP="002B60CE">
            <w:pPr>
              <w:spacing w:before="0" w:after="0"/>
              <w:rPr>
                <w:rFonts w:eastAsia="Times New Roman" w:cs="Arial"/>
                <w:szCs w:val="20"/>
              </w:rPr>
            </w:pPr>
            <w:sdt>
              <w:sdtPr>
                <w:rPr>
                  <w:rFonts w:eastAsia="Times New Roman" w:cs="Arial"/>
                  <w:szCs w:val="20"/>
                </w:rPr>
                <w:id w:val="1004485887"/>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p>
          <w:p w14:paraId="5E7FE333" w14:textId="77777777" w:rsidR="002B60CE" w:rsidRPr="00F73C8A" w:rsidRDefault="00000000" w:rsidP="002B60CE">
            <w:pPr>
              <w:spacing w:before="0" w:after="0"/>
              <w:rPr>
                <w:rFonts w:eastAsia="Times New Roman" w:cs="Arial"/>
                <w:szCs w:val="20"/>
              </w:rPr>
            </w:pPr>
            <w:sdt>
              <w:sdtPr>
                <w:rPr>
                  <w:rFonts w:eastAsia="Times New Roman" w:cs="Arial"/>
                  <w:szCs w:val="20"/>
                </w:rPr>
                <w:id w:val="1525207763"/>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tc>
        <w:tc>
          <w:tcPr>
            <w:tcW w:w="2412" w:type="pct"/>
            <w:gridSpan w:val="9"/>
          </w:tcPr>
          <w:p w14:paraId="6B3C0373" w14:textId="77777777" w:rsidR="002B60CE" w:rsidRPr="00F73C8A" w:rsidRDefault="002B60CE" w:rsidP="002B60CE">
            <w:pPr>
              <w:spacing w:before="0" w:after="0"/>
              <w:rPr>
                <w:rFonts w:eastAsia="Times New Roman" w:cs="Arial"/>
                <w:szCs w:val="20"/>
              </w:rPr>
            </w:pPr>
            <w:r>
              <w:rPr>
                <w:rFonts w:eastAsia="Times New Roman" w:cs="Arial"/>
                <w:b/>
                <w:bCs/>
                <w:szCs w:val="20"/>
              </w:rPr>
              <w:t>Aids</w:t>
            </w:r>
            <w:r>
              <w:rPr>
                <w:rFonts w:eastAsia="Times New Roman" w:cs="Arial"/>
                <w:szCs w:val="20"/>
              </w:rPr>
              <w:t>:</w:t>
            </w:r>
          </w:p>
        </w:tc>
      </w:tr>
      <w:tr w:rsidR="002B60CE" w:rsidRPr="007C1FEF" w14:paraId="6FEB51BC" w14:textId="77777777" w:rsidTr="003D7070">
        <w:trPr>
          <w:trHeight w:val="397"/>
        </w:trPr>
        <w:tc>
          <w:tcPr>
            <w:tcW w:w="1408" w:type="pct"/>
            <w:gridSpan w:val="6"/>
          </w:tcPr>
          <w:p w14:paraId="2EE65D46" w14:textId="77777777" w:rsidR="002B60CE" w:rsidRPr="003D7070" w:rsidRDefault="002B60CE" w:rsidP="002B60CE">
            <w:pPr>
              <w:spacing w:before="0" w:after="0"/>
              <w:rPr>
                <w:rFonts w:eastAsia="Times New Roman" w:cs="Arial"/>
                <w:b/>
                <w:bCs/>
                <w:szCs w:val="20"/>
              </w:rPr>
            </w:pPr>
            <w:r>
              <w:rPr>
                <w:rFonts w:eastAsia="Times New Roman" w:cs="Arial"/>
                <w:b/>
                <w:bCs/>
                <w:szCs w:val="20"/>
              </w:rPr>
              <w:t>Communication</w:t>
            </w:r>
          </w:p>
        </w:tc>
        <w:tc>
          <w:tcPr>
            <w:tcW w:w="695" w:type="pct"/>
            <w:gridSpan w:val="2"/>
          </w:tcPr>
          <w:p w14:paraId="56951C5F" w14:textId="77777777" w:rsidR="002B60CE" w:rsidRPr="00F73C8A" w:rsidRDefault="002B60CE" w:rsidP="002B60CE">
            <w:pPr>
              <w:spacing w:before="0" w:after="0"/>
              <w:rPr>
                <w:rFonts w:eastAsia="Times New Roman" w:cs="Arial"/>
                <w:szCs w:val="20"/>
              </w:rPr>
            </w:pPr>
          </w:p>
        </w:tc>
        <w:tc>
          <w:tcPr>
            <w:tcW w:w="2897" w:type="pct"/>
            <w:gridSpan w:val="13"/>
          </w:tcPr>
          <w:p w14:paraId="316E4F77" w14:textId="77777777" w:rsidR="002B60CE" w:rsidRPr="00F73C8A" w:rsidRDefault="002B60CE" w:rsidP="002B60CE">
            <w:pPr>
              <w:spacing w:before="0" w:after="0"/>
              <w:rPr>
                <w:rFonts w:eastAsia="Times New Roman" w:cs="Arial"/>
                <w:szCs w:val="20"/>
              </w:rPr>
            </w:pPr>
            <w:r>
              <w:rPr>
                <w:rFonts w:eastAsia="Times New Roman" w:cs="Arial"/>
                <w:b/>
                <w:bCs/>
                <w:szCs w:val="20"/>
              </w:rPr>
              <w:t>Aids</w:t>
            </w:r>
            <w:r>
              <w:rPr>
                <w:rFonts w:eastAsia="Times New Roman" w:cs="Arial"/>
                <w:szCs w:val="20"/>
              </w:rPr>
              <w:t>:</w:t>
            </w:r>
          </w:p>
        </w:tc>
      </w:tr>
      <w:tr w:rsidR="002B60CE" w:rsidRPr="007C1FEF" w14:paraId="0A3D36F5" w14:textId="77777777" w:rsidTr="003D7070">
        <w:trPr>
          <w:trHeight w:val="397"/>
        </w:trPr>
        <w:tc>
          <w:tcPr>
            <w:tcW w:w="1408" w:type="pct"/>
            <w:gridSpan w:val="6"/>
          </w:tcPr>
          <w:p w14:paraId="31AB7A68" w14:textId="77777777" w:rsidR="002B60CE" w:rsidRPr="003D7070" w:rsidRDefault="002B60CE" w:rsidP="002B60CE">
            <w:pPr>
              <w:spacing w:before="0" w:after="0"/>
              <w:rPr>
                <w:rFonts w:eastAsia="Times New Roman" w:cs="Arial"/>
                <w:b/>
                <w:bCs/>
                <w:szCs w:val="20"/>
              </w:rPr>
            </w:pPr>
            <w:r>
              <w:rPr>
                <w:rFonts w:eastAsia="Times New Roman" w:cs="Arial"/>
                <w:b/>
                <w:bCs/>
                <w:szCs w:val="20"/>
              </w:rPr>
              <w:t>Hearing</w:t>
            </w:r>
          </w:p>
        </w:tc>
        <w:tc>
          <w:tcPr>
            <w:tcW w:w="695" w:type="pct"/>
            <w:gridSpan w:val="2"/>
          </w:tcPr>
          <w:p w14:paraId="1A83AAD8" w14:textId="77777777" w:rsidR="002B60CE" w:rsidRPr="00F73C8A" w:rsidRDefault="002B60CE" w:rsidP="002B60CE">
            <w:pPr>
              <w:spacing w:before="0" w:after="0"/>
              <w:rPr>
                <w:rFonts w:eastAsia="Times New Roman" w:cs="Arial"/>
                <w:szCs w:val="20"/>
              </w:rPr>
            </w:pPr>
          </w:p>
        </w:tc>
        <w:tc>
          <w:tcPr>
            <w:tcW w:w="2897" w:type="pct"/>
            <w:gridSpan w:val="13"/>
          </w:tcPr>
          <w:p w14:paraId="483DE9C0" w14:textId="77777777" w:rsidR="002B60CE" w:rsidRPr="00F73C8A" w:rsidRDefault="002B60CE" w:rsidP="002B60CE">
            <w:pPr>
              <w:spacing w:before="0" w:after="0"/>
              <w:rPr>
                <w:rFonts w:eastAsia="Times New Roman" w:cs="Arial"/>
                <w:szCs w:val="20"/>
              </w:rPr>
            </w:pPr>
            <w:r>
              <w:rPr>
                <w:rFonts w:eastAsia="Times New Roman" w:cs="Arial"/>
                <w:b/>
                <w:bCs/>
                <w:szCs w:val="20"/>
              </w:rPr>
              <w:t>Aids</w:t>
            </w:r>
            <w:r>
              <w:rPr>
                <w:rFonts w:eastAsia="Times New Roman" w:cs="Arial"/>
                <w:szCs w:val="20"/>
              </w:rPr>
              <w:t>:</w:t>
            </w:r>
          </w:p>
        </w:tc>
      </w:tr>
      <w:tr w:rsidR="002B60CE" w:rsidRPr="007C1FEF" w14:paraId="72F8F1D1" w14:textId="77777777" w:rsidTr="003D7070">
        <w:trPr>
          <w:trHeight w:val="397"/>
        </w:trPr>
        <w:tc>
          <w:tcPr>
            <w:tcW w:w="1408" w:type="pct"/>
            <w:gridSpan w:val="6"/>
          </w:tcPr>
          <w:p w14:paraId="6971FE10" w14:textId="77777777" w:rsidR="002B60CE" w:rsidRPr="003D7070" w:rsidRDefault="002B60CE" w:rsidP="002B60CE">
            <w:pPr>
              <w:spacing w:before="0" w:after="0"/>
              <w:rPr>
                <w:rFonts w:eastAsia="Times New Roman" w:cs="Arial"/>
                <w:b/>
                <w:bCs/>
                <w:szCs w:val="20"/>
              </w:rPr>
            </w:pPr>
            <w:r>
              <w:rPr>
                <w:rFonts w:eastAsia="Times New Roman" w:cs="Arial"/>
                <w:b/>
                <w:bCs/>
                <w:szCs w:val="20"/>
              </w:rPr>
              <w:t>Vision</w:t>
            </w:r>
          </w:p>
        </w:tc>
        <w:tc>
          <w:tcPr>
            <w:tcW w:w="695" w:type="pct"/>
            <w:gridSpan w:val="2"/>
          </w:tcPr>
          <w:p w14:paraId="552C9A55" w14:textId="77777777" w:rsidR="002B60CE" w:rsidRPr="00F73C8A" w:rsidRDefault="002B60CE" w:rsidP="002B60CE">
            <w:pPr>
              <w:spacing w:before="0" w:after="0"/>
              <w:rPr>
                <w:rFonts w:eastAsia="Times New Roman" w:cs="Arial"/>
                <w:szCs w:val="20"/>
              </w:rPr>
            </w:pPr>
          </w:p>
        </w:tc>
        <w:tc>
          <w:tcPr>
            <w:tcW w:w="2897" w:type="pct"/>
            <w:gridSpan w:val="13"/>
          </w:tcPr>
          <w:p w14:paraId="2B2985A6" w14:textId="77777777" w:rsidR="002B60CE" w:rsidRPr="00F73C8A" w:rsidRDefault="002B60CE" w:rsidP="002B60CE">
            <w:pPr>
              <w:spacing w:before="0" w:after="0"/>
              <w:rPr>
                <w:rFonts w:eastAsia="Times New Roman" w:cs="Arial"/>
                <w:szCs w:val="20"/>
              </w:rPr>
            </w:pPr>
            <w:r>
              <w:rPr>
                <w:rFonts w:eastAsia="Times New Roman" w:cs="Arial"/>
                <w:b/>
                <w:bCs/>
                <w:szCs w:val="20"/>
              </w:rPr>
              <w:t>Aids</w:t>
            </w:r>
            <w:r>
              <w:rPr>
                <w:rFonts w:eastAsia="Times New Roman" w:cs="Arial"/>
                <w:szCs w:val="20"/>
              </w:rPr>
              <w:t>:</w:t>
            </w:r>
          </w:p>
        </w:tc>
      </w:tr>
      <w:tr w:rsidR="002B60CE" w:rsidRPr="007C1FEF" w14:paraId="367C76CA" w14:textId="77777777" w:rsidTr="002B60CE">
        <w:trPr>
          <w:trHeight w:val="397"/>
        </w:trPr>
        <w:tc>
          <w:tcPr>
            <w:tcW w:w="1408" w:type="pct"/>
            <w:gridSpan w:val="6"/>
          </w:tcPr>
          <w:p w14:paraId="5361C7D3" w14:textId="77777777" w:rsidR="002B60CE" w:rsidRPr="003D7070" w:rsidRDefault="002B60CE" w:rsidP="002B60CE">
            <w:pPr>
              <w:spacing w:before="0" w:after="0"/>
              <w:rPr>
                <w:rFonts w:eastAsia="Times New Roman" w:cs="Arial"/>
                <w:b/>
                <w:bCs/>
                <w:szCs w:val="20"/>
              </w:rPr>
            </w:pPr>
            <w:r>
              <w:rPr>
                <w:rFonts w:eastAsia="Times New Roman" w:cs="Arial"/>
                <w:b/>
                <w:bCs/>
                <w:szCs w:val="20"/>
              </w:rPr>
              <w:t>Cognition</w:t>
            </w:r>
          </w:p>
        </w:tc>
        <w:tc>
          <w:tcPr>
            <w:tcW w:w="3592" w:type="pct"/>
            <w:gridSpan w:val="15"/>
          </w:tcPr>
          <w:p w14:paraId="693BCEE1" w14:textId="77777777" w:rsidR="002B60CE" w:rsidRPr="00F73C8A" w:rsidRDefault="002B60CE" w:rsidP="002B60CE">
            <w:pPr>
              <w:spacing w:before="0" w:after="0"/>
              <w:rPr>
                <w:rFonts w:eastAsia="Times New Roman" w:cs="Arial"/>
                <w:szCs w:val="20"/>
              </w:rPr>
            </w:pPr>
          </w:p>
        </w:tc>
      </w:tr>
      <w:tr w:rsidR="002B60CE" w:rsidRPr="007C1FEF" w14:paraId="04067AA8" w14:textId="77777777" w:rsidTr="002B60CE">
        <w:trPr>
          <w:trHeight w:val="397"/>
        </w:trPr>
        <w:tc>
          <w:tcPr>
            <w:tcW w:w="1408" w:type="pct"/>
            <w:gridSpan w:val="6"/>
          </w:tcPr>
          <w:p w14:paraId="5FE5F02F" w14:textId="77777777" w:rsidR="002B60CE" w:rsidRPr="003D7070" w:rsidRDefault="002B60CE" w:rsidP="002B60CE">
            <w:pPr>
              <w:spacing w:before="0" w:after="0"/>
              <w:rPr>
                <w:rFonts w:eastAsia="Times New Roman" w:cs="Arial"/>
                <w:b/>
                <w:bCs/>
                <w:szCs w:val="20"/>
              </w:rPr>
            </w:pPr>
            <w:r>
              <w:rPr>
                <w:rFonts w:eastAsia="Times New Roman" w:cs="Arial"/>
                <w:b/>
                <w:bCs/>
                <w:szCs w:val="20"/>
              </w:rPr>
              <w:t>Others</w:t>
            </w:r>
          </w:p>
        </w:tc>
        <w:tc>
          <w:tcPr>
            <w:tcW w:w="3592" w:type="pct"/>
            <w:gridSpan w:val="15"/>
          </w:tcPr>
          <w:p w14:paraId="133C1BE2" w14:textId="77777777" w:rsidR="002B60CE" w:rsidRPr="00F73C8A" w:rsidRDefault="002B60CE" w:rsidP="002B60CE">
            <w:pPr>
              <w:spacing w:before="0" w:after="0"/>
              <w:rPr>
                <w:rFonts w:eastAsia="Times New Roman" w:cs="Arial"/>
                <w:szCs w:val="20"/>
              </w:rPr>
            </w:pPr>
          </w:p>
        </w:tc>
      </w:tr>
      <w:tr w:rsidR="002B60CE" w:rsidRPr="007C1FEF" w14:paraId="0E479708" w14:textId="77777777" w:rsidTr="003632D9">
        <w:trPr>
          <w:trHeight w:val="397"/>
        </w:trPr>
        <w:tc>
          <w:tcPr>
            <w:tcW w:w="5000" w:type="pct"/>
            <w:gridSpan w:val="21"/>
            <w:shd w:val="clear" w:color="auto" w:fill="F2F2F2" w:themeFill="background1" w:themeFillShade="F2"/>
          </w:tcPr>
          <w:p w14:paraId="079C3270" w14:textId="77777777" w:rsidR="002B60CE" w:rsidRPr="007C1FEF" w:rsidRDefault="002B60CE" w:rsidP="002B60CE">
            <w:pPr>
              <w:pStyle w:val="Heading2"/>
            </w:pPr>
            <w:bookmarkStart w:id="21" w:name="_Meal_Preferences"/>
            <w:bookmarkStart w:id="22" w:name="_Toc98616366"/>
            <w:bookmarkStart w:id="23" w:name="_Toc111581693"/>
            <w:bookmarkStart w:id="24" w:name="_Toc112729312"/>
            <w:bookmarkEnd w:id="21"/>
            <w:r>
              <w:rPr>
                <w:color w:val="auto"/>
              </w:rPr>
              <w:lastRenderedPageBreak/>
              <w:t>Meal Preferences</w:t>
            </w:r>
            <w:bookmarkEnd w:id="22"/>
            <w:bookmarkEnd w:id="23"/>
            <w:bookmarkEnd w:id="24"/>
          </w:p>
        </w:tc>
      </w:tr>
      <w:tr w:rsidR="002B60CE" w:rsidRPr="007C1FEF" w14:paraId="69CB0189" w14:textId="77777777" w:rsidTr="002B60CE">
        <w:trPr>
          <w:trHeight w:val="397"/>
        </w:trPr>
        <w:tc>
          <w:tcPr>
            <w:tcW w:w="1408" w:type="pct"/>
            <w:gridSpan w:val="6"/>
          </w:tcPr>
          <w:p w14:paraId="6B79C50D" w14:textId="5C58546F" w:rsidR="002B60CE" w:rsidRPr="003D7070" w:rsidRDefault="002B60CE" w:rsidP="002B60CE">
            <w:pPr>
              <w:spacing w:before="0" w:after="0"/>
              <w:jc w:val="left"/>
              <w:rPr>
                <w:rFonts w:eastAsia="Times New Roman" w:cs="Arial"/>
                <w:b/>
                <w:bCs/>
                <w:szCs w:val="20"/>
              </w:rPr>
            </w:pPr>
            <w:r>
              <w:rPr>
                <w:rFonts w:eastAsia="Times New Roman" w:cs="Arial"/>
                <w:b/>
                <w:bCs/>
                <w:szCs w:val="20"/>
              </w:rPr>
              <w:t>A Mealtime plan is prepared</w:t>
            </w:r>
          </w:p>
        </w:tc>
        <w:tc>
          <w:tcPr>
            <w:tcW w:w="3592" w:type="pct"/>
            <w:gridSpan w:val="15"/>
          </w:tcPr>
          <w:p w14:paraId="398977F0" w14:textId="77777777" w:rsidR="002B60CE" w:rsidRPr="00F73C8A" w:rsidRDefault="00000000" w:rsidP="002B60CE">
            <w:pPr>
              <w:spacing w:before="0" w:after="0"/>
              <w:rPr>
                <w:rFonts w:eastAsia="Times New Roman" w:cs="Arial"/>
                <w:szCs w:val="20"/>
              </w:rPr>
            </w:pPr>
            <w:sdt>
              <w:sdtPr>
                <w:rPr>
                  <w:rFonts w:eastAsia="Times New Roman" w:cs="Arial"/>
                  <w:szCs w:val="20"/>
                </w:rPr>
                <w:id w:val="-129181122"/>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71118675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tc>
      </w:tr>
      <w:tr w:rsidR="002B60CE" w:rsidRPr="007C1FEF" w14:paraId="3D5A29C1" w14:textId="77777777" w:rsidTr="002B60CE">
        <w:trPr>
          <w:trHeight w:val="397"/>
        </w:trPr>
        <w:tc>
          <w:tcPr>
            <w:tcW w:w="1408" w:type="pct"/>
            <w:gridSpan w:val="6"/>
          </w:tcPr>
          <w:p w14:paraId="2C06CC52" w14:textId="77777777" w:rsidR="002B60CE" w:rsidRPr="003D7070" w:rsidRDefault="002B60CE" w:rsidP="002B60CE">
            <w:pPr>
              <w:spacing w:before="0" w:after="0"/>
              <w:jc w:val="left"/>
              <w:rPr>
                <w:rFonts w:eastAsia="Times New Roman" w:cs="Arial"/>
                <w:b/>
                <w:bCs/>
                <w:szCs w:val="20"/>
              </w:rPr>
            </w:pPr>
          </w:p>
          <w:p w14:paraId="1BD940AE" w14:textId="77777777" w:rsidR="002B60CE" w:rsidRPr="003D7070" w:rsidRDefault="002B60CE" w:rsidP="002B60CE">
            <w:pPr>
              <w:spacing w:before="0" w:after="0"/>
              <w:jc w:val="left"/>
              <w:rPr>
                <w:rFonts w:eastAsia="Times New Roman" w:cs="Arial"/>
                <w:b/>
                <w:bCs/>
                <w:szCs w:val="20"/>
              </w:rPr>
            </w:pPr>
            <w:r>
              <w:rPr>
                <w:rFonts w:eastAsia="Times New Roman" w:cs="Arial"/>
                <w:b/>
                <w:bCs/>
                <w:szCs w:val="20"/>
              </w:rPr>
              <w:t>Food Allergies</w:t>
            </w:r>
          </w:p>
        </w:tc>
        <w:tc>
          <w:tcPr>
            <w:tcW w:w="3592" w:type="pct"/>
            <w:gridSpan w:val="15"/>
          </w:tcPr>
          <w:p w14:paraId="78931359" w14:textId="77777777" w:rsidR="002B60CE" w:rsidRPr="00F73C8A" w:rsidRDefault="002B60CE" w:rsidP="002B60CE">
            <w:pPr>
              <w:spacing w:before="0" w:after="0"/>
              <w:rPr>
                <w:rFonts w:eastAsia="Times New Roman" w:cs="Arial"/>
                <w:szCs w:val="20"/>
              </w:rPr>
            </w:pPr>
          </w:p>
        </w:tc>
      </w:tr>
      <w:tr w:rsidR="002B60CE" w:rsidRPr="007C1FEF" w14:paraId="34822BA3" w14:textId="77777777" w:rsidTr="002B60CE">
        <w:trPr>
          <w:trHeight w:val="397"/>
        </w:trPr>
        <w:tc>
          <w:tcPr>
            <w:tcW w:w="1408" w:type="pct"/>
            <w:gridSpan w:val="6"/>
          </w:tcPr>
          <w:p w14:paraId="4700A4A9" w14:textId="77777777" w:rsidR="002B60CE" w:rsidRPr="003D7070" w:rsidRDefault="002B60CE" w:rsidP="002B60CE">
            <w:pPr>
              <w:spacing w:before="0" w:after="0"/>
              <w:rPr>
                <w:rFonts w:eastAsia="Times New Roman" w:cs="Arial"/>
                <w:b/>
                <w:bCs/>
                <w:szCs w:val="20"/>
              </w:rPr>
            </w:pPr>
            <w:r>
              <w:rPr>
                <w:rFonts w:eastAsia="Times New Roman" w:cs="Arial"/>
                <w:b/>
                <w:bCs/>
                <w:szCs w:val="20"/>
              </w:rPr>
              <w:t>Food Likes/Dislikes</w:t>
            </w:r>
          </w:p>
        </w:tc>
        <w:tc>
          <w:tcPr>
            <w:tcW w:w="3592" w:type="pct"/>
            <w:gridSpan w:val="15"/>
          </w:tcPr>
          <w:p w14:paraId="7EB9AF2C" w14:textId="77777777" w:rsidR="002B60CE" w:rsidRPr="00F73C8A" w:rsidRDefault="002B60CE" w:rsidP="002B60CE">
            <w:pPr>
              <w:spacing w:before="0" w:after="0"/>
              <w:rPr>
                <w:rFonts w:eastAsia="Times New Roman" w:cs="Arial"/>
                <w:szCs w:val="20"/>
              </w:rPr>
            </w:pPr>
          </w:p>
        </w:tc>
      </w:tr>
      <w:tr w:rsidR="002B60CE" w:rsidRPr="007C1FEF" w14:paraId="56F36576" w14:textId="77777777" w:rsidTr="003D7070">
        <w:trPr>
          <w:trHeight w:val="397"/>
        </w:trPr>
        <w:tc>
          <w:tcPr>
            <w:tcW w:w="1408" w:type="pct"/>
            <w:gridSpan w:val="6"/>
          </w:tcPr>
          <w:p w14:paraId="00D0E16A" w14:textId="77777777" w:rsidR="002B60CE" w:rsidRPr="003D7070" w:rsidRDefault="002B60CE" w:rsidP="002B60CE">
            <w:pPr>
              <w:spacing w:before="0" w:after="0"/>
              <w:rPr>
                <w:rFonts w:eastAsia="Times New Roman" w:cs="Arial"/>
                <w:b/>
                <w:bCs/>
                <w:szCs w:val="20"/>
              </w:rPr>
            </w:pPr>
            <w:r>
              <w:rPr>
                <w:rFonts w:eastAsia="Times New Roman" w:cs="Arial"/>
                <w:b/>
                <w:bCs/>
                <w:szCs w:val="20"/>
              </w:rPr>
              <w:t>Special Diet</w:t>
            </w:r>
          </w:p>
        </w:tc>
        <w:tc>
          <w:tcPr>
            <w:tcW w:w="1180" w:type="pct"/>
            <w:gridSpan w:val="6"/>
          </w:tcPr>
          <w:p w14:paraId="686440C6" w14:textId="77777777" w:rsidR="002B60CE" w:rsidRPr="00F73C8A" w:rsidRDefault="002B60CE" w:rsidP="002B60CE">
            <w:pPr>
              <w:spacing w:before="0" w:after="0"/>
              <w:rPr>
                <w:rFonts w:eastAsia="Times New Roman" w:cs="Arial"/>
                <w:szCs w:val="20"/>
              </w:rPr>
            </w:pPr>
          </w:p>
        </w:tc>
        <w:tc>
          <w:tcPr>
            <w:tcW w:w="2412" w:type="pct"/>
            <w:gridSpan w:val="9"/>
          </w:tcPr>
          <w:p w14:paraId="6915DEA5" w14:textId="77777777" w:rsidR="002B60CE" w:rsidRPr="00F73C8A" w:rsidRDefault="002B60CE" w:rsidP="002B60CE">
            <w:pPr>
              <w:spacing w:before="0" w:after="0"/>
              <w:rPr>
                <w:rFonts w:eastAsia="Times New Roman" w:cs="Arial"/>
                <w:szCs w:val="20"/>
              </w:rPr>
            </w:pPr>
            <w:r>
              <w:rPr>
                <w:rFonts w:eastAsia="Times New Roman" w:cs="Arial"/>
                <w:b/>
                <w:bCs/>
                <w:szCs w:val="20"/>
              </w:rPr>
              <w:t>Notes</w:t>
            </w:r>
            <w:r>
              <w:rPr>
                <w:rFonts w:eastAsia="Times New Roman" w:cs="Arial"/>
                <w:szCs w:val="20"/>
              </w:rPr>
              <w:t>:</w:t>
            </w:r>
          </w:p>
          <w:p w14:paraId="070B48C5" w14:textId="77777777" w:rsidR="002B60CE" w:rsidRPr="00F73C8A" w:rsidRDefault="002B60CE" w:rsidP="002B60CE">
            <w:pPr>
              <w:spacing w:before="0" w:after="0"/>
              <w:rPr>
                <w:rFonts w:eastAsia="Times New Roman" w:cs="Arial"/>
                <w:szCs w:val="20"/>
              </w:rPr>
            </w:pPr>
          </w:p>
        </w:tc>
      </w:tr>
      <w:tr w:rsidR="002B60CE" w:rsidRPr="007C1FEF" w14:paraId="07FC4BD2" w14:textId="77777777" w:rsidTr="003D7070">
        <w:trPr>
          <w:trHeight w:val="397"/>
        </w:trPr>
        <w:tc>
          <w:tcPr>
            <w:tcW w:w="1408" w:type="pct"/>
            <w:gridSpan w:val="6"/>
          </w:tcPr>
          <w:p w14:paraId="52884D09" w14:textId="77777777" w:rsidR="002B60CE" w:rsidRPr="003D7070" w:rsidRDefault="002B60CE" w:rsidP="002B60CE">
            <w:pPr>
              <w:spacing w:before="0" w:after="0"/>
              <w:rPr>
                <w:rFonts w:eastAsia="Times New Roman" w:cs="Arial"/>
                <w:b/>
                <w:bCs/>
                <w:szCs w:val="20"/>
              </w:rPr>
            </w:pPr>
            <w:r>
              <w:rPr>
                <w:rFonts w:eastAsia="Times New Roman" w:cs="Arial"/>
                <w:b/>
                <w:bCs/>
                <w:szCs w:val="20"/>
              </w:rPr>
              <w:t>Cultural Considerations</w:t>
            </w:r>
          </w:p>
        </w:tc>
        <w:tc>
          <w:tcPr>
            <w:tcW w:w="1180" w:type="pct"/>
            <w:gridSpan w:val="6"/>
          </w:tcPr>
          <w:p w14:paraId="5200450F" w14:textId="77777777" w:rsidR="002B60CE" w:rsidRPr="00F73C8A" w:rsidRDefault="002B60CE" w:rsidP="002B60CE">
            <w:pPr>
              <w:spacing w:before="0" w:after="0"/>
              <w:rPr>
                <w:rFonts w:eastAsia="Times New Roman" w:cs="Arial"/>
                <w:szCs w:val="20"/>
              </w:rPr>
            </w:pPr>
          </w:p>
        </w:tc>
        <w:tc>
          <w:tcPr>
            <w:tcW w:w="2412" w:type="pct"/>
            <w:gridSpan w:val="9"/>
          </w:tcPr>
          <w:p w14:paraId="6F6634C7" w14:textId="77777777" w:rsidR="002B60CE" w:rsidRPr="00F73C8A" w:rsidRDefault="002B60CE" w:rsidP="002B60CE">
            <w:pPr>
              <w:spacing w:before="0" w:after="0"/>
              <w:rPr>
                <w:rFonts w:eastAsia="Times New Roman" w:cs="Arial"/>
                <w:szCs w:val="20"/>
              </w:rPr>
            </w:pPr>
            <w:r>
              <w:rPr>
                <w:rFonts w:eastAsia="Times New Roman" w:cs="Arial"/>
                <w:b/>
                <w:bCs/>
                <w:szCs w:val="20"/>
              </w:rPr>
              <w:t>Notes</w:t>
            </w:r>
            <w:r>
              <w:rPr>
                <w:rFonts w:eastAsia="Times New Roman" w:cs="Arial"/>
                <w:szCs w:val="20"/>
              </w:rPr>
              <w:t>:</w:t>
            </w:r>
          </w:p>
          <w:p w14:paraId="3F039873" w14:textId="77777777" w:rsidR="002B60CE" w:rsidRPr="00F73C8A" w:rsidRDefault="002B60CE" w:rsidP="002B60CE">
            <w:pPr>
              <w:spacing w:before="0" w:after="0"/>
              <w:rPr>
                <w:rFonts w:eastAsia="Times New Roman" w:cs="Arial"/>
                <w:szCs w:val="20"/>
              </w:rPr>
            </w:pPr>
          </w:p>
        </w:tc>
      </w:tr>
      <w:tr w:rsidR="002B60CE" w:rsidRPr="007C1FEF" w14:paraId="0F03FC6B" w14:textId="77777777" w:rsidTr="003D7070">
        <w:trPr>
          <w:trHeight w:val="397"/>
        </w:trPr>
        <w:tc>
          <w:tcPr>
            <w:tcW w:w="1408" w:type="pct"/>
            <w:gridSpan w:val="6"/>
          </w:tcPr>
          <w:p w14:paraId="74F57B2C" w14:textId="77777777" w:rsidR="002B60CE" w:rsidRPr="003D7070" w:rsidRDefault="002B60CE" w:rsidP="002B60CE">
            <w:pPr>
              <w:spacing w:before="0" w:after="0"/>
              <w:rPr>
                <w:rFonts w:eastAsia="Times New Roman" w:cs="Arial"/>
                <w:b/>
                <w:bCs/>
                <w:szCs w:val="20"/>
              </w:rPr>
            </w:pPr>
            <w:r>
              <w:rPr>
                <w:rFonts w:eastAsia="Times New Roman" w:cs="Arial"/>
                <w:b/>
                <w:bCs/>
                <w:szCs w:val="20"/>
              </w:rPr>
              <w:t>Swallowing Difficulty</w:t>
            </w:r>
          </w:p>
        </w:tc>
        <w:tc>
          <w:tcPr>
            <w:tcW w:w="1180" w:type="pct"/>
            <w:gridSpan w:val="6"/>
          </w:tcPr>
          <w:p w14:paraId="0883368E" w14:textId="77777777" w:rsidR="002B60CE" w:rsidRPr="00F73C8A" w:rsidRDefault="00000000" w:rsidP="002B60CE">
            <w:pPr>
              <w:spacing w:before="0" w:after="0"/>
              <w:rPr>
                <w:rFonts w:eastAsia="Times New Roman" w:cs="Arial"/>
                <w:szCs w:val="20"/>
              </w:rPr>
            </w:pPr>
            <w:sdt>
              <w:sdtPr>
                <w:rPr>
                  <w:rFonts w:eastAsia="Times New Roman" w:cs="Arial"/>
                  <w:szCs w:val="20"/>
                </w:rPr>
                <w:id w:val="-458960358"/>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169714807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tc>
        <w:tc>
          <w:tcPr>
            <w:tcW w:w="2412" w:type="pct"/>
            <w:gridSpan w:val="9"/>
          </w:tcPr>
          <w:p w14:paraId="2CD0AAE5" w14:textId="77777777" w:rsidR="002B60CE" w:rsidRPr="00F73C8A" w:rsidRDefault="002B60CE" w:rsidP="002B60CE">
            <w:pPr>
              <w:spacing w:before="0" w:after="0"/>
              <w:rPr>
                <w:rFonts w:eastAsia="Times New Roman" w:cs="Arial"/>
                <w:szCs w:val="20"/>
              </w:rPr>
            </w:pPr>
            <w:r>
              <w:rPr>
                <w:rFonts w:eastAsia="Times New Roman" w:cs="Arial"/>
                <w:b/>
                <w:bCs/>
                <w:szCs w:val="20"/>
              </w:rPr>
              <w:t>Notes</w:t>
            </w:r>
            <w:r>
              <w:rPr>
                <w:rFonts w:eastAsia="Times New Roman" w:cs="Arial"/>
                <w:szCs w:val="20"/>
              </w:rPr>
              <w:t>:</w:t>
            </w:r>
          </w:p>
          <w:p w14:paraId="5C38EDB4" w14:textId="77777777" w:rsidR="002B60CE" w:rsidRPr="00F73C8A" w:rsidRDefault="002B60CE" w:rsidP="002B60CE">
            <w:pPr>
              <w:spacing w:before="0" w:after="0"/>
              <w:rPr>
                <w:rFonts w:eastAsia="Times New Roman" w:cs="Arial"/>
                <w:szCs w:val="20"/>
              </w:rPr>
            </w:pPr>
          </w:p>
        </w:tc>
      </w:tr>
      <w:tr w:rsidR="002B60CE" w:rsidRPr="007C1FEF" w14:paraId="72D39C8C" w14:textId="77777777" w:rsidTr="002B60CE">
        <w:trPr>
          <w:trHeight w:val="567"/>
        </w:trPr>
        <w:tc>
          <w:tcPr>
            <w:tcW w:w="1408" w:type="pct"/>
            <w:gridSpan w:val="6"/>
          </w:tcPr>
          <w:p w14:paraId="26F7492C" w14:textId="77777777" w:rsidR="002B60CE" w:rsidRPr="003D7070" w:rsidRDefault="002B60CE" w:rsidP="002B60CE">
            <w:pPr>
              <w:spacing w:before="0" w:after="0"/>
              <w:rPr>
                <w:rFonts w:eastAsia="Times New Roman" w:cs="Arial"/>
                <w:b/>
                <w:bCs/>
                <w:szCs w:val="20"/>
              </w:rPr>
            </w:pPr>
            <w:r>
              <w:rPr>
                <w:rFonts w:eastAsia="Times New Roman" w:cs="Arial"/>
                <w:b/>
                <w:bCs/>
                <w:szCs w:val="20"/>
              </w:rPr>
              <w:t>Meal Instructions</w:t>
            </w:r>
          </w:p>
        </w:tc>
        <w:tc>
          <w:tcPr>
            <w:tcW w:w="3592" w:type="pct"/>
            <w:gridSpan w:val="15"/>
          </w:tcPr>
          <w:p w14:paraId="77BEEE94" w14:textId="77777777" w:rsidR="002B60CE" w:rsidRPr="00F73C8A" w:rsidRDefault="002B60CE" w:rsidP="002B60CE">
            <w:pPr>
              <w:spacing w:before="0" w:after="0"/>
              <w:rPr>
                <w:rFonts w:eastAsia="Times New Roman" w:cs="Arial"/>
                <w:szCs w:val="20"/>
              </w:rPr>
            </w:pPr>
          </w:p>
        </w:tc>
      </w:tr>
      <w:tr w:rsidR="002B60CE" w:rsidRPr="007C1FEF" w14:paraId="6B510B3D" w14:textId="77777777" w:rsidTr="002B60CE">
        <w:trPr>
          <w:trHeight w:val="567"/>
        </w:trPr>
        <w:tc>
          <w:tcPr>
            <w:tcW w:w="1408" w:type="pct"/>
            <w:gridSpan w:val="6"/>
          </w:tcPr>
          <w:p w14:paraId="3B299F92" w14:textId="77777777" w:rsidR="002B60CE" w:rsidRPr="003D7070" w:rsidRDefault="002B60CE" w:rsidP="002B60CE">
            <w:pPr>
              <w:spacing w:before="0" w:after="0"/>
              <w:rPr>
                <w:rFonts w:eastAsia="Times New Roman" w:cs="Arial"/>
                <w:b/>
                <w:bCs/>
                <w:szCs w:val="20"/>
              </w:rPr>
            </w:pPr>
            <w:r>
              <w:rPr>
                <w:rFonts w:eastAsia="Times New Roman" w:cs="Arial"/>
                <w:b/>
                <w:bCs/>
                <w:szCs w:val="20"/>
              </w:rPr>
              <w:t>Breakfast</w:t>
            </w:r>
          </w:p>
        </w:tc>
        <w:tc>
          <w:tcPr>
            <w:tcW w:w="3592" w:type="pct"/>
            <w:gridSpan w:val="15"/>
          </w:tcPr>
          <w:p w14:paraId="46DB6F7E" w14:textId="77777777" w:rsidR="002B60CE" w:rsidRPr="00F73C8A" w:rsidRDefault="002B60CE" w:rsidP="002B60CE">
            <w:pPr>
              <w:spacing w:before="0" w:after="0"/>
              <w:rPr>
                <w:rFonts w:eastAsia="Times New Roman" w:cs="Arial"/>
                <w:szCs w:val="20"/>
              </w:rPr>
            </w:pPr>
          </w:p>
        </w:tc>
      </w:tr>
      <w:tr w:rsidR="002B60CE" w:rsidRPr="007C1FEF" w14:paraId="152CF36A" w14:textId="77777777" w:rsidTr="002B60CE">
        <w:trPr>
          <w:trHeight w:val="567"/>
        </w:trPr>
        <w:tc>
          <w:tcPr>
            <w:tcW w:w="1408" w:type="pct"/>
            <w:gridSpan w:val="6"/>
          </w:tcPr>
          <w:p w14:paraId="1F291487" w14:textId="77777777" w:rsidR="002B60CE" w:rsidRPr="003D7070" w:rsidRDefault="002B60CE" w:rsidP="002B60CE">
            <w:pPr>
              <w:spacing w:before="0" w:after="0"/>
              <w:rPr>
                <w:rFonts w:eastAsia="Times New Roman" w:cs="Arial"/>
                <w:b/>
                <w:bCs/>
                <w:szCs w:val="20"/>
              </w:rPr>
            </w:pPr>
            <w:r>
              <w:rPr>
                <w:rFonts w:eastAsia="Times New Roman" w:cs="Arial"/>
                <w:b/>
                <w:bCs/>
                <w:szCs w:val="20"/>
              </w:rPr>
              <w:t>Lunch</w:t>
            </w:r>
          </w:p>
        </w:tc>
        <w:tc>
          <w:tcPr>
            <w:tcW w:w="3592" w:type="pct"/>
            <w:gridSpan w:val="15"/>
          </w:tcPr>
          <w:p w14:paraId="06055224" w14:textId="77777777" w:rsidR="002B60CE" w:rsidRPr="00F73C8A" w:rsidRDefault="002B60CE" w:rsidP="002B60CE">
            <w:pPr>
              <w:spacing w:before="0" w:after="0"/>
              <w:rPr>
                <w:rFonts w:eastAsia="Times New Roman" w:cs="Arial"/>
                <w:szCs w:val="20"/>
              </w:rPr>
            </w:pPr>
          </w:p>
        </w:tc>
      </w:tr>
      <w:tr w:rsidR="002B60CE" w:rsidRPr="007C1FEF" w14:paraId="1A291626" w14:textId="77777777" w:rsidTr="002B60CE">
        <w:trPr>
          <w:trHeight w:val="567"/>
        </w:trPr>
        <w:tc>
          <w:tcPr>
            <w:tcW w:w="1408" w:type="pct"/>
            <w:gridSpan w:val="6"/>
          </w:tcPr>
          <w:p w14:paraId="7882F628" w14:textId="77777777" w:rsidR="002B60CE" w:rsidRPr="003D7070" w:rsidRDefault="002B60CE" w:rsidP="002B60CE">
            <w:pPr>
              <w:spacing w:before="0" w:after="0"/>
              <w:rPr>
                <w:rFonts w:eastAsia="Times New Roman" w:cs="Arial"/>
                <w:b/>
                <w:bCs/>
                <w:szCs w:val="20"/>
              </w:rPr>
            </w:pPr>
            <w:r>
              <w:rPr>
                <w:rFonts w:eastAsia="Times New Roman" w:cs="Arial"/>
                <w:b/>
                <w:bCs/>
                <w:szCs w:val="20"/>
              </w:rPr>
              <w:t>Dinner</w:t>
            </w:r>
          </w:p>
        </w:tc>
        <w:tc>
          <w:tcPr>
            <w:tcW w:w="3592" w:type="pct"/>
            <w:gridSpan w:val="15"/>
          </w:tcPr>
          <w:p w14:paraId="532A55C4" w14:textId="77777777" w:rsidR="002B60CE" w:rsidRPr="00F73C8A" w:rsidRDefault="002B60CE" w:rsidP="002B60CE">
            <w:pPr>
              <w:spacing w:before="0" w:after="0"/>
              <w:rPr>
                <w:rFonts w:eastAsia="Times New Roman" w:cs="Arial"/>
                <w:szCs w:val="20"/>
              </w:rPr>
            </w:pPr>
          </w:p>
        </w:tc>
      </w:tr>
      <w:tr w:rsidR="002B60CE" w:rsidRPr="007C1FEF" w14:paraId="44E40B45" w14:textId="77777777" w:rsidTr="002B60CE">
        <w:trPr>
          <w:trHeight w:val="567"/>
        </w:trPr>
        <w:tc>
          <w:tcPr>
            <w:tcW w:w="1408" w:type="pct"/>
            <w:gridSpan w:val="6"/>
          </w:tcPr>
          <w:p w14:paraId="35437065" w14:textId="77777777" w:rsidR="002B60CE" w:rsidRPr="003D7070" w:rsidRDefault="002B60CE" w:rsidP="002B60CE">
            <w:pPr>
              <w:spacing w:before="0" w:after="0"/>
              <w:rPr>
                <w:rFonts w:eastAsia="Times New Roman" w:cs="Arial"/>
                <w:b/>
                <w:bCs/>
                <w:szCs w:val="20"/>
              </w:rPr>
            </w:pPr>
            <w:r>
              <w:rPr>
                <w:rFonts w:eastAsia="Times New Roman" w:cs="Arial"/>
                <w:b/>
                <w:bCs/>
                <w:szCs w:val="20"/>
              </w:rPr>
              <w:t>Snacks</w:t>
            </w:r>
          </w:p>
        </w:tc>
        <w:tc>
          <w:tcPr>
            <w:tcW w:w="3592" w:type="pct"/>
            <w:gridSpan w:val="15"/>
          </w:tcPr>
          <w:p w14:paraId="773B9C31" w14:textId="77777777" w:rsidR="002B60CE" w:rsidRPr="00F73C8A" w:rsidRDefault="002B60CE" w:rsidP="002B60CE">
            <w:pPr>
              <w:spacing w:before="0" w:after="0"/>
              <w:rPr>
                <w:rFonts w:eastAsia="Times New Roman" w:cs="Arial"/>
                <w:szCs w:val="20"/>
              </w:rPr>
            </w:pPr>
          </w:p>
        </w:tc>
      </w:tr>
      <w:tr w:rsidR="002B60CE" w:rsidRPr="007C1FEF" w14:paraId="0E3D8E0F" w14:textId="77777777" w:rsidTr="003632D9">
        <w:trPr>
          <w:trHeight w:val="397"/>
        </w:trPr>
        <w:tc>
          <w:tcPr>
            <w:tcW w:w="5000" w:type="pct"/>
            <w:gridSpan w:val="21"/>
            <w:shd w:val="clear" w:color="auto" w:fill="F2F2F2" w:themeFill="background1" w:themeFillShade="F2"/>
          </w:tcPr>
          <w:p w14:paraId="7B913F7D" w14:textId="77777777" w:rsidR="002B60CE" w:rsidRPr="007C1FEF" w:rsidRDefault="002B60CE" w:rsidP="002B60CE">
            <w:pPr>
              <w:pStyle w:val="Heading2"/>
            </w:pPr>
            <w:bookmarkStart w:id="25" w:name="_Directed_Support_Plan"/>
            <w:bookmarkStart w:id="26" w:name="_Toc98616367"/>
            <w:bookmarkStart w:id="27" w:name="_Toc111581694"/>
            <w:bookmarkStart w:id="28" w:name="_Toc112729313"/>
            <w:bookmarkEnd w:id="25"/>
            <w:r>
              <w:rPr>
                <w:color w:val="auto"/>
              </w:rPr>
              <w:t>Directed Support Plan</w:t>
            </w:r>
            <w:bookmarkEnd w:id="26"/>
            <w:bookmarkEnd w:id="27"/>
            <w:bookmarkEnd w:id="28"/>
          </w:p>
        </w:tc>
      </w:tr>
      <w:tr w:rsidR="002B60CE" w:rsidRPr="00DB3548" w14:paraId="1621F5C4" w14:textId="77777777" w:rsidTr="003D7070">
        <w:trPr>
          <w:trHeight w:val="430"/>
        </w:trPr>
        <w:tc>
          <w:tcPr>
            <w:tcW w:w="720" w:type="pct"/>
            <w:gridSpan w:val="2"/>
            <w:shd w:val="clear" w:color="auto" w:fill="F2F2F2" w:themeFill="background1" w:themeFillShade="F2"/>
          </w:tcPr>
          <w:p w14:paraId="6A7F7B70" w14:textId="6E2CCF20" w:rsidR="002B60CE" w:rsidRPr="00DB3548" w:rsidRDefault="002B60CE" w:rsidP="002B60CE">
            <w:pPr>
              <w:spacing w:before="0" w:after="0"/>
              <w:jc w:val="left"/>
              <w:rPr>
                <w:rFonts w:eastAsia="Times New Roman" w:cs="Arial"/>
                <w:b/>
                <w:bCs/>
                <w:szCs w:val="20"/>
              </w:rPr>
            </w:pPr>
            <w:r>
              <w:rPr>
                <w:rFonts w:eastAsia="Times New Roman" w:cs="Arial"/>
                <w:b/>
                <w:bCs/>
                <w:szCs w:val="20"/>
              </w:rPr>
              <w:t>Participant Identified Care Needs</w:t>
            </w:r>
          </w:p>
        </w:tc>
        <w:tc>
          <w:tcPr>
            <w:tcW w:w="688" w:type="pct"/>
            <w:gridSpan w:val="4"/>
            <w:shd w:val="clear" w:color="auto" w:fill="F2F2F2" w:themeFill="background1" w:themeFillShade="F2"/>
          </w:tcPr>
          <w:p w14:paraId="37AF550D" w14:textId="77777777" w:rsidR="002B60CE" w:rsidRPr="00DB3548" w:rsidRDefault="002B60CE" w:rsidP="002B60CE">
            <w:pPr>
              <w:spacing w:before="0" w:after="0"/>
              <w:jc w:val="left"/>
              <w:rPr>
                <w:rFonts w:eastAsia="Times New Roman" w:cs="Arial"/>
                <w:b/>
                <w:bCs/>
                <w:szCs w:val="20"/>
              </w:rPr>
            </w:pPr>
            <w:r>
              <w:rPr>
                <w:rFonts w:eastAsia="Times New Roman" w:cs="Arial"/>
                <w:b/>
                <w:bCs/>
                <w:szCs w:val="20"/>
              </w:rPr>
              <w:t>Frequency of Service</w:t>
            </w:r>
          </w:p>
        </w:tc>
        <w:tc>
          <w:tcPr>
            <w:tcW w:w="1696" w:type="pct"/>
            <w:gridSpan w:val="8"/>
            <w:shd w:val="clear" w:color="auto" w:fill="F2F2F2" w:themeFill="background1" w:themeFillShade="F2"/>
          </w:tcPr>
          <w:p w14:paraId="5C5E93A3" w14:textId="0457E35F" w:rsidR="002B60CE" w:rsidRPr="00DB3548" w:rsidRDefault="002B60CE" w:rsidP="002B60CE">
            <w:pPr>
              <w:spacing w:before="0" w:after="0"/>
              <w:jc w:val="left"/>
              <w:rPr>
                <w:rFonts w:eastAsia="Times New Roman" w:cs="Arial"/>
                <w:b/>
                <w:bCs/>
                <w:szCs w:val="20"/>
              </w:rPr>
            </w:pPr>
            <w:r>
              <w:rPr>
                <w:rFonts w:eastAsia="Times New Roman" w:cs="Arial"/>
                <w:b/>
                <w:bCs/>
                <w:szCs w:val="20"/>
              </w:rPr>
              <w:t>Agreed Action to be Taken</w:t>
            </w:r>
          </w:p>
          <w:p w14:paraId="3352ABBB" w14:textId="1BFA9A70" w:rsidR="002B60CE" w:rsidRPr="00DB3548" w:rsidRDefault="002B60CE" w:rsidP="002B60CE">
            <w:pPr>
              <w:spacing w:before="0" w:after="0"/>
              <w:jc w:val="left"/>
              <w:rPr>
                <w:rFonts w:eastAsia="Times New Roman" w:cs="Arial"/>
                <w:b/>
                <w:bCs/>
                <w:szCs w:val="20"/>
              </w:rPr>
            </w:pPr>
            <w:r>
              <w:rPr>
                <w:rFonts w:eastAsia="Times New Roman" w:cs="Arial"/>
                <w:szCs w:val="20"/>
              </w:rPr>
              <w:t>(solutions &amp; strategies identified with the Participant)</w:t>
            </w:r>
          </w:p>
        </w:tc>
        <w:tc>
          <w:tcPr>
            <w:tcW w:w="688" w:type="pct"/>
            <w:gridSpan w:val="4"/>
            <w:shd w:val="clear" w:color="auto" w:fill="F2F2F2" w:themeFill="background1" w:themeFillShade="F2"/>
          </w:tcPr>
          <w:p w14:paraId="059304C5" w14:textId="77777777" w:rsidR="002B60CE" w:rsidRPr="00DB3548" w:rsidRDefault="002B60CE" w:rsidP="002B60CE">
            <w:pPr>
              <w:spacing w:before="0" w:after="0"/>
              <w:jc w:val="left"/>
              <w:rPr>
                <w:rFonts w:eastAsia="Times New Roman" w:cs="Arial"/>
                <w:b/>
                <w:bCs/>
                <w:szCs w:val="20"/>
              </w:rPr>
            </w:pPr>
            <w:r>
              <w:rPr>
                <w:rFonts w:eastAsia="Times New Roman" w:cs="Arial"/>
                <w:b/>
                <w:bCs/>
                <w:szCs w:val="20"/>
              </w:rPr>
              <w:t xml:space="preserve">Visit Time &amp; Duration </w:t>
            </w:r>
          </w:p>
        </w:tc>
        <w:tc>
          <w:tcPr>
            <w:tcW w:w="781" w:type="pct"/>
            <w:gridSpan w:val="2"/>
            <w:shd w:val="clear" w:color="auto" w:fill="F2F2F2" w:themeFill="background1" w:themeFillShade="F2"/>
          </w:tcPr>
          <w:p w14:paraId="742AB941" w14:textId="77777777" w:rsidR="002B60CE" w:rsidRPr="00DB3548" w:rsidRDefault="002B60CE" w:rsidP="002B60CE">
            <w:pPr>
              <w:spacing w:before="0" w:after="0"/>
              <w:jc w:val="left"/>
              <w:rPr>
                <w:rFonts w:eastAsia="Times New Roman" w:cs="Arial"/>
                <w:b/>
                <w:bCs/>
                <w:szCs w:val="20"/>
              </w:rPr>
            </w:pPr>
            <w:r>
              <w:rPr>
                <w:rFonts w:eastAsia="Times New Roman" w:cs="Arial"/>
                <w:b/>
                <w:bCs/>
                <w:szCs w:val="20"/>
              </w:rPr>
              <w:t>Responsible Person</w:t>
            </w:r>
          </w:p>
        </w:tc>
        <w:tc>
          <w:tcPr>
            <w:tcW w:w="428" w:type="pct"/>
            <w:shd w:val="clear" w:color="auto" w:fill="F2F2F2" w:themeFill="background1" w:themeFillShade="F2"/>
          </w:tcPr>
          <w:p w14:paraId="2611DB97" w14:textId="77777777" w:rsidR="002B60CE" w:rsidRPr="00DB3548" w:rsidRDefault="002B60CE" w:rsidP="002B60CE">
            <w:pPr>
              <w:spacing w:before="0" w:after="0"/>
              <w:jc w:val="left"/>
              <w:rPr>
                <w:rFonts w:eastAsia="Times New Roman" w:cs="Arial"/>
                <w:b/>
                <w:bCs/>
                <w:szCs w:val="20"/>
              </w:rPr>
            </w:pPr>
            <w:r>
              <w:rPr>
                <w:rFonts w:eastAsia="Times New Roman" w:cs="Arial"/>
                <w:b/>
                <w:bCs/>
                <w:szCs w:val="20"/>
              </w:rPr>
              <w:t>By When</w:t>
            </w:r>
          </w:p>
        </w:tc>
      </w:tr>
      <w:tr w:rsidR="002B60CE" w:rsidRPr="007C1FEF" w14:paraId="0F07D9DF" w14:textId="77777777" w:rsidTr="003D7070">
        <w:trPr>
          <w:trHeight w:val="1247"/>
        </w:trPr>
        <w:tc>
          <w:tcPr>
            <w:tcW w:w="720" w:type="pct"/>
            <w:gridSpan w:val="2"/>
          </w:tcPr>
          <w:p w14:paraId="2FDE25BD" w14:textId="77777777" w:rsidR="002B60CE" w:rsidRPr="007C1FEF" w:rsidRDefault="002B60CE" w:rsidP="002B60CE">
            <w:pPr>
              <w:spacing w:before="0" w:after="0"/>
              <w:jc w:val="center"/>
              <w:rPr>
                <w:rFonts w:eastAsia="Times New Roman" w:cs="Arial"/>
                <w:b/>
                <w:bCs/>
                <w:sz w:val="18"/>
                <w:szCs w:val="18"/>
              </w:rPr>
            </w:pPr>
          </w:p>
        </w:tc>
        <w:tc>
          <w:tcPr>
            <w:tcW w:w="688" w:type="pct"/>
            <w:gridSpan w:val="4"/>
          </w:tcPr>
          <w:p w14:paraId="785A8CB6" w14:textId="77777777" w:rsidR="002B60CE" w:rsidRPr="007C1FEF" w:rsidRDefault="002B60CE" w:rsidP="002B60CE">
            <w:pPr>
              <w:spacing w:before="0" w:after="0"/>
              <w:jc w:val="center"/>
              <w:rPr>
                <w:rFonts w:eastAsia="Times New Roman" w:cs="Arial"/>
                <w:b/>
                <w:bCs/>
                <w:sz w:val="18"/>
                <w:szCs w:val="18"/>
              </w:rPr>
            </w:pPr>
          </w:p>
        </w:tc>
        <w:tc>
          <w:tcPr>
            <w:tcW w:w="1696" w:type="pct"/>
            <w:gridSpan w:val="8"/>
          </w:tcPr>
          <w:p w14:paraId="44D52624" w14:textId="77777777" w:rsidR="002B60CE" w:rsidRPr="007C1FEF" w:rsidRDefault="002B60CE" w:rsidP="002B60CE">
            <w:pPr>
              <w:spacing w:before="0" w:after="0"/>
              <w:jc w:val="center"/>
              <w:rPr>
                <w:rFonts w:eastAsia="Times New Roman" w:cs="Arial"/>
                <w:b/>
                <w:bCs/>
                <w:sz w:val="18"/>
                <w:szCs w:val="18"/>
              </w:rPr>
            </w:pPr>
          </w:p>
        </w:tc>
        <w:tc>
          <w:tcPr>
            <w:tcW w:w="688" w:type="pct"/>
            <w:gridSpan w:val="4"/>
          </w:tcPr>
          <w:p w14:paraId="40250F04" w14:textId="77777777" w:rsidR="002B60CE" w:rsidRPr="007C1FEF" w:rsidRDefault="002B60CE" w:rsidP="002B60CE">
            <w:pPr>
              <w:spacing w:before="0" w:after="0"/>
              <w:jc w:val="center"/>
              <w:rPr>
                <w:rFonts w:eastAsia="Times New Roman" w:cs="Arial"/>
                <w:b/>
                <w:bCs/>
                <w:sz w:val="18"/>
                <w:szCs w:val="18"/>
              </w:rPr>
            </w:pPr>
          </w:p>
        </w:tc>
        <w:tc>
          <w:tcPr>
            <w:tcW w:w="781" w:type="pct"/>
            <w:gridSpan w:val="2"/>
          </w:tcPr>
          <w:p w14:paraId="68BDE16B" w14:textId="77777777" w:rsidR="002B60CE" w:rsidRPr="007C1FEF" w:rsidRDefault="002B60CE" w:rsidP="002B60CE">
            <w:pPr>
              <w:spacing w:before="0" w:after="0"/>
              <w:jc w:val="center"/>
              <w:rPr>
                <w:rFonts w:eastAsia="Times New Roman" w:cs="Arial"/>
                <w:b/>
                <w:bCs/>
                <w:sz w:val="18"/>
                <w:szCs w:val="18"/>
              </w:rPr>
            </w:pPr>
          </w:p>
        </w:tc>
        <w:tc>
          <w:tcPr>
            <w:tcW w:w="428" w:type="pct"/>
          </w:tcPr>
          <w:p w14:paraId="577DC553" w14:textId="77777777" w:rsidR="002B60CE" w:rsidRPr="007C1FEF" w:rsidRDefault="002B60CE" w:rsidP="002B60CE">
            <w:pPr>
              <w:spacing w:before="0" w:after="0"/>
              <w:jc w:val="center"/>
              <w:rPr>
                <w:rFonts w:eastAsia="Times New Roman" w:cs="Arial"/>
                <w:b/>
                <w:bCs/>
                <w:sz w:val="18"/>
                <w:szCs w:val="18"/>
              </w:rPr>
            </w:pPr>
          </w:p>
        </w:tc>
      </w:tr>
      <w:tr w:rsidR="002B60CE" w:rsidRPr="007C1FEF" w14:paraId="493E6465" w14:textId="77777777" w:rsidTr="003D7070">
        <w:trPr>
          <w:trHeight w:val="1247"/>
        </w:trPr>
        <w:tc>
          <w:tcPr>
            <w:tcW w:w="720" w:type="pct"/>
            <w:gridSpan w:val="2"/>
          </w:tcPr>
          <w:p w14:paraId="3B3DF5E3" w14:textId="77777777" w:rsidR="002B60CE" w:rsidRPr="007C1FEF" w:rsidRDefault="002B60CE" w:rsidP="002B60CE">
            <w:pPr>
              <w:spacing w:before="0" w:after="0"/>
              <w:jc w:val="center"/>
              <w:rPr>
                <w:rFonts w:eastAsia="Times New Roman" w:cs="Arial"/>
                <w:b/>
                <w:bCs/>
                <w:sz w:val="18"/>
                <w:szCs w:val="18"/>
              </w:rPr>
            </w:pPr>
          </w:p>
        </w:tc>
        <w:tc>
          <w:tcPr>
            <w:tcW w:w="688" w:type="pct"/>
            <w:gridSpan w:val="4"/>
          </w:tcPr>
          <w:p w14:paraId="530ECFF1" w14:textId="77777777" w:rsidR="002B60CE" w:rsidRPr="007C1FEF" w:rsidRDefault="002B60CE" w:rsidP="002B60CE">
            <w:pPr>
              <w:spacing w:before="0" w:after="0"/>
              <w:jc w:val="center"/>
              <w:rPr>
                <w:rFonts w:eastAsia="Times New Roman" w:cs="Arial"/>
                <w:b/>
                <w:bCs/>
                <w:sz w:val="18"/>
                <w:szCs w:val="18"/>
              </w:rPr>
            </w:pPr>
          </w:p>
        </w:tc>
        <w:tc>
          <w:tcPr>
            <w:tcW w:w="1696" w:type="pct"/>
            <w:gridSpan w:val="8"/>
          </w:tcPr>
          <w:p w14:paraId="7A4C3F84" w14:textId="77777777" w:rsidR="002B60CE" w:rsidRPr="007C1FEF" w:rsidRDefault="002B60CE" w:rsidP="002B60CE">
            <w:pPr>
              <w:spacing w:before="0" w:after="0"/>
              <w:jc w:val="center"/>
              <w:rPr>
                <w:rFonts w:eastAsia="Times New Roman" w:cs="Arial"/>
                <w:b/>
                <w:bCs/>
                <w:sz w:val="18"/>
                <w:szCs w:val="18"/>
              </w:rPr>
            </w:pPr>
          </w:p>
        </w:tc>
        <w:tc>
          <w:tcPr>
            <w:tcW w:w="688" w:type="pct"/>
            <w:gridSpan w:val="4"/>
          </w:tcPr>
          <w:p w14:paraId="5A2DAB87" w14:textId="77777777" w:rsidR="002B60CE" w:rsidRPr="007C1FEF" w:rsidRDefault="002B60CE" w:rsidP="002B60CE">
            <w:pPr>
              <w:spacing w:before="0" w:after="0"/>
              <w:jc w:val="center"/>
              <w:rPr>
                <w:rFonts w:eastAsia="Times New Roman" w:cs="Arial"/>
                <w:b/>
                <w:bCs/>
                <w:sz w:val="18"/>
                <w:szCs w:val="18"/>
              </w:rPr>
            </w:pPr>
          </w:p>
        </w:tc>
        <w:tc>
          <w:tcPr>
            <w:tcW w:w="781" w:type="pct"/>
            <w:gridSpan w:val="2"/>
          </w:tcPr>
          <w:p w14:paraId="251A4E8F" w14:textId="77777777" w:rsidR="002B60CE" w:rsidRPr="007C1FEF" w:rsidRDefault="002B60CE" w:rsidP="002B60CE">
            <w:pPr>
              <w:spacing w:before="0" w:after="0"/>
              <w:jc w:val="center"/>
              <w:rPr>
                <w:rFonts w:eastAsia="Times New Roman" w:cs="Arial"/>
                <w:b/>
                <w:bCs/>
                <w:sz w:val="18"/>
                <w:szCs w:val="18"/>
              </w:rPr>
            </w:pPr>
          </w:p>
        </w:tc>
        <w:tc>
          <w:tcPr>
            <w:tcW w:w="428" w:type="pct"/>
          </w:tcPr>
          <w:p w14:paraId="7D4488BB" w14:textId="77777777" w:rsidR="002B60CE" w:rsidRPr="007C1FEF" w:rsidRDefault="002B60CE" w:rsidP="002B60CE">
            <w:pPr>
              <w:spacing w:before="0" w:after="0"/>
              <w:jc w:val="center"/>
              <w:rPr>
                <w:rFonts w:eastAsia="Times New Roman" w:cs="Arial"/>
                <w:b/>
                <w:bCs/>
                <w:sz w:val="18"/>
                <w:szCs w:val="18"/>
              </w:rPr>
            </w:pPr>
          </w:p>
        </w:tc>
      </w:tr>
      <w:tr w:rsidR="002B60CE" w:rsidRPr="007C1FEF" w14:paraId="4A86F770" w14:textId="77777777" w:rsidTr="003632D9">
        <w:trPr>
          <w:trHeight w:val="412"/>
        </w:trPr>
        <w:tc>
          <w:tcPr>
            <w:tcW w:w="5000" w:type="pct"/>
            <w:gridSpan w:val="21"/>
            <w:tcBorders>
              <w:bottom w:val="single" w:sz="4" w:space="0" w:color="auto"/>
            </w:tcBorders>
            <w:shd w:val="clear" w:color="auto" w:fill="F2F2F2" w:themeFill="background1" w:themeFillShade="F2"/>
          </w:tcPr>
          <w:p w14:paraId="799E5745" w14:textId="77777777" w:rsidR="002B60CE" w:rsidRPr="007C1FEF" w:rsidRDefault="002B60CE" w:rsidP="002B60CE">
            <w:pPr>
              <w:pStyle w:val="Heading2"/>
            </w:pPr>
            <w:bookmarkStart w:id="29" w:name="_Contingency_and_Disaster"/>
            <w:bookmarkEnd w:id="29"/>
            <w:r>
              <w:rPr>
                <w:color w:val="auto"/>
              </w:rPr>
              <w:lastRenderedPageBreak/>
              <w:t>Contingency and Disaster Plan</w:t>
            </w:r>
          </w:p>
        </w:tc>
      </w:tr>
      <w:tr w:rsidR="002B60CE" w:rsidRPr="007C1FEF" w14:paraId="3DA0B3C3" w14:textId="77777777" w:rsidTr="003632D9">
        <w:tblPrEx>
          <w:tblLook w:val="04A0" w:firstRow="1" w:lastRow="0" w:firstColumn="1" w:lastColumn="0" w:noHBand="0" w:noVBand="1"/>
        </w:tblPrEx>
        <w:trPr>
          <w:trHeight w:val="1211"/>
        </w:trPr>
        <w:tc>
          <w:tcPr>
            <w:tcW w:w="5000" w:type="pct"/>
            <w:gridSpan w:val="21"/>
          </w:tcPr>
          <w:p w14:paraId="36CF69D1" w14:textId="77777777" w:rsidR="002B60CE" w:rsidRPr="00DB3548" w:rsidRDefault="002B60CE" w:rsidP="002B60CE">
            <w:pPr>
              <w:pStyle w:val="NoSpacing"/>
              <w:contextualSpacing/>
              <w:rPr>
                <w:b/>
              </w:rPr>
            </w:pPr>
            <w:bookmarkStart w:id="30" w:name="_Toc98616368"/>
            <w:bookmarkStart w:id="31" w:name="_Toc111581695"/>
            <w:bookmarkStart w:id="32" w:name="_Toc112729314"/>
            <w:r>
              <w:t>Disaster scenario:</w:t>
            </w:r>
          </w:p>
          <w:p w14:paraId="4E1B4081" w14:textId="77777777" w:rsidR="002B60CE" w:rsidRPr="00DB3548" w:rsidRDefault="002B60CE" w:rsidP="002B60CE">
            <w:pPr>
              <w:pStyle w:val="NoSpacing"/>
              <w:contextualSpacing/>
              <w:rPr>
                <w:b/>
                <w:color w:val="A6A6A6" w:themeColor="background1" w:themeShade="A6"/>
              </w:rPr>
            </w:pPr>
            <w:r>
              <w:t xml:space="preserve">Risk level: </w:t>
            </w:r>
          </w:p>
          <w:p w14:paraId="06867CF1" w14:textId="77777777" w:rsidR="002B60CE" w:rsidRPr="00DB3548" w:rsidRDefault="002B60CE" w:rsidP="002B60CE">
            <w:pPr>
              <w:pStyle w:val="NoSpacing"/>
              <w:contextualSpacing/>
              <w:rPr>
                <w:b/>
              </w:rPr>
            </w:pPr>
            <w:r>
              <w:t xml:space="preserve">Immediate Action plan: </w:t>
            </w:r>
          </w:p>
          <w:p w14:paraId="7073E87D" w14:textId="77777777" w:rsidR="002B60CE" w:rsidRPr="00DB3548" w:rsidRDefault="002B60CE" w:rsidP="002B60CE">
            <w:pPr>
              <w:pStyle w:val="NoSpacing"/>
              <w:contextualSpacing/>
              <w:rPr>
                <w:b/>
              </w:rPr>
            </w:pPr>
            <w:r>
              <w:t>Ongoing support strategy:</w:t>
            </w:r>
          </w:p>
          <w:p w14:paraId="29AAF36E" w14:textId="77777777" w:rsidR="002B60CE" w:rsidRPr="00DB3548" w:rsidRDefault="002B60CE" w:rsidP="002B60CE">
            <w:pPr>
              <w:pStyle w:val="NoSpacing"/>
              <w:contextualSpacing/>
            </w:pPr>
            <w:r>
              <w:t>Critical equipment:</w:t>
            </w:r>
          </w:p>
          <w:p w14:paraId="1E498BB8" w14:textId="77777777" w:rsidR="002B60CE" w:rsidRPr="00DB3548" w:rsidRDefault="002B60CE" w:rsidP="002B60CE">
            <w:pPr>
              <w:pStyle w:val="NoSpacing"/>
              <w:contextualSpacing/>
              <w:rPr>
                <w:bCs/>
              </w:rPr>
            </w:pPr>
            <w:r>
              <w:rPr>
                <w:bCs/>
              </w:rPr>
              <w:t>Emergency contact number:</w:t>
            </w:r>
          </w:p>
          <w:p w14:paraId="0681D3A2" w14:textId="77777777" w:rsidR="002B60CE" w:rsidRPr="00DB3548" w:rsidRDefault="002B60CE" w:rsidP="002B60CE">
            <w:pPr>
              <w:pStyle w:val="NoSpacing"/>
              <w:contextualSpacing/>
              <w:rPr>
                <w:b/>
              </w:rPr>
            </w:pPr>
          </w:p>
        </w:tc>
      </w:tr>
      <w:tr w:rsidR="002B60CE" w:rsidRPr="007C1FEF" w14:paraId="38F68075" w14:textId="77777777" w:rsidTr="003632D9">
        <w:tblPrEx>
          <w:tblLook w:val="04A0" w:firstRow="1" w:lastRow="0" w:firstColumn="1" w:lastColumn="0" w:noHBand="0" w:noVBand="1"/>
        </w:tblPrEx>
        <w:trPr>
          <w:trHeight w:val="1211"/>
        </w:trPr>
        <w:tc>
          <w:tcPr>
            <w:tcW w:w="5000" w:type="pct"/>
            <w:gridSpan w:val="21"/>
          </w:tcPr>
          <w:p w14:paraId="591D055F" w14:textId="77777777" w:rsidR="002B60CE" w:rsidRPr="00DB3548" w:rsidRDefault="002B60CE" w:rsidP="002B60CE">
            <w:pPr>
              <w:pStyle w:val="NoSpacing"/>
              <w:contextualSpacing/>
              <w:rPr>
                <w:b/>
              </w:rPr>
            </w:pPr>
            <w:r>
              <w:t>Disaster scenario:</w:t>
            </w:r>
          </w:p>
          <w:p w14:paraId="4963FCEE" w14:textId="77777777" w:rsidR="002B60CE" w:rsidRPr="00DB3548" w:rsidRDefault="002B60CE" w:rsidP="002B60CE">
            <w:pPr>
              <w:pStyle w:val="NoSpacing"/>
              <w:contextualSpacing/>
              <w:rPr>
                <w:b/>
                <w:color w:val="A6A6A6" w:themeColor="background1" w:themeShade="A6"/>
              </w:rPr>
            </w:pPr>
            <w:r>
              <w:t xml:space="preserve">Risk level: </w:t>
            </w:r>
          </w:p>
          <w:p w14:paraId="1BEB1420" w14:textId="59942B13" w:rsidR="002B60CE" w:rsidRPr="00DB3548" w:rsidRDefault="002B60CE" w:rsidP="002B60CE">
            <w:pPr>
              <w:pStyle w:val="NoSpacing"/>
              <w:contextualSpacing/>
              <w:rPr>
                <w:b/>
              </w:rPr>
            </w:pPr>
            <w:r>
              <w:t xml:space="preserve">Immediate Action Plan: </w:t>
            </w:r>
          </w:p>
          <w:p w14:paraId="246FC50D" w14:textId="77777777" w:rsidR="002B60CE" w:rsidRPr="00DB3548" w:rsidRDefault="002B60CE" w:rsidP="002B60CE">
            <w:pPr>
              <w:pStyle w:val="NoSpacing"/>
              <w:contextualSpacing/>
              <w:rPr>
                <w:b/>
              </w:rPr>
            </w:pPr>
            <w:r>
              <w:t>Ongoing support strategy:</w:t>
            </w:r>
          </w:p>
          <w:p w14:paraId="6EE74AC1" w14:textId="77777777" w:rsidR="002B60CE" w:rsidRPr="00DB3548" w:rsidRDefault="002B60CE" w:rsidP="002B60CE">
            <w:pPr>
              <w:pStyle w:val="NoSpacing"/>
              <w:contextualSpacing/>
            </w:pPr>
            <w:r>
              <w:t>Critical equipment:</w:t>
            </w:r>
          </w:p>
          <w:p w14:paraId="3A2BAF72" w14:textId="77777777" w:rsidR="002B60CE" w:rsidRPr="00DB3548" w:rsidRDefault="002B60CE" w:rsidP="002B60CE">
            <w:pPr>
              <w:pStyle w:val="NoSpacing"/>
              <w:contextualSpacing/>
              <w:rPr>
                <w:bCs/>
              </w:rPr>
            </w:pPr>
            <w:r>
              <w:rPr>
                <w:bCs/>
              </w:rPr>
              <w:t>Emergency contact number:</w:t>
            </w:r>
          </w:p>
        </w:tc>
      </w:tr>
      <w:bookmarkEnd w:id="30"/>
      <w:bookmarkEnd w:id="31"/>
      <w:bookmarkEnd w:id="32"/>
      <w:tr w:rsidR="002B60CE" w:rsidRPr="007C1FEF" w14:paraId="29D426BF" w14:textId="77777777" w:rsidTr="003D7070">
        <w:tblPrEx>
          <w:tblLook w:val="04A0" w:firstRow="1" w:lastRow="0" w:firstColumn="1" w:lastColumn="0" w:noHBand="0" w:noVBand="1"/>
        </w:tblPrEx>
        <w:trPr>
          <w:trHeight w:val="1211"/>
        </w:trPr>
        <w:tc>
          <w:tcPr>
            <w:tcW w:w="798" w:type="pct"/>
            <w:gridSpan w:val="3"/>
          </w:tcPr>
          <w:p w14:paraId="63AACC63" w14:textId="00B97FEB"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2A6FE189" w14:textId="77777777"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212C0A01" w14:textId="77777777" w:rsidR="002B60CE" w:rsidRPr="00DB3548" w:rsidRDefault="002B60CE" w:rsidP="002B60CE">
            <w:pPr>
              <w:spacing w:before="0" w:after="0"/>
              <w:jc w:val="left"/>
              <w:rPr>
                <w:rFonts w:eastAsia="Times New Roman" w:cs="Arial"/>
                <w:bCs/>
                <w:color w:val="595959" w:themeColor="text1" w:themeTint="A6"/>
                <w:sz w:val="16"/>
                <w:szCs w:val="16"/>
              </w:rPr>
            </w:pPr>
          </w:p>
          <w:p w14:paraId="31889BE9" w14:textId="77777777" w:rsidR="002B60CE" w:rsidRPr="00DB3548" w:rsidRDefault="002B60CE" w:rsidP="002B60CE">
            <w:pPr>
              <w:pStyle w:val="NoSpacing"/>
              <w:contextualSpacing/>
              <w:rPr>
                <w:b/>
                <w:sz w:val="16"/>
                <w:szCs w:val="16"/>
              </w:rPr>
            </w:pPr>
            <w:r>
              <w:rPr>
                <w:rFonts w:eastAsia="Times New Roman" w:cs="Arial"/>
                <w:bCs/>
                <w:color w:val="595959" w:themeColor="text1" w:themeTint="A6"/>
                <w:sz w:val="16"/>
                <w:szCs w:val="16"/>
              </w:rPr>
              <w:t>Date</w:t>
            </w:r>
          </w:p>
        </w:tc>
        <w:tc>
          <w:tcPr>
            <w:tcW w:w="901" w:type="pct"/>
            <w:gridSpan w:val="4"/>
          </w:tcPr>
          <w:p w14:paraId="60D2016D" w14:textId="5E264A97"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738D8CE2" w14:textId="77777777"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1862B596" w14:textId="77777777" w:rsidR="002B60CE" w:rsidRPr="00DB3548" w:rsidRDefault="002B60CE" w:rsidP="002B60CE">
            <w:pPr>
              <w:spacing w:before="0" w:after="0"/>
              <w:jc w:val="left"/>
              <w:rPr>
                <w:rFonts w:eastAsia="Times New Roman" w:cs="Arial"/>
                <w:bCs/>
                <w:color w:val="595959" w:themeColor="text1" w:themeTint="A6"/>
                <w:sz w:val="16"/>
                <w:szCs w:val="16"/>
              </w:rPr>
            </w:pPr>
          </w:p>
          <w:p w14:paraId="1DDCFC28" w14:textId="77777777" w:rsidR="002B60CE" w:rsidRPr="00DB3548" w:rsidRDefault="002B60CE" w:rsidP="002B60CE">
            <w:pPr>
              <w:pStyle w:val="NoSpacing"/>
              <w:contextualSpacing/>
              <w:rPr>
                <w:b/>
                <w:sz w:val="16"/>
                <w:szCs w:val="16"/>
              </w:rPr>
            </w:pPr>
            <w:r>
              <w:rPr>
                <w:rFonts w:eastAsia="Times New Roman" w:cs="Arial"/>
                <w:bCs/>
                <w:color w:val="595959" w:themeColor="text1" w:themeTint="A6"/>
                <w:sz w:val="16"/>
                <w:szCs w:val="16"/>
              </w:rPr>
              <w:t>Date</w:t>
            </w:r>
          </w:p>
        </w:tc>
        <w:tc>
          <w:tcPr>
            <w:tcW w:w="796" w:type="pct"/>
            <w:gridSpan w:val="2"/>
          </w:tcPr>
          <w:p w14:paraId="41C25B01" w14:textId="2306BCC2"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582A1259" w14:textId="77777777"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610ECA21" w14:textId="77777777" w:rsidR="002B60CE" w:rsidRPr="00DB3548" w:rsidRDefault="002B60CE" w:rsidP="002B60CE">
            <w:pPr>
              <w:spacing w:before="0" w:after="0"/>
              <w:jc w:val="left"/>
              <w:rPr>
                <w:rFonts w:eastAsia="Times New Roman" w:cs="Arial"/>
                <w:bCs/>
                <w:color w:val="595959" w:themeColor="text1" w:themeTint="A6"/>
                <w:sz w:val="16"/>
                <w:szCs w:val="16"/>
              </w:rPr>
            </w:pPr>
          </w:p>
          <w:p w14:paraId="0F6D401D" w14:textId="77777777" w:rsidR="002B60CE" w:rsidRPr="00DB3548" w:rsidRDefault="002B60CE" w:rsidP="002B60CE">
            <w:pPr>
              <w:pStyle w:val="NoSpacing"/>
              <w:contextualSpacing/>
              <w:rPr>
                <w:b/>
                <w:sz w:val="16"/>
                <w:szCs w:val="16"/>
              </w:rPr>
            </w:pPr>
            <w:r>
              <w:rPr>
                <w:rFonts w:eastAsia="Times New Roman" w:cs="Arial"/>
                <w:bCs/>
                <w:color w:val="595959" w:themeColor="text1" w:themeTint="A6"/>
                <w:sz w:val="16"/>
                <w:szCs w:val="16"/>
              </w:rPr>
              <w:t>Date</w:t>
            </w:r>
          </w:p>
        </w:tc>
        <w:tc>
          <w:tcPr>
            <w:tcW w:w="642" w:type="pct"/>
            <w:gridSpan w:val="6"/>
          </w:tcPr>
          <w:p w14:paraId="6D415021" w14:textId="6DC7E03C"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7DABF9A5" w14:textId="77777777"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4995324A" w14:textId="77777777" w:rsidR="002B60CE" w:rsidRPr="00DB3548" w:rsidRDefault="002B60CE" w:rsidP="002B60CE">
            <w:pPr>
              <w:spacing w:before="0" w:after="0"/>
              <w:jc w:val="left"/>
              <w:rPr>
                <w:rFonts w:eastAsia="Times New Roman" w:cs="Arial"/>
                <w:bCs/>
                <w:color w:val="595959" w:themeColor="text1" w:themeTint="A6"/>
                <w:sz w:val="16"/>
                <w:szCs w:val="16"/>
              </w:rPr>
            </w:pPr>
          </w:p>
          <w:p w14:paraId="7BB72AC1" w14:textId="77777777" w:rsidR="002B60CE" w:rsidRPr="00DB3548" w:rsidRDefault="002B60CE" w:rsidP="002B60CE">
            <w:pPr>
              <w:pStyle w:val="NoSpacing"/>
              <w:contextualSpacing/>
              <w:rPr>
                <w:b/>
                <w:sz w:val="16"/>
                <w:szCs w:val="16"/>
              </w:rPr>
            </w:pPr>
            <w:r>
              <w:rPr>
                <w:rFonts w:eastAsia="Times New Roman" w:cs="Arial"/>
                <w:bCs/>
                <w:color w:val="595959" w:themeColor="text1" w:themeTint="A6"/>
                <w:sz w:val="16"/>
                <w:szCs w:val="16"/>
              </w:rPr>
              <w:t>Date</w:t>
            </w:r>
          </w:p>
        </w:tc>
        <w:tc>
          <w:tcPr>
            <w:tcW w:w="896" w:type="pct"/>
            <w:gridSpan w:val="4"/>
          </w:tcPr>
          <w:p w14:paraId="3CF02134" w14:textId="17663F40"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6336A1BA" w14:textId="77777777"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41E7549B" w14:textId="77777777" w:rsidR="002B60CE" w:rsidRPr="00DB3548" w:rsidRDefault="002B60CE" w:rsidP="002B60CE">
            <w:pPr>
              <w:spacing w:before="0" w:after="0"/>
              <w:jc w:val="left"/>
              <w:rPr>
                <w:rFonts w:eastAsia="Times New Roman" w:cs="Arial"/>
                <w:bCs/>
                <w:color w:val="595959" w:themeColor="text1" w:themeTint="A6"/>
                <w:sz w:val="16"/>
                <w:szCs w:val="16"/>
              </w:rPr>
            </w:pPr>
          </w:p>
          <w:p w14:paraId="62A597B2" w14:textId="77777777" w:rsidR="002B60CE" w:rsidRPr="00DB3548" w:rsidRDefault="002B60CE" w:rsidP="002B60CE">
            <w:pPr>
              <w:pStyle w:val="NoSpacing"/>
              <w:contextualSpacing/>
              <w:rPr>
                <w:b/>
                <w:sz w:val="16"/>
                <w:szCs w:val="16"/>
              </w:rPr>
            </w:pPr>
            <w:r>
              <w:rPr>
                <w:rFonts w:eastAsia="Times New Roman" w:cs="Arial"/>
                <w:bCs/>
                <w:color w:val="595959" w:themeColor="text1" w:themeTint="A6"/>
                <w:sz w:val="16"/>
                <w:szCs w:val="16"/>
              </w:rPr>
              <w:t>Date</w:t>
            </w:r>
          </w:p>
        </w:tc>
        <w:tc>
          <w:tcPr>
            <w:tcW w:w="967" w:type="pct"/>
            <w:gridSpan w:val="2"/>
          </w:tcPr>
          <w:p w14:paraId="05B97C42" w14:textId="20554FBC"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37E0955E" w14:textId="77777777" w:rsidR="002B60CE" w:rsidRPr="00DB3548"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3DCF0320" w14:textId="77777777" w:rsidR="002B60CE" w:rsidRPr="00DB3548" w:rsidRDefault="002B60CE" w:rsidP="002B60CE">
            <w:pPr>
              <w:spacing w:before="0" w:after="0"/>
              <w:jc w:val="left"/>
              <w:rPr>
                <w:rFonts w:eastAsia="Times New Roman" w:cs="Arial"/>
                <w:bCs/>
                <w:color w:val="595959" w:themeColor="text1" w:themeTint="A6"/>
                <w:sz w:val="16"/>
                <w:szCs w:val="16"/>
              </w:rPr>
            </w:pPr>
          </w:p>
          <w:p w14:paraId="49B7C382" w14:textId="77777777" w:rsidR="002B60CE" w:rsidRPr="00DB3548" w:rsidRDefault="002B60CE" w:rsidP="002B60CE">
            <w:pPr>
              <w:pStyle w:val="NoSpacing"/>
              <w:contextualSpacing/>
              <w:rPr>
                <w:b/>
                <w:sz w:val="16"/>
                <w:szCs w:val="16"/>
              </w:rPr>
            </w:pPr>
            <w:r>
              <w:rPr>
                <w:rFonts w:eastAsia="Times New Roman" w:cs="Arial"/>
                <w:bCs/>
                <w:color w:val="595959" w:themeColor="text1" w:themeTint="A6"/>
                <w:sz w:val="16"/>
                <w:szCs w:val="16"/>
              </w:rPr>
              <w:t>Date</w:t>
            </w:r>
          </w:p>
        </w:tc>
      </w:tr>
      <w:tr w:rsidR="002B60CE" w:rsidRPr="007C1FEF" w14:paraId="721B54FB" w14:textId="77777777" w:rsidTr="003632D9">
        <w:trPr>
          <w:trHeight w:val="412"/>
        </w:trPr>
        <w:tc>
          <w:tcPr>
            <w:tcW w:w="5000" w:type="pct"/>
            <w:gridSpan w:val="21"/>
            <w:tcBorders>
              <w:bottom w:val="single" w:sz="4" w:space="0" w:color="auto"/>
            </w:tcBorders>
            <w:shd w:val="clear" w:color="auto" w:fill="F2F2F2" w:themeFill="background1" w:themeFillShade="F2"/>
          </w:tcPr>
          <w:p w14:paraId="4ADF4308" w14:textId="77777777" w:rsidR="002B60CE" w:rsidRPr="007C1FEF" w:rsidRDefault="002B60CE" w:rsidP="002B60CE">
            <w:pPr>
              <w:pStyle w:val="Heading2"/>
            </w:pPr>
            <w:bookmarkStart w:id="33" w:name="_Participant_Files_Checklist"/>
            <w:bookmarkEnd w:id="33"/>
            <w:r>
              <w:rPr>
                <w:color w:val="auto"/>
              </w:rPr>
              <w:t>Participant Files Checklist</w:t>
            </w:r>
          </w:p>
        </w:tc>
      </w:tr>
      <w:tr w:rsidR="002B60CE" w:rsidRPr="007C1FEF" w14:paraId="61B344D4" w14:textId="77777777" w:rsidTr="003632D9">
        <w:trPr>
          <w:trHeight w:val="412"/>
        </w:trPr>
        <w:tc>
          <w:tcPr>
            <w:tcW w:w="5000" w:type="pct"/>
            <w:gridSpan w:val="21"/>
            <w:tcBorders>
              <w:bottom w:val="single" w:sz="4" w:space="0" w:color="auto"/>
            </w:tcBorders>
            <w:shd w:val="clear" w:color="auto" w:fill="auto"/>
          </w:tcPr>
          <w:p w14:paraId="1D98218A" w14:textId="28CF41B1" w:rsidR="002B60CE" w:rsidRPr="00062559" w:rsidRDefault="002B60CE" w:rsidP="002B60CE">
            <w:pPr>
              <w:rPr>
                <w:szCs w:val="20"/>
              </w:rPr>
            </w:pPr>
            <w:r>
              <w:rPr>
                <w:szCs w:val="20"/>
              </w:rPr>
              <w:t xml:space="preserve">Is the intake form Completed? </w:t>
            </w:r>
            <w:sdt>
              <w:sdtPr>
                <w:rPr>
                  <w:rFonts w:eastAsia="Times New Roman" w:cs="Arial"/>
                  <w:szCs w:val="20"/>
                </w:rPr>
                <w:id w:val="-2146875601"/>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929851973"/>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p w14:paraId="704B6473" w14:textId="77777777" w:rsidR="002B60CE" w:rsidRPr="00062559" w:rsidRDefault="002B60CE" w:rsidP="002B60CE">
            <w:pPr>
              <w:rPr>
                <w:rFonts w:eastAsia="Times New Roman" w:cs="Arial"/>
                <w:szCs w:val="20"/>
              </w:rPr>
            </w:pPr>
            <w:r>
              <w:rPr>
                <w:szCs w:val="20"/>
              </w:rPr>
              <w:t xml:space="preserve">Individual Risk Assessment Completed? </w:t>
            </w:r>
            <w:sdt>
              <w:sdtPr>
                <w:rPr>
                  <w:rFonts w:eastAsia="Times New Roman" w:cs="Arial"/>
                  <w:szCs w:val="20"/>
                </w:rPr>
                <w:id w:val="-453629682"/>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694387986"/>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w:t>
            </w:r>
          </w:p>
          <w:p w14:paraId="17598E42" w14:textId="77777777" w:rsidR="002B60CE" w:rsidRPr="007C1FEF" w:rsidRDefault="002B60CE" w:rsidP="002B60CE">
            <w:pPr>
              <w:rPr>
                <w:rFonts w:eastAsia="Times New Roman" w:cs="Arial"/>
                <w:sz w:val="18"/>
                <w:szCs w:val="18"/>
              </w:rPr>
            </w:pPr>
            <w:r>
              <w:rPr>
                <w:rFonts w:eastAsia="Times New Roman" w:cs="Arial"/>
                <w:szCs w:val="20"/>
              </w:rPr>
              <w:t xml:space="preserve">Home Safety Checklist Completed? </w:t>
            </w:r>
            <w:sdt>
              <w:sdtPr>
                <w:rPr>
                  <w:rFonts w:eastAsia="Times New Roman" w:cs="Arial"/>
                  <w:szCs w:val="20"/>
                </w:rPr>
                <w:id w:val="-50930178"/>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Yes </w:t>
            </w:r>
            <w:sdt>
              <w:sdtPr>
                <w:rPr>
                  <w:rFonts w:eastAsia="Times New Roman" w:cs="Arial"/>
                  <w:szCs w:val="20"/>
                </w:rPr>
                <w:id w:val="-1120985274"/>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No  </w:t>
            </w:r>
            <w:sdt>
              <w:sdtPr>
                <w:rPr>
                  <w:rFonts w:eastAsia="Times New Roman" w:cs="Arial"/>
                  <w:szCs w:val="20"/>
                </w:rPr>
                <w:id w:val="416447234"/>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Pr>
                <w:rFonts w:eastAsia="Times New Roman" w:cs="Arial"/>
                <w:szCs w:val="20"/>
              </w:rPr>
              <w:t xml:space="preserve"> NA</w:t>
            </w:r>
          </w:p>
        </w:tc>
      </w:tr>
      <w:tr w:rsidR="002B60CE" w:rsidRPr="007C1FEF" w14:paraId="676EEED6" w14:textId="77777777" w:rsidTr="003632D9">
        <w:trPr>
          <w:trHeight w:val="412"/>
        </w:trPr>
        <w:tc>
          <w:tcPr>
            <w:tcW w:w="5000" w:type="pct"/>
            <w:gridSpan w:val="21"/>
            <w:tcBorders>
              <w:bottom w:val="single" w:sz="4" w:space="0" w:color="auto"/>
            </w:tcBorders>
            <w:shd w:val="clear" w:color="auto" w:fill="F2F2F2" w:themeFill="background1" w:themeFillShade="F2"/>
          </w:tcPr>
          <w:p w14:paraId="35646477" w14:textId="77777777" w:rsidR="002B60CE" w:rsidRPr="007C1FEF" w:rsidRDefault="002B60CE" w:rsidP="002B60CE">
            <w:pPr>
              <w:pStyle w:val="Heading2"/>
            </w:pPr>
            <w:bookmarkStart w:id="34" w:name="_Care_Management"/>
            <w:bookmarkEnd w:id="34"/>
            <w:r>
              <w:rPr>
                <w:color w:val="auto"/>
              </w:rPr>
              <w:t>Care Management</w:t>
            </w:r>
          </w:p>
        </w:tc>
      </w:tr>
      <w:tr w:rsidR="002B60CE" w:rsidRPr="007C1FEF" w14:paraId="59CEE8C3" w14:textId="77777777" w:rsidTr="003632D9">
        <w:trPr>
          <w:trHeight w:val="412"/>
        </w:trPr>
        <w:tc>
          <w:tcPr>
            <w:tcW w:w="5000" w:type="pct"/>
            <w:gridSpan w:val="21"/>
            <w:tcBorders>
              <w:bottom w:val="single" w:sz="4" w:space="0" w:color="auto"/>
            </w:tcBorders>
          </w:tcPr>
          <w:p w14:paraId="25CD7E21" w14:textId="3001FAD4" w:rsidR="002B60CE" w:rsidRPr="00062559" w:rsidRDefault="002B60CE" w:rsidP="002B60CE">
            <w:pPr>
              <w:spacing w:before="0" w:after="0"/>
              <w:jc w:val="left"/>
              <w:rPr>
                <w:rFonts w:eastAsia="Times New Roman" w:cs="Arial"/>
                <w:bCs/>
                <w:szCs w:val="20"/>
              </w:rPr>
            </w:pPr>
            <w:r>
              <w:rPr>
                <w:rFonts w:eastAsia="Times New Roman" w:cs="Arial"/>
                <w:bCs/>
                <w:szCs w:val="20"/>
              </w:rPr>
              <w:t xml:space="preserve">Participant and/or nominated representative manages all aspects of Participant Support Plan   </w:t>
            </w:r>
          </w:p>
          <w:p w14:paraId="576C9187" w14:textId="77777777" w:rsidR="002B60CE" w:rsidRPr="00062559" w:rsidRDefault="002B60CE" w:rsidP="002B60CE">
            <w:pPr>
              <w:spacing w:before="0" w:after="0"/>
              <w:jc w:val="left"/>
              <w:rPr>
                <w:rFonts w:eastAsia="Times New Roman" w:cs="Arial"/>
                <w:bCs/>
                <w:szCs w:val="20"/>
              </w:rPr>
            </w:pPr>
          </w:p>
          <w:p w14:paraId="7B17C434" w14:textId="77777777" w:rsidR="002B60CE" w:rsidRPr="00062559" w:rsidRDefault="002B60CE" w:rsidP="002B60CE">
            <w:pPr>
              <w:spacing w:before="0" w:after="0"/>
              <w:jc w:val="left"/>
              <w:rPr>
                <w:rFonts w:eastAsia="Times New Roman" w:cs="Arial"/>
                <w:szCs w:val="20"/>
              </w:rPr>
            </w:pPr>
          </w:p>
        </w:tc>
      </w:tr>
      <w:tr w:rsidR="002B60CE" w:rsidRPr="007C1FEF" w14:paraId="3606D589" w14:textId="77777777" w:rsidTr="003632D9">
        <w:trPr>
          <w:trHeight w:val="412"/>
        </w:trPr>
        <w:tc>
          <w:tcPr>
            <w:tcW w:w="5000" w:type="pct"/>
            <w:gridSpan w:val="21"/>
            <w:tcBorders>
              <w:top w:val="single" w:sz="4" w:space="0" w:color="auto"/>
            </w:tcBorders>
          </w:tcPr>
          <w:p w14:paraId="71C47400" w14:textId="439DB9C5" w:rsidR="002B60CE" w:rsidRPr="00062559" w:rsidRDefault="002B60CE" w:rsidP="002B60CE">
            <w:pPr>
              <w:spacing w:before="0" w:after="0"/>
              <w:jc w:val="left"/>
              <w:rPr>
                <w:rFonts w:eastAsia="Times New Roman" w:cs="Arial"/>
                <w:bCs/>
                <w:szCs w:val="20"/>
              </w:rPr>
            </w:pPr>
            <w:r>
              <w:rPr>
                <w:rFonts w:eastAsia="Times New Roman" w:cs="Arial"/>
                <w:bCs/>
                <w:szCs w:val="20"/>
              </w:rPr>
              <w:t xml:space="preserve">Participant and/or nominated representative is consulted on all matters relating to care   </w:t>
            </w:r>
          </w:p>
          <w:p w14:paraId="18A32B2C" w14:textId="77777777" w:rsidR="002B60CE" w:rsidRPr="00062559" w:rsidRDefault="002B60CE" w:rsidP="002B60CE">
            <w:pPr>
              <w:spacing w:before="0" w:after="0"/>
              <w:jc w:val="left"/>
              <w:rPr>
                <w:rFonts w:eastAsia="Times New Roman" w:cs="Arial"/>
                <w:bCs/>
                <w:szCs w:val="20"/>
              </w:rPr>
            </w:pPr>
          </w:p>
          <w:p w14:paraId="46BC0489" w14:textId="77777777" w:rsidR="002B60CE" w:rsidRPr="00062559" w:rsidRDefault="002B60CE" w:rsidP="002B60CE">
            <w:pPr>
              <w:spacing w:before="0" w:after="0"/>
              <w:jc w:val="left"/>
              <w:rPr>
                <w:rFonts w:eastAsia="Times New Roman" w:cs="Arial"/>
                <w:bCs/>
                <w:szCs w:val="20"/>
              </w:rPr>
            </w:pPr>
          </w:p>
        </w:tc>
      </w:tr>
      <w:tr w:rsidR="002B60CE" w:rsidRPr="007C1FEF" w14:paraId="16B99FB1" w14:textId="77777777" w:rsidTr="002B60CE">
        <w:trPr>
          <w:trHeight w:val="776"/>
        </w:trPr>
        <w:tc>
          <w:tcPr>
            <w:tcW w:w="1408" w:type="pct"/>
            <w:gridSpan w:val="6"/>
          </w:tcPr>
          <w:p w14:paraId="3F3AB379" w14:textId="77777777" w:rsidR="002B60CE" w:rsidRPr="003D7070" w:rsidRDefault="002B60CE" w:rsidP="002B60CE">
            <w:pPr>
              <w:spacing w:before="0" w:after="0"/>
              <w:contextualSpacing/>
              <w:jc w:val="left"/>
              <w:rPr>
                <w:rFonts w:eastAsia="Times New Roman" w:cs="Arial"/>
                <w:b/>
                <w:szCs w:val="20"/>
              </w:rPr>
            </w:pPr>
            <w:r>
              <w:rPr>
                <w:rFonts w:eastAsia="Times New Roman" w:cs="Arial"/>
                <w:b/>
                <w:szCs w:val="20"/>
              </w:rPr>
              <w:t>Nominated Representative Name and contact information</w:t>
            </w:r>
          </w:p>
        </w:tc>
        <w:tc>
          <w:tcPr>
            <w:tcW w:w="3592" w:type="pct"/>
            <w:gridSpan w:val="15"/>
          </w:tcPr>
          <w:p w14:paraId="4A040678" w14:textId="77777777" w:rsidR="002B60CE" w:rsidRPr="007C1FEF" w:rsidRDefault="002B60CE" w:rsidP="002B60CE">
            <w:pPr>
              <w:spacing w:before="0" w:after="0"/>
              <w:rPr>
                <w:rFonts w:eastAsia="Times New Roman" w:cs="Arial"/>
                <w:sz w:val="18"/>
                <w:szCs w:val="18"/>
              </w:rPr>
            </w:pPr>
            <w:r>
              <w:t>{nominatedRepresentative}</w:t>
            </w:r>
          </w:p>
          <w:p w14:paraId="1778F772" w14:textId="77777777" w:rsidR="002B60CE" w:rsidRPr="007C1FEF" w:rsidRDefault="002B60CE" w:rsidP="002B60CE">
            <w:pPr>
              <w:spacing w:before="0" w:after="0"/>
              <w:rPr>
                <w:rFonts w:eastAsia="Times New Roman" w:cs="Arial"/>
                <w:sz w:val="18"/>
                <w:szCs w:val="18"/>
              </w:rPr>
            </w:pPr>
          </w:p>
        </w:tc>
      </w:tr>
      <w:tr w:rsidR="002B60CE" w:rsidRPr="007C1FEF" w14:paraId="4F03E453" w14:textId="77777777" w:rsidTr="003632D9">
        <w:trPr>
          <w:trHeight w:val="412"/>
        </w:trPr>
        <w:tc>
          <w:tcPr>
            <w:tcW w:w="5000" w:type="pct"/>
            <w:gridSpan w:val="21"/>
            <w:shd w:val="clear" w:color="auto" w:fill="F2F2F2" w:themeFill="background1" w:themeFillShade="F2"/>
          </w:tcPr>
          <w:p w14:paraId="6A300385" w14:textId="77777777" w:rsidR="002B60CE" w:rsidRPr="007C1FEF" w:rsidRDefault="002B60CE" w:rsidP="002B60CE">
            <w:pPr>
              <w:pStyle w:val="Heading2"/>
              <w:rPr>
                <w:rFonts w:eastAsia="Times New Roman" w:cs="Arial"/>
                <w:sz w:val="18"/>
                <w:szCs w:val="18"/>
              </w:rPr>
            </w:pPr>
            <w:bookmarkStart w:id="35" w:name="_Support_Plan_Acceptance"/>
            <w:bookmarkEnd w:id="35"/>
            <w:r>
              <w:rPr>
                <w:color w:val="auto"/>
              </w:rPr>
              <w:lastRenderedPageBreak/>
              <w:t>Support Plan Acceptance</w:t>
            </w:r>
          </w:p>
        </w:tc>
      </w:tr>
      <w:tr w:rsidR="002B60CE" w:rsidRPr="007C1FEF" w14:paraId="61B5CCA1" w14:textId="77777777" w:rsidTr="003632D9">
        <w:trPr>
          <w:trHeight w:val="4422"/>
        </w:trPr>
        <w:tc>
          <w:tcPr>
            <w:tcW w:w="5000" w:type="pct"/>
            <w:gridSpan w:val="21"/>
          </w:tcPr>
          <w:p w14:paraId="635B2A47" w14:textId="593AA9CD" w:rsidR="002B60CE" w:rsidRPr="00062559" w:rsidRDefault="002B60CE" w:rsidP="002B60CE">
            <w:pPr>
              <w:spacing w:before="0" w:after="0" w:line="288" w:lineRule="auto"/>
              <w:rPr>
                <w:rFonts w:eastAsia="Times New Roman" w:cs="Arial"/>
                <w:bCs/>
                <w:szCs w:val="20"/>
              </w:rPr>
            </w:pPr>
            <w:r>
              <w:rPr>
                <w:rFonts w:eastAsia="Times New Roman" w:cs="Arial"/>
                <w:bCs/>
                <w:szCs w:val="20"/>
              </w:rPr>
              <w:t>I, _____________________________ has been involved in the development of this support Plan and agree with the goals and services outlined. Diligent Supports has provided me the Participant information booklet with the chapter of Rights and Responsibilities and has explained the content to me. I have given consent for the Support Plan to be shared with people involved in the development of my plan.</w:t>
            </w:r>
          </w:p>
          <w:p w14:paraId="3B71D5BD" w14:textId="77777777" w:rsidR="002B60CE" w:rsidRPr="00062559" w:rsidRDefault="002B60CE" w:rsidP="002B60CE">
            <w:pPr>
              <w:spacing w:before="0" w:after="0" w:line="288" w:lineRule="auto"/>
              <w:rPr>
                <w:rFonts w:eastAsia="Times New Roman" w:cs="Arial"/>
                <w:bCs/>
                <w:szCs w:val="20"/>
              </w:rPr>
            </w:pPr>
          </w:p>
          <w:p w14:paraId="19217560" w14:textId="655B7605" w:rsidR="002B60CE" w:rsidRPr="00062559" w:rsidRDefault="002B60CE" w:rsidP="002B60CE">
            <w:pPr>
              <w:spacing w:before="0" w:after="0" w:line="288" w:lineRule="auto"/>
              <w:rPr>
                <w:rFonts w:eastAsia="Times New Roman" w:cs="Arial"/>
                <w:bCs/>
                <w:szCs w:val="20"/>
              </w:rPr>
            </w:pPr>
            <w:r>
              <w:rPr>
                <w:rFonts w:eastAsia="Times New Roman" w:cs="Arial"/>
                <w:bCs/>
                <w:szCs w:val="20"/>
              </w:rPr>
              <w:t>I consent to Diligent Supports contacting my Medical Practitioner and/or Pharmacy for information about my health care including medications.</w:t>
            </w:r>
          </w:p>
          <w:p w14:paraId="33A0A2D1" w14:textId="77777777" w:rsidR="002B60CE" w:rsidRPr="00062559" w:rsidRDefault="002B60CE" w:rsidP="002B60CE">
            <w:pPr>
              <w:spacing w:before="0" w:after="0" w:line="288" w:lineRule="auto"/>
              <w:rPr>
                <w:rFonts w:eastAsia="Times New Roman" w:cs="Arial"/>
                <w:bCs/>
                <w:szCs w:val="20"/>
              </w:rPr>
            </w:pPr>
          </w:p>
          <w:p w14:paraId="3492F595" w14:textId="19D6CCE7" w:rsidR="002B60CE" w:rsidRPr="00062559" w:rsidRDefault="002B60CE" w:rsidP="002B60CE">
            <w:pPr>
              <w:spacing w:before="0" w:after="0" w:line="288" w:lineRule="auto"/>
              <w:rPr>
                <w:rFonts w:eastAsia="Times New Roman" w:cs="Arial"/>
                <w:bCs/>
                <w:szCs w:val="20"/>
              </w:rPr>
            </w:pPr>
            <w:r>
              <w:rPr>
                <w:rFonts w:eastAsia="Times New Roman" w:cs="Arial"/>
                <w:bCs/>
                <w:szCs w:val="20"/>
              </w:rPr>
              <w:t>I consent to Diligent Supports holding a current photo of me on file for use in case of an emergency.</w:t>
            </w:r>
          </w:p>
          <w:p w14:paraId="04E41DD0" w14:textId="77777777" w:rsidR="002B60CE" w:rsidRPr="00062559" w:rsidRDefault="002B60CE" w:rsidP="002B60CE">
            <w:pPr>
              <w:spacing w:before="0" w:after="0" w:line="288" w:lineRule="auto"/>
              <w:rPr>
                <w:rFonts w:eastAsia="Times New Roman" w:cs="Arial"/>
                <w:bCs/>
                <w:szCs w:val="20"/>
              </w:rPr>
            </w:pPr>
          </w:p>
          <w:p w14:paraId="3E586F62" w14:textId="208EE96E" w:rsidR="002B60CE" w:rsidRPr="00062559" w:rsidRDefault="002B60CE" w:rsidP="002B60CE">
            <w:pPr>
              <w:spacing w:before="0" w:after="0" w:line="288" w:lineRule="auto"/>
              <w:rPr>
                <w:rFonts w:eastAsia="Times New Roman" w:cs="Arial"/>
                <w:szCs w:val="20"/>
              </w:rPr>
            </w:pPr>
            <w:r>
              <w:rPr>
                <w:rFonts w:eastAsia="Times New Roman" w:cs="Arial"/>
                <w:bCs/>
                <w:szCs w:val="20"/>
              </w:rPr>
              <w:t>I understand and agree that if Diligent Supports has not been advised of any health directive, clinical Support Plan treatment plan or resuscitation order, attending staff are required to follow all normal internal emergency procedures, including the provision of first aid, contacting relevant emergency services and the carer, as well as notification to the relevant office and manager. The honouring of any expectation, plan or clinical order can only take place if Diligent Supports is made aware of the action required for each individual circumstance.</w:t>
            </w:r>
          </w:p>
        </w:tc>
      </w:tr>
      <w:tr w:rsidR="002B60CE" w:rsidRPr="007C1FEF" w14:paraId="182FB707" w14:textId="77777777" w:rsidTr="002B60CE">
        <w:trPr>
          <w:trHeight w:val="836"/>
        </w:trPr>
        <w:tc>
          <w:tcPr>
            <w:tcW w:w="1330" w:type="pct"/>
            <w:gridSpan w:val="5"/>
          </w:tcPr>
          <w:p w14:paraId="16782803" w14:textId="77777777" w:rsidR="002B60CE" w:rsidRPr="00062559" w:rsidRDefault="002B60CE" w:rsidP="002B60CE">
            <w:pPr>
              <w:spacing w:before="0" w:after="0"/>
              <w:rPr>
                <w:rFonts w:eastAsia="Times New Roman" w:cs="Arial"/>
                <w:bCs/>
                <w:szCs w:val="20"/>
              </w:rPr>
            </w:pPr>
            <w:r>
              <w:rPr>
                <w:rFonts w:eastAsia="Times New Roman" w:cs="Arial"/>
                <w:bCs/>
                <w:szCs w:val="20"/>
              </w:rPr>
              <w:t>Support Plan Start Date</w:t>
            </w:r>
          </w:p>
        </w:tc>
        <w:tc>
          <w:tcPr>
            <w:tcW w:w="3670" w:type="pct"/>
            <w:gridSpan w:val="16"/>
          </w:tcPr>
          <w:p w14:paraId="1AA3C7AB" w14:textId="77777777" w:rsidR="002B60CE" w:rsidRPr="00062559" w:rsidRDefault="002B60CE" w:rsidP="002B60CE">
            <w:pPr>
              <w:spacing w:before="0" w:after="0"/>
              <w:rPr>
                <w:rFonts w:eastAsia="Times New Roman" w:cs="Arial"/>
                <w:szCs w:val="20"/>
              </w:rPr>
            </w:pPr>
            <w:r>
              <w:t>{ndisStartDate}</w:t>
            </w:r>
          </w:p>
        </w:tc>
      </w:tr>
      <w:tr w:rsidR="002B60CE" w:rsidRPr="007C1FEF" w14:paraId="4A8BD7D1" w14:textId="77777777" w:rsidTr="003D7070">
        <w:trPr>
          <w:trHeight w:val="836"/>
        </w:trPr>
        <w:tc>
          <w:tcPr>
            <w:tcW w:w="1330" w:type="pct"/>
            <w:gridSpan w:val="5"/>
          </w:tcPr>
          <w:p w14:paraId="798D3B17" w14:textId="7B8DC966" w:rsidR="002B60CE" w:rsidRPr="003D7070" w:rsidRDefault="002B60CE" w:rsidP="002B60CE">
            <w:pPr>
              <w:spacing w:before="0" w:after="0"/>
              <w:rPr>
                <w:rFonts w:eastAsia="Times New Roman" w:cs="Arial"/>
                <w:b/>
                <w:szCs w:val="20"/>
              </w:rPr>
            </w:pPr>
            <w:r>
              <w:rPr>
                <w:rFonts w:eastAsia="Times New Roman" w:cs="Arial"/>
                <w:b/>
                <w:szCs w:val="20"/>
              </w:rPr>
              <w:t>Participant Representative</w:t>
            </w:r>
          </w:p>
          <w:p w14:paraId="3A20E05C" w14:textId="77777777" w:rsidR="002B60CE" w:rsidRPr="003D7070" w:rsidRDefault="002B60CE" w:rsidP="002B60CE">
            <w:pPr>
              <w:spacing w:before="0" w:after="0"/>
              <w:rPr>
                <w:rFonts w:eastAsia="Times New Roman" w:cs="Arial"/>
                <w:b/>
                <w:szCs w:val="20"/>
              </w:rPr>
            </w:pPr>
            <w:r>
              <w:rPr>
                <w:rFonts w:eastAsia="Times New Roman" w:cs="Arial"/>
                <w:b/>
                <w:szCs w:val="20"/>
              </w:rPr>
              <w:t>Signature &amp; Name</w:t>
            </w:r>
          </w:p>
        </w:tc>
        <w:tc>
          <w:tcPr>
            <w:tcW w:w="1919" w:type="pct"/>
            <w:gridSpan w:val="11"/>
          </w:tcPr>
          <w:p w14:paraId="1A4BFEC5" w14:textId="77777777" w:rsidR="002B60CE" w:rsidRPr="00062559" w:rsidRDefault="002B60CE" w:rsidP="002B60CE">
            <w:pPr>
              <w:spacing w:before="0" w:after="0"/>
              <w:rPr>
                <w:rFonts w:eastAsia="Times New Roman" w:cs="Arial"/>
                <w:bCs/>
                <w:szCs w:val="20"/>
              </w:rPr>
            </w:pPr>
            <w:r>
              <w:t>{fullName}</w:t>
            </w:r>
          </w:p>
        </w:tc>
        <w:tc>
          <w:tcPr>
            <w:tcW w:w="369" w:type="pct"/>
          </w:tcPr>
          <w:p w14:paraId="70797AC5" w14:textId="77777777" w:rsidR="002B60CE" w:rsidRPr="003D7070" w:rsidRDefault="002B60CE" w:rsidP="002B60CE">
            <w:pPr>
              <w:spacing w:before="0" w:after="0"/>
              <w:rPr>
                <w:rFonts w:eastAsia="Times New Roman" w:cs="Arial"/>
                <w:b/>
                <w:bCs/>
                <w:szCs w:val="20"/>
              </w:rPr>
            </w:pPr>
            <w:r>
              <w:rPr>
                <w:rFonts w:eastAsia="Times New Roman" w:cs="Arial"/>
                <w:b/>
                <w:bCs/>
                <w:szCs w:val="20"/>
              </w:rPr>
              <w:t>Date</w:t>
            </w:r>
          </w:p>
        </w:tc>
        <w:tc>
          <w:tcPr>
            <w:tcW w:w="1381" w:type="pct"/>
            <w:gridSpan w:val="4"/>
          </w:tcPr>
          <w:p w14:paraId="7F67C209" w14:textId="77777777" w:rsidR="002B60CE" w:rsidRPr="00062559" w:rsidRDefault="002B60CE" w:rsidP="002B60CE">
            <w:pPr>
              <w:spacing w:before="0" w:after="0"/>
              <w:rPr>
                <w:rFonts w:eastAsia="Times New Roman" w:cs="Arial"/>
                <w:szCs w:val="20"/>
              </w:rPr>
            </w:pPr>
            <w:r>
              <w:t>{todayDate}</w:t>
            </w:r>
          </w:p>
        </w:tc>
      </w:tr>
      <w:tr w:rsidR="002B60CE" w:rsidRPr="007C1FEF" w14:paraId="0443CAEE" w14:textId="77777777" w:rsidTr="003D7070">
        <w:trPr>
          <w:trHeight w:val="836"/>
        </w:trPr>
        <w:tc>
          <w:tcPr>
            <w:tcW w:w="1330" w:type="pct"/>
            <w:gridSpan w:val="5"/>
          </w:tcPr>
          <w:p w14:paraId="38FBC968" w14:textId="35406112" w:rsidR="002B60CE" w:rsidRPr="003D7070" w:rsidRDefault="002B60CE" w:rsidP="003D7070">
            <w:pPr>
              <w:spacing w:before="0" w:after="0"/>
              <w:jc w:val="left"/>
              <w:rPr>
                <w:rFonts w:eastAsia="Times New Roman" w:cs="Arial"/>
                <w:b/>
                <w:szCs w:val="20"/>
              </w:rPr>
            </w:pPr>
            <w:r>
              <w:rPr>
                <w:rFonts w:eastAsia="Times New Roman" w:cs="Arial"/>
                <w:b/>
                <w:szCs w:val="20"/>
              </w:rPr>
              <w:t>Diligent Supports Staff Signature, Name &amp; Position</w:t>
            </w:r>
          </w:p>
        </w:tc>
        <w:tc>
          <w:tcPr>
            <w:tcW w:w="1919" w:type="pct"/>
            <w:gridSpan w:val="11"/>
          </w:tcPr>
          <w:p w14:paraId="2E6A7A9E" w14:textId="77777777" w:rsidR="002B60CE" w:rsidRPr="00062559" w:rsidRDefault="002B60CE" w:rsidP="002B60CE">
            <w:pPr>
              <w:spacing w:before="0" w:after="0"/>
              <w:rPr>
                <w:rFonts w:eastAsia="Times New Roman" w:cs="Arial"/>
                <w:bCs/>
                <w:szCs w:val="20"/>
              </w:rPr>
            </w:pPr>
          </w:p>
        </w:tc>
        <w:tc>
          <w:tcPr>
            <w:tcW w:w="369" w:type="pct"/>
          </w:tcPr>
          <w:p w14:paraId="45EEBF16" w14:textId="77777777" w:rsidR="002B60CE" w:rsidRPr="003D7070" w:rsidRDefault="002B60CE" w:rsidP="002B60CE">
            <w:pPr>
              <w:spacing w:before="0" w:after="0"/>
              <w:rPr>
                <w:rFonts w:eastAsia="Times New Roman" w:cs="Arial"/>
                <w:b/>
                <w:bCs/>
                <w:szCs w:val="20"/>
              </w:rPr>
            </w:pPr>
            <w:r>
              <w:rPr>
                <w:rFonts w:eastAsia="Times New Roman" w:cs="Arial"/>
                <w:b/>
                <w:bCs/>
                <w:szCs w:val="20"/>
              </w:rPr>
              <w:t>Date</w:t>
            </w:r>
          </w:p>
        </w:tc>
        <w:tc>
          <w:tcPr>
            <w:tcW w:w="1381" w:type="pct"/>
            <w:gridSpan w:val="4"/>
          </w:tcPr>
          <w:p w14:paraId="732597F7" w14:textId="77777777" w:rsidR="002B60CE" w:rsidRPr="00062559" w:rsidRDefault="002B60CE" w:rsidP="002B60CE">
            <w:pPr>
              <w:spacing w:before="0" w:after="0"/>
              <w:rPr>
                <w:rFonts w:eastAsia="Times New Roman" w:cs="Arial"/>
                <w:szCs w:val="20"/>
              </w:rPr>
            </w:pPr>
          </w:p>
        </w:tc>
      </w:tr>
      <w:tr w:rsidR="002B60CE" w:rsidRPr="007C1FEF" w14:paraId="469598B8" w14:textId="77777777" w:rsidTr="003632D9">
        <w:trPr>
          <w:trHeight w:val="699"/>
        </w:trPr>
        <w:tc>
          <w:tcPr>
            <w:tcW w:w="5000" w:type="pct"/>
            <w:gridSpan w:val="21"/>
            <w:shd w:val="clear" w:color="auto" w:fill="F2F2F2" w:themeFill="background1" w:themeFillShade="F2"/>
          </w:tcPr>
          <w:p w14:paraId="37CCCB07" w14:textId="77777777" w:rsidR="002B60CE" w:rsidRPr="007C1FEF" w:rsidRDefault="002B60CE" w:rsidP="002B60CE">
            <w:pPr>
              <w:pStyle w:val="Heading2"/>
            </w:pPr>
            <w:bookmarkStart w:id="36" w:name="_Staff_Information"/>
            <w:bookmarkEnd w:id="36"/>
            <w:r>
              <w:rPr>
                <w:color w:val="auto"/>
              </w:rPr>
              <w:t>Staff Information</w:t>
            </w:r>
          </w:p>
        </w:tc>
      </w:tr>
      <w:tr w:rsidR="002B60CE" w:rsidRPr="007C1FEF" w14:paraId="3E0ED94C" w14:textId="77777777" w:rsidTr="003632D9">
        <w:trPr>
          <w:trHeight w:val="469"/>
        </w:trPr>
        <w:tc>
          <w:tcPr>
            <w:tcW w:w="5000" w:type="pct"/>
            <w:gridSpan w:val="21"/>
          </w:tcPr>
          <w:p w14:paraId="7410A820" w14:textId="77777777" w:rsidR="002B60CE" w:rsidRPr="00DE5073" w:rsidRDefault="002B60CE" w:rsidP="002B60CE">
            <w:pPr>
              <w:spacing w:before="0" w:after="0"/>
              <w:rPr>
                <w:rFonts w:eastAsia="Times New Roman" w:cs="Arial"/>
                <w:b/>
                <w:sz w:val="18"/>
                <w:szCs w:val="18"/>
              </w:rPr>
            </w:pPr>
            <w:r>
              <w:rPr>
                <w:rFonts w:eastAsia="Times New Roman" w:cs="Arial"/>
                <w:bCs/>
                <w:szCs w:val="20"/>
              </w:rPr>
              <w:t>Support Plan Review Date</w:t>
            </w:r>
          </w:p>
        </w:tc>
      </w:tr>
      <w:tr w:rsidR="002B60CE" w:rsidRPr="007C1FEF" w14:paraId="13D3DACA" w14:textId="77777777" w:rsidTr="003D7070">
        <w:trPr>
          <w:trHeight w:val="836"/>
        </w:trPr>
        <w:tc>
          <w:tcPr>
            <w:tcW w:w="798" w:type="pct"/>
            <w:gridSpan w:val="3"/>
          </w:tcPr>
          <w:p w14:paraId="5AB3143F" w14:textId="79DFEDEF"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231C9459" w14:textId="77777777"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1A73DD8C" w14:textId="77777777" w:rsidR="002B60CE" w:rsidRPr="00062559" w:rsidRDefault="002B60CE" w:rsidP="002B60CE">
            <w:pPr>
              <w:spacing w:before="0" w:after="0"/>
              <w:jc w:val="left"/>
              <w:rPr>
                <w:rFonts w:eastAsia="Times New Roman" w:cs="Arial"/>
                <w:bCs/>
                <w:color w:val="595959" w:themeColor="text1" w:themeTint="A6"/>
                <w:sz w:val="16"/>
                <w:szCs w:val="16"/>
              </w:rPr>
            </w:pPr>
          </w:p>
          <w:p w14:paraId="6A06F4B6" w14:textId="77777777"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Date</w:t>
            </w:r>
          </w:p>
        </w:tc>
        <w:tc>
          <w:tcPr>
            <w:tcW w:w="901" w:type="pct"/>
            <w:gridSpan w:val="4"/>
          </w:tcPr>
          <w:p w14:paraId="27E6D471" w14:textId="0D04E979"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5D70C339" w14:textId="77777777"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49FE492F" w14:textId="77777777" w:rsidR="002B60CE" w:rsidRPr="00062559" w:rsidRDefault="002B60CE" w:rsidP="002B60CE">
            <w:pPr>
              <w:spacing w:before="0" w:after="0"/>
              <w:jc w:val="left"/>
              <w:rPr>
                <w:rFonts w:eastAsia="Times New Roman" w:cs="Arial"/>
                <w:bCs/>
                <w:color w:val="595959" w:themeColor="text1" w:themeTint="A6"/>
                <w:sz w:val="16"/>
                <w:szCs w:val="16"/>
              </w:rPr>
            </w:pPr>
          </w:p>
          <w:p w14:paraId="3B4A63FF" w14:textId="77777777" w:rsidR="002B60CE" w:rsidRPr="00062559" w:rsidRDefault="002B60CE" w:rsidP="002B60CE">
            <w:pPr>
              <w:spacing w:before="0" w:after="0"/>
              <w:rPr>
                <w:rFonts w:eastAsia="Times New Roman" w:cs="Arial"/>
                <w:bCs/>
                <w:color w:val="595959" w:themeColor="text1" w:themeTint="A6"/>
                <w:sz w:val="16"/>
                <w:szCs w:val="16"/>
              </w:rPr>
            </w:pPr>
            <w:r>
              <w:rPr>
                <w:rFonts w:eastAsia="Times New Roman" w:cs="Arial"/>
                <w:bCs/>
                <w:color w:val="595959" w:themeColor="text1" w:themeTint="A6"/>
                <w:sz w:val="16"/>
                <w:szCs w:val="16"/>
              </w:rPr>
              <w:t>Date</w:t>
            </w:r>
          </w:p>
        </w:tc>
        <w:tc>
          <w:tcPr>
            <w:tcW w:w="796" w:type="pct"/>
            <w:gridSpan w:val="2"/>
          </w:tcPr>
          <w:p w14:paraId="2FEAF1E6" w14:textId="3A47550E"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634ECA3C" w14:textId="77777777"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60B15D26" w14:textId="77777777" w:rsidR="002B60CE" w:rsidRPr="00062559" w:rsidRDefault="002B60CE" w:rsidP="002B60CE">
            <w:pPr>
              <w:spacing w:before="0" w:after="0"/>
              <w:jc w:val="left"/>
              <w:rPr>
                <w:rFonts w:eastAsia="Times New Roman" w:cs="Arial"/>
                <w:bCs/>
                <w:color w:val="595959" w:themeColor="text1" w:themeTint="A6"/>
                <w:sz w:val="16"/>
                <w:szCs w:val="16"/>
              </w:rPr>
            </w:pPr>
          </w:p>
          <w:p w14:paraId="0F4F7697" w14:textId="77777777" w:rsidR="002B60CE" w:rsidRPr="00062559" w:rsidRDefault="002B60CE" w:rsidP="002B60CE">
            <w:pPr>
              <w:spacing w:before="0" w:after="0"/>
              <w:rPr>
                <w:rFonts w:eastAsia="Times New Roman" w:cs="Arial"/>
                <w:bCs/>
                <w:color w:val="595959" w:themeColor="text1" w:themeTint="A6"/>
                <w:sz w:val="16"/>
                <w:szCs w:val="16"/>
              </w:rPr>
            </w:pPr>
            <w:r>
              <w:rPr>
                <w:rFonts w:eastAsia="Times New Roman" w:cs="Arial"/>
                <w:bCs/>
                <w:color w:val="595959" w:themeColor="text1" w:themeTint="A6"/>
                <w:sz w:val="16"/>
                <w:szCs w:val="16"/>
              </w:rPr>
              <w:t>Date</w:t>
            </w:r>
          </w:p>
        </w:tc>
        <w:tc>
          <w:tcPr>
            <w:tcW w:w="642" w:type="pct"/>
            <w:gridSpan w:val="6"/>
          </w:tcPr>
          <w:p w14:paraId="76853507" w14:textId="7DD16254"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6F5033E4" w14:textId="77777777"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72E3B6D3" w14:textId="77777777" w:rsidR="002B60CE" w:rsidRPr="00062559" w:rsidRDefault="002B60CE" w:rsidP="002B60CE">
            <w:pPr>
              <w:spacing w:before="0" w:after="0"/>
              <w:jc w:val="left"/>
              <w:rPr>
                <w:rFonts w:eastAsia="Times New Roman" w:cs="Arial"/>
                <w:bCs/>
                <w:color w:val="595959" w:themeColor="text1" w:themeTint="A6"/>
                <w:sz w:val="16"/>
                <w:szCs w:val="16"/>
              </w:rPr>
            </w:pPr>
          </w:p>
          <w:p w14:paraId="24E9A661" w14:textId="77777777" w:rsidR="002B60CE" w:rsidRPr="00062559" w:rsidRDefault="002B60CE" w:rsidP="002B60CE">
            <w:pPr>
              <w:spacing w:before="0" w:after="0"/>
              <w:rPr>
                <w:rFonts w:eastAsia="Times New Roman" w:cs="Arial"/>
                <w:bCs/>
                <w:color w:val="595959" w:themeColor="text1" w:themeTint="A6"/>
                <w:sz w:val="16"/>
                <w:szCs w:val="16"/>
              </w:rPr>
            </w:pPr>
            <w:r>
              <w:rPr>
                <w:rFonts w:eastAsia="Times New Roman" w:cs="Arial"/>
                <w:bCs/>
                <w:color w:val="595959" w:themeColor="text1" w:themeTint="A6"/>
                <w:sz w:val="16"/>
                <w:szCs w:val="16"/>
              </w:rPr>
              <w:t>Date</w:t>
            </w:r>
          </w:p>
        </w:tc>
        <w:tc>
          <w:tcPr>
            <w:tcW w:w="896" w:type="pct"/>
            <w:gridSpan w:val="4"/>
          </w:tcPr>
          <w:p w14:paraId="32A0961B" w14:textId="3A360EA9"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55AB4C7E" w14:textId="77777777"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27A270F1" w14:textId="77777777" w:rsidR="002B60CE" w:rsidRPr="00062559" w:rsidRDefault="002B60CE" w:rsidP="002B60CE">
            <w:pPr>
              <w:spacing w:before="0" w:after="0"/>
              <w:jc w:val="left"/>
              <w:rPr>
                <w:rFonts w:eastAsia="Times New Roman" w:cs="Arial"/>
                <w:bCs/>
                <w:color w:val="595959" w:themeColor="text1" w:themeTint="A6"/>
                <w:sz w:val="16"/>
                <w:szCs w:val="16"/>
              </w:rPr>
            </w:pPr>
          </w:p>
          <w:p w14:paraId="1DD387FF" w14:textId="77777777" w:rsidR="002B60CE" w:rsidRPr="00062559" w:rsidRDefault="002B60CE" w:rsidP="002B60CE">
            <w:pPr>
              <w:spacing w:before="0" w:after="0"/>
              <w:rPr>
                <w:rFonts w:eastAsia="Times New Roman" w:cs="Arial"/>
                <w:bCs/>
                <w:color w:val="595959" w:themeColor="text1" w:themeTint="A6"/>
                <w:sz w:val="16"/>
                <w:szCs w:val="16"/>
              </w:rPr>
            </w:pPr>
            <w:r>
              <w:rPr>
                <w:rFonts w:eastAsia="Times New Roman" w:cs="Arial"/>
                <w:bCs/>
                <w:color w:val="595959" w:themeColor="text1" w:themeTint="A6"/>
                <w:sz w:val="16"/>
                <w:szCs w:val="16"/>
              </w:rPr>
              <w:t>Date</w:t>
            </w:r>
          </w:p>
        </w:tc>
        <w:tc>
          <w:tcPr>
            <w:tcW w:w="967" w:type="pct"/>
            <w:gridSpan w:val="2"/>
          </w:tcPr>
          <w:p w14:paraId="57150F30" w14:textId="3115CA38"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Diligent Supports Staff</w:t>
            </w:r>
          </w:p>
          <w:p w14:paraId="5DF47E33" w14:textId="77777777" w:rsidR="002B60CE" w:rsidRPr="00062559" w:rsidRDefault="002B60CE" w:rsidP="002B60CE">
            <w:pPr>
              <w:spacing w:before="0" w:after="0"/>
              <w:jc w:val="left"/>
              <w:rPr>
                <w:rFonts w:eastAsia="Times New Roman" w:cs="Arial"/>
                <w:bCs/>
                <w:color w:val="595959" w:themeColor="text1" w:themeTint="A6"/>
                <w:sz w:val="16"/>
                <w:szCs w:val="16"/>
              </w:rPr>
            </w:pPr>
            <w:r>
              <w:rPr>
                <w:rFonts w:eastAsia="Times New Roman" w:cs="Arial"/>
                <w:bCs/>
                <w:color w:val="595959" w:themeColor="text1" w:themeTint="A6"/>
                <w:sz w:val="16"/>
                <w:szCs w:val="16"/>
              </w:rPr>
              <w:t>Signature, Name &amp; Position</w:t>
            </w:r>
          </w:p>
          <w:p w14:paraId="079A5B99" w14:textId="77777777" w:rsidR="002B60CE" w:rsidRPr="00062559" w:rsidRDefault="002B60CE" w:rsidP="002B60CE">
            <w:pPr>
              <w:spacing w:before="0" w:after="0"/>
              <w:jc w:val="left"/>
              <w:rPr>
                <w:rFonts w:eastAsia="Times New Roman" w:cs="Arial"/>
                <w:bCs/>
                <w:color w:val="595959" w:themeColor="text1" w:themeTint="A6"/>
                <w:sz w:val="16"/>
                <w:szCs w:val="16"/>
              </w:rPr>
            </w:pPr>
          </w:p>
          <w:p w14:paraId="47B8B3BB" w14:textId="77777777" w:rsidR="002B60CE" w:rsidRPr="00062559" w:rsidRDefault="002B60CE" w:rsidP="002B60CE">
            <w:pPr>
              <w:spacing w:before="0" w:after="0"/>
              <w:rPr>
                <w:rFonts w:eastAsia="Times New Roman" w:cs="Arial"/>
                <w:bCs/>
                <w:color w:val="595959" w:themeColor="text1" w:themeTint="A6"/>
                <w:sz w:val="16"/>
                <w:szCs w:val="16"/>
              </w:rPr>
            </w:pPr>
            <w:r>
              <w:rPr>
                <w:rFonts w:eastAsia="Times New Roman" w:cs="Arial"/>
                <w:bCs/>
                <w:color w:val="595959" w:themeColor="text1" w:themeTint="A6"/>
                <w:sz w:val="16"/>
                <w:szCs w:val="16"/>
              </w:rPr>
              <w:t>Date</w:t>
            </w:r>
          </w:p>
        </w:tc>
      </w:tr>
      <w:tr w:rsidR="002B60CE" w:rsidRPr="007C1FEF" w14:paraId="784CBDD3" w14:textId="77777777" w:rsidTr="003632D9">
        <w:trPr>
          <w:trHeight w:val="638"/>
        </w:trPr>
        <w:tc>
          <w:tcPr>
            <w:tcW w:w="5000" w:type="pct"/>
            <w:gridSpan w:val="21"/>
          </w:tcPr>
          <w:p w14:paraId="417D204B" w14:textId="08DA5786" w:rsidR="002B60CE" w:rsidRPr="009F6F5F" w:rsidRDefault="002B60CE" w:rsidP="002B60CE">
            <w:pPr>
              <w:spacing w:after="0"/>
              <w:rPr>
                <w:sz w:val="22"/>
              </w:rPr>
            </w:pPr>
            <w:r>
              <w:rPr>
                <w:color w:val="F14124" w:themeColor="accent6"/>
                <w:sz w:val="22"/>
              </w:rPr>
              <w:t>Any changes in care will be updated in the support plan</w:t>
            </w:r>
          </w:p>
        </w:tc>
      </w:tr>
      <w:tr w:rsidR="002B60CE" w14:paraId="36AC3148" w14:textId="77777777" w:rsidTr="003632D9">
        <w:tblPrEx>
          <w:tblLook w:val="04A0" w:firstRow="1" w:lastRow="0" w:firstColumn="1" w:lastColumn="0" w:noHBand="0" w:noVBand="1"/>
        </w:tblPrEx>
        <w:tc>
          <w:tcPr>
            <w:tcW w:w="5000" w:type="pct"/>
            <w:gridSpan w:val="21"/>
            <w:shd w:val="clear" w:color="auto" w:fill="F2F2F2" w:themeFill="background1" w:themeFillShade="F2"/>
          </w:tcPr>
          <w:p w14:paraId="331B4D07" w14:textId="77777777" w:rsidR="002B60CE" w:rsidRPr="00001FDF" w:rsidRDefault="002B60CE" w:rsidP="002B60CE">
            <w:pPr>
              <w:pStyle w:val="Heading2"/>
              <w:jc w:val="left"/>
              <w:rPr>
                <w:color w:val="auto"/>
              </w:rPr>
            </w:pPr>
            <w:r>
              <w:rPr>
                <w:color w:val="auto"/>
              </w:rPr>
              <w:lastRenderedPageBreak/>
              <w:t xml:space="preserve">Participant Orientation Checklist: </w:t>
            </w:r>
          </w:p>
          <w:p w14:paraId="3966C54F" w14:textId="77777777" w:rsidR="002B60CE" w:rsidRDefault="002B60CE" w:rsidP="002B60CE">
            <w:pPr>
              <w:pStyle w:val="Heading2"/>
              <w:jc w:val="left"/>
            </w:pPr>
            <w:bookmarkStart w:id="37" w:name="_Understanding_Organisational_Proces"/>
            <w:bookmarkEnd w:id="37"/>
            <w:r>
              <w:rPr>
                <w:color w:val="auto"/>
              </w:rPr>
              <w:t>Understanding Organisational Processes and Procedures</w:t>
            </w:r>
          </w:p>
        </w:tc>
      </w:tr>
      <w:tr w:rsidR="002B60CE" w14:paraId="0DBD21F4" w14:textId="77777777" w:rsidTr="003632D9">
        <w:tblPrEx>
          <w:tblLook w:val="04A0" w:firstRow="1" w:lastRow="0" w:firstColumn="1" w:lastColumn="0" w:noHBand="0" w:noVBand="1"/>
        </w:tblPrEx>
        <w:tc>
          <w:tcPr>
            <w:tcW w:w="5000" w:type="pct"/>
            <w:gridSpan w:val="21"/>
            <w:shd w:val="clear" w:color="auto" w:fill="FFFFFF" w:themeFill="background1"/>
          </w:tcPr>
          <w:p w14:paraId="06EB58DF" w14:textId="77777777" w:rsidR="002B60CE" w:rsidRPr="003D7070" w:rsidRDefault="002B60CE" w:rsidP="002B60CE">
            <w:pPr>
              <w:spacing w:after="0"/>
              <w:rPr>
                <w:b/>
                <w:bCs/>
                <w:szCs w:val="20"/>
              </w:rPr>
            </w:pPr>
            <w:r>
              <w:rPr>
                <w:b/>
                <w:bCs/>
                <w:sz w:val="18"/>
                <w:szCs w:val="18"/>
              </w:rPr>
              <w:t>This checklist is intended to be reviewed and signed by the participant as an acknowledgment of their comprehension and awareness of our organisational processes and procedures.</w:t>
            </w:r>
          </w:p>
        </w:tc>
      </w:tr>
      <w:tr w:rsidR="002B60CE" w14:paraId="53852809" w14:textId="77777777" w:rsidTr="003632D9">
        <w:tblPrEx>
          <w:tblLook w:val="04A0" w:firstRow="1" w:lastRow="0" w:firstColumn="1" w:lastColumn="0" w:noHBand="0" w:noVBand="1"/>
        </w:tblPrEx>
        <w:tc>
          <w:tcPr>
            <w:tcW w:w="5000" w:type="pct"/>
            <w:gridSpan w:val="21"/>
            <w:shd w:val="clear" w:color="auto" w:fill="FFFFFF" w:themeFill="background1"/>
          </w:tcPr>
          <w:p w14:paraId="2BCC574C" w14:textId="77777777" w:rsidR="002B60CE" w:rsidRPr="00EC751E" w:rsidRDefault="00000000" w:rsidP="002B60CE">
            <w:pPr>
              <w:spacing w:after="0"/>
              <w:ind w:left="720"/>
              <w:rPr>
                <w:szCs w:val="20"/>
              </w:rPr>
            </w:pPr>
            <w:sdt>
              <w:sdtPr>
                <w:rPr>
                  <w:szCs w:val="20"/>
                </w:rPr>
                <w:id w:val="1521588386"/>
                <w14:checkbox>
                  <w14:checked w14:val="0"/>
                  <w14:checkedState w14:val="2612" w14:font="MS Gothic"/>
                  <w14:uncheckedState w14:val="2610" w14:font="MS Gothic"/>
                </w14:checkbox>
              </w:sdtPr>
              <w:sdtContent>
                <w:r>
                  <w:rPr>
                    <w:rFonts w:ascii="MS Gothic" w:eastAsia="MS Gothic" w:hAnsi="MS Gothic" w:hint="eastAsia"/>
                    <w:szCs w:val="20"/>
                  </w:rPr>
                  <w:t>☐</w:t>
                </w:r>
              </w:sdtContent>
            </w:sdt>
            <w:r>
              <w:rPr>
                <w:szCs w:val="20"/>
              </w:rPr>
              <w:t xml:space="preserve"> Rights and responsibilities</w:t>
            </w:r>
          </w:p>
          <w:p w14:paraId="593DC74A" w14:textId="77777777" w:rsidR="002B60CE" w:rsidRPr="00EC751E" w:rsidRDefault="00000000" w:rsidP="002B60CE">
            <w:pPr>
              <w:spacing w:after="0"/>
              <w:ind w:left="720"/>
              <w:rPr>
                <w:szCs w:val="20"/>
              </w:rPr>
            </w:pPr>
            <w:sdt>
              <w:sdtPr>
                <w:rPr>
                  <w:szCs w:val="20"/>
                </w:rPr>
                <w:id w:val="-1407757174"/>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Right to have an advocate of choice</w:t>
            </w:r>
          </w:p>
          <w:p w14:paraId="32134311" w14:textId="77777777" w:rsidR="002B60CE" w:rsidRPr="00EC751E" w:rsidRDefault="00000000" w:rsidP="002B60CE">
            <w:pPr>
              <w:spacing w:after="0"/>
              <w:ind w:left="720"/>
              <w:rPr>
                <w:szCs w:val="20"/>
              </w:rPr>
            </w:pPr>
            <w:sdt>
              <w:sdtPr>
                <w:rPr>
                  <w:szCs w:val="20"/>
                </w:rPr>
                <w:id w:val="955917015"/>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Choose and control service delivery and life decisions</w:t>
            </w:r>
          </w:p>
          <w:p w14:paraId="2800AD35" w14:textId="77777777" w:rsidR="002B60CE" w:rsidRPr="00EC751E" w:rsidRDefault="00000000" w:rsidP="002B60CE">
            <w:pPr>
              <w:spacing w:after="0"/>
              <w:ind w:left="720"/>
              <w:rPr>
                <w:szCs w:val="20"/>
              </w:rPr>
            </w:pPr>
            <w:sdt>
              <w:sdtPr>
                <w:rPr>
                  <w:szCs w:val="20"/>
                </w:rPr>
                <w:id w:val="-1166398365"/>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Nurturing cultural, spiritual, and personal identities</w:t>
            </w:r>
          </w:p>
          <w:p w14:paraId="3D018F6A" w14:textId="77777777" w:rsidR="002B60CE" w:rsidRPr="00EC751E" w:rsidRDefault="00000000" w:rsidP="002B60CE">
            <w:pPr>
              <w:spacing w:after="0"/>
              <w:ind w:left="720"/>
              <w:rPr>
                <w:szCs w:val="20"/>
              </w:rPr>
            </w:pPr>
            <w:sdt>
              <w:sdtPr>
                <w:rPr>
                  <w:szCs w:val="20"/>
                </w:rPr>
                <w:id w:val="298278253"/>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Engaging in community participation</w:t>
            </w:r>
          </w:p>
          <w:p w14:paraId="7FE7A215" w14:textId="77777777" w:rsidR="002B60CE" w:rsidRPr="00EC751E" w:rsidRDefault="00000000" w:rsidP="002B60CE">
            <w:pPr>
              <w:spacing w:after="0"/>
              <w:ind w:left="720"/>
              <w:rPr>
                <w:szCs w:val="20"/>
              </w:rPr>
            </w:pPr>
            <w:sdt>
              <w:sdtPr>
                <w:rPr>
                  <w:szCs w:val="20"/>
                </w:rPr>
                <w:id w:val="-1865271733"/>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Pursuing both short and long-term interests and preferences</w:t>
            </w:r>
          </w:p>
          <w:p w14:paraId="7441F1E4" w14:textId="77777777" w:rsidR="002B60CE" w:rsidRPr="00EC751E" w:rsidRDefault="00000000" w:rsidP="002B60CE">
            <w:pPr>
              <w:spacing w:after="0"/>
              <w:ind w:left="720"/>
              <w:rPr>
                <w:szCs w:val="20"/>
              </w:rPr>
            </w:pPr>
            <w:sdt>
              <w:sdtPr>
                <w:rPr>
                  <w:szCs w:val="20"/>
                </w:rPr>
                <w:id w:val="420455971"/>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Access to interpreters</w:t>
            </w:r>
          </w:p>
          <w:p w14:paraId="20E9B82F" w14:textId="77777777" w:rsidR="002B60CE" w:rsidRPr="00EC751E" w:rsidRDefault="00000000" w:rsidP="002B60CE">
            <w:pPr>
              <w:spacing w:after="0"/>
              <w:ind w:left="720"/>
              <w:rPr>
                <w:szCs w:val="20"/>
              </w:rPr>
            </w:pPr>
            <w:sdt>
              <w:sdtPr>
                <w:rPr>
                  <w:szCs w:val="20"/>
                </w:rPr>
                <w:id w:val="517194819"/>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Complaints and feedback procedures</w:t>
            </w:r>
          </w:p>
          <w:p w14:paraId="414B9C65" w14:textId="77777777" w:rsidR="002B60CE" w:rsidRPr="00EC751E" w:rsidRDefault="00000000" w:rsidP="002B60CE">
            <w:pPr>
              <w:spacing w:after="0"/>
              <w:ind w:left="720"/>
              <w:rPr>
                <w:szCs w:val="20"/>
              </w:rPr>
            </w:pPr>
            <w:sdt>
              <w:sdtPr>
                <w:rPr>
                  <w:szCs w:val="20"/>
                </w:rPr>
                <w:id w:val="-866066303"/>
                <w14:checkbox>
                  <w14:checked w14:val="0"/>
                  <w14:checkedState w14:val="2612" w14:font="MS Gothic"/>
                  <w14:uncheckedState w14:val="2610" w14:font="MS Gothic"/>
                </w14:checkbox>
              </w:sdtPr>
              <w:sdtContent>
                <w:r>
                  <w:rPr>
                    <w:rFonts w:ascii="Segoe UI Symbol" w:eastAsiaTheme="minorHAnsi" w:hAnsi="Segoe UI Symbol" w:cs="Segoe UI Symbol"/>
                    <w:szCs w:val="20"/>
                  </w:rPr>
                  <w:t>☐</w:t>
                </w:r>
              </w:sdtContent>
            </w:sdt>
            <w:r>
              <w:rPr>
                <w:szCs w:val="20"/>
              </w:rPr>
              <w:t xml:space="preserve"> Participant’s feedback surveys</w:t>
            </w:r>
          </w:p>
          <w:p w14:paraId="0CBBA6CF" w14:textId="77777777" w:rsidR="002B60CE" w:rsidRPr="00EC751E" w:rsidRDefault="00000000" w:rsidP="002B60CE">
            <w:pPr>
              <w:spacing w:after="0"/>
              <w:ind w:left="720"/>
              <w:rPr>
                <w:szCs w:val="20"/>
              </w:rPr>
            </w:pPr>
            <w:sdt>
              <w:sdtPr>
                <w:rPr>
                  <w:szCs w:val="20"/>
                </w:rPr>
                <w:id w:val="1457366209"/>
                <w14:checkbox>
                  <w14:checked w14:val="0"/>
                  <w14:checkedState w14:val="2612" w14:font="MS Gothic"/>
                  <w14:uncheckedState w14:val="2610" w14:font="MS Gothic"/>
                </w14:checkbox>
              </w:sdtPr>
              <w:sdtContent>
                <w:r>
                  <w:rPr>
                    <w:rFonts w:ascii="Segoe UI Symbol" w:eastAsiaTheme="minorHAnsi" w:hAnsi="Segoe UI Symbol" w:cs="Segoe UI Symbol"/>
                    <w:szCs w:val="20"/>
                  </w:rPr>
                  <w:t>☐</w:t>
                </w:r>
              </w:sdtContent>
            </w:sdt>
            <w:r>
              <w:rPr>
                <w:szCs w:val="20"/>
              </w:rPr>
              <w:t xml:space="preserve"> Incident procedures</w:t>
            </w:r>
          </w:p>
          <w:p w14:paraId="15FB1E0E" w14:textId="77777777" w:rsidR="002B60CE" w:rsidRPr="00EC751E" w:rsidRDefault="00000000" w:rsidP="002B60CE">
            <w:pPr>
              <w:spacing w:after="0"/>
              <w:ind w:left="720"/>
              <w:rPr>
                <w:szCs w:val="20"/>
              </w:rPr>
            </w:pPr>
            <w:sdt>
              <w:sdtPr>
                <w:rPr>
                  <w:szCs w:val="20"/>
                </w:rPr>
                <w:id w:val="677621844"/>
                <w14:checkbox>
                  <w14:checked w14:val="0"/>
                  <w14:checkedState w14:val="2612" w14:font="MS Gothic"/>
                  <w14:uncheckedState w14:val="2610" w14:font="MS Gothic"/>
                </w14:checkbox>
              </w:sdtPr>
              <w:sdtContent>
                <w:r>
                  <w:rPr>
                    <w:rFonts w:ascii="Segoe UI Symbol" w:eastAsiaTheme="minorHAnsi" w:hAnsi="Segoe UI Symbol" w:cs="Segoe UI Symbol"/>
                    <w:szCs w:val="20"/>
                  </w:rPr>
                  <w:t>☐</w:t>
                </w:r>
              </w:sdtContent>
            </w:sdt>
            <w:r>
              <w:rPr>
                <w:szCs w:val="20"/>
              </w:rPr>
              <w:t xml:space="preserve"> Recognising reportable incidents</w:t>
            </w:r>
          </w:p>
          <w:p w14:paraId="5DBCC42B" w14:textId="77777777" w:rsidR="002B60CE" w:rsidRPr="00EC751E" w:rsidRDefault="00000000" w:rsidP="002B60CE">
            <w:pPr>
              <w:spacing w:after="0"/>
              <w:ind w:left="720"/>
              <w:rPr>
                <w:szCs w:val="20"/>
              </w:rPr>
            </w:pPr>
            <w:sdt>
              <w:sdtPr>
                <w:rPr>
                  <w:szCs w:val="20"/>
                </w:rPr>
                <w:id w:val="-1867510344"/>
                <w14:checkbox>
                  <w14:checked w14:val="0"/>
                  <w14:checkedState w14:val="2612" w14:font="MS Gothic"/>
                  <w14:uncheckedState w14:val="2610" w14:font="MS Gothic"/>
                </w14:checkbox>
              </w:sdtPr>
              <w:sdtContent>
                <w:r>
                  <w:rPr>
                    <w:rFonts w:ascii="Segoe UI Symbol" w:eastAsiaTheme="minorHAnsi" w:hAnsi="Segoe UI Symbol" w:cs="Segoe UI Symbol"/>
                    <w:szCs w:val="20"/>
                  </w:rPr>
                  <w:t>☐</w:t>
                </w:r>
              </w:sdtContent>
            </w:sdt>
            <w:r>
              <w:rPr>
                <w:szCs w:val="20"/>
              </w:rPr>
              <w:t xml:space="preserve"> Charter of Rights</w:t>
            </w:r>
          </w:p>
          <w:p w14:paraId="2DBE9198" w14:textId="23E29224" w:rsidR="002B60CE" w:rsidRPr="00EC751E" w:rsidRDefault="00000000" w:rsidP="002B60CE">
            <w:pPr>
              <w:spacing w:after="0"/>
              <w:ind w:left="720"/>
              <w:rPr>
                <w:szCs w:val="20"/>
              </w:rPr>
            </w:pPr>
            <w:sdt>
              <w:sdtPr>
                <w:rPr>
                  <w:szCs w:val="20"/>
                </w:rPr>
                <w:id w:val="1661726616"/>
                <w14:checkbox>
                  <w14:checked w14:val="0"/>
                  <w14:checkedState w14:val="2612" w14:font="MS Gothic"/>
                  <w14:uncheckedState w14:val="2610" w14:font="MS Gothic"/>
                </w14:checkbox>
              </w:sdtPr>
              <w:sdtContent>
                <w:r>
                  <w:rPr>
                    <w:rFonts w:ascii="MS Gothic" w:eastAsia="MS Gothic" w:hAnsi="MS Gothic" w:hint="eastAsia"/>
                    <w:szCs w:val="20"/>
                  </w:rPr>
                  <w:t>☐</w:t>
                </w:r>
              </w:sdtContent>
            </w:sdt>
            <w:r>
              <w:rPr>
                <w:szCs w:val="20"/>
              </w:rPr>
              <w:t xml:space="preserve"> Information about our services, including:</w:t>
            </w:r>
          </w:p>
          <w:p w14:paraId="02E4443F" w14:textId="77777777" w:rsidR="002B60CE" w:rsidRPr="00EC751E" w:rsidRDefault="002B60CE" w:rsidP="002B60CE">
            <w:pPr>
              <w:pStyle w:val="ListParagraph"/>
              <w:numPr>
                <w:ilvl w:val="0"/>
                <w:numId w:val="26"/>
              </w:numPr>
              <w:spacing w:before="0" w:after="0"/>
            </w:pPr>
            <w:r>
              <w:t>Operating hours and locations</w:t>
            </w:r>
          </w:p>
          <w:p w14:paraId="0A1AD811" w14:textId="77777777" w:rsidR="002B60CE" w:rsidRPr="00EC751E" w:rsidRDefault="002B60CE" w:rsidP="002B60CE">
            <w:pPr>
              <w:pStyle w:val="ListParagraph"/>
              <w:numPr>
                <w:ilvl w:val="0"/>
                <w:numId w:val="26"/>
              </w:numPr>
              <w:spacing w:before="0" w:after="0"/>
            </w:pPr>
            <w:r>
              <w:t>Service details</w:t>
            </w:r>
          </w:p>
          <w:p w14:paraId="42DFB9FA" w14:textId="77777777" w:rsidR="002B60CE" w:rsidRPr="00EC751E" w:rsidRDefault="002B60CE" w:rsidP="002B60CE">
            <w:pPr>
              <w:pStyle w:val="ListParagraph"/>
              <w:numPr>
                <w:ilvl w:val="0"/>
                <w:numId w:val="26"/>
              </w:numPr>
              <w:spacing w:before="0" w:after="0"/>
            </w:pPr>
            <w:r>
              <w:t>Points of contact with contact information</w:t>
            </w:r>
          </w:p>
          <w:p w14:paraId="1BEE8654" w14:textId="77777777" w:rsidR="002B60CE" w:rsidRPr="00EC751E" w:rsidRDefault="002B60CE" w:rsidP="002B60CE">
            <w:pPr>
              <w:pStyle w:val="ListParagraph"/>
              <w:numPr>
                <w:ilvl w:val="0"/>
                <w:numId w:val="26"/>
              </w:numPr>
              <w:spacing w:before="0" w:after="0"/>
            </w:pPr>
            <w:r>
              <w:t>Reasons for withdrawal and available supports</w:t>
            </w:r>
          </w:p>
          <w:p w14:paraId="28A3F8E4" w14:textId="460D3CEE" w:rsidR="002B60CE" w:rsidRPr="00EC751E" w:rsidRDefault="00000000" w:rsidP="002B60CE">
            <w:pPr>
              <w:spacing w:after="0"/>
              <w:ind w:left="720"/>
              <w:rPr>
                <w:szCs w:val="20"/>
              </w:rPr>
            </w:pPr>
            <w:sdt>
              <w:sdtPr>
                <w:rPr>
                  <w:szCs w:val="20"/>
                </w:rPr>
                <w:id w:val="1398011295"/>
                <w14:checkbox>
                  <w14:checked w14:val="0"/>
                  <w14:checkedState w14:val="2612" w14:font="MS Gothic"/>
                  <w14:uncheckedState w14:val="2610" w14:font="MS Gothic"/>
                </w14:checkbox>
              </w:sdtPr>
              <w:sdtContent>
                <w:r>
                  <w:rPr>
                    <w:rFonts w:ascii="Segoe UI Symbol" w:hAnsi="Segoe UI Symbol" w:cs="Segoe UI Symbol"/>
                    <w:szCs w:val="20"/>
                  </w:rPr>
                  <w:t>☐</w:t>
                </w:r>
              </w:sdtContent>
            </w:sdt>
            <w:r>
              <w:rPr>
                <w:szCs w:val="20"/>
              </w:rPr>
              <w:t xml:space="preserve"> Service Access Eligibility Information:</w:t>
            </w:r>
          </w:p>
          <w:p w14:paraId="35901B65" w14:textId="77777777" w:rsidR="002B60CE" w:rsidRPr="00EC751E" w:rsidRDefault="002B60CE" w:rsidP="002B60CE">
            <w:pPr>
              <w:pStyle w:val="ListParagraph"/>
              <w:numPr>
                <w:ilvl w:val="0"/>
                <w:numId w:val="25"/>
              </w:numPr>
              <w:spacing w:before="0" w:after="0"/>
            </w:pPr>
            <w:r>
              <w:t>Available resources</w:t>
            </w:r>
          </w:p>
          <w:p w14:paraId="7477BFFD" w14:textId="77777777" w:rsidR="002B60CE" w:rsidRPr="00EC751E" w:rsidRDefault="002B60CE" w:rsidP="002B60CE">
            <w:pPr>
              <w:pStyle w:val="ListParagraph"/>
              <w:numPr>
                <w:ilvl w:val="0"/>
                <w:numId w:val="25"/>
              </w:numPr>
              <w:spacing w:before="0" w:after="0"/>
            </w:pPr>
            <w:r>
              <w:t>Prioritisation processes</w:t>
            </w:r>
          </w:p>
          <w:p w14:paraId="310D45FF" w14:textId="77777777" w:rsidR="002B60CE" w:rsidRPr="00EC751E" w:rsidRDefault="002B60CE" w:rsidP="002B60CE">
            <w:pPr>
              <w:pStyle w:val="ListParagraph"/>
              <w:numPr>
                <w:ilvl w:val="0"/>
                <w:numId w:val="25"/>
              </w:numPr>
              <w:spacing w:before="0" w:after="0"/>
            </w:pPr>
            <w:r>
              <w:t>Waiting list management</w:t>
            </w:r>
          </w:p>
          <w:p w14:paraId="65430F7E" w14:textId="77777777" w:rsidR="002B60CE" w:rsidRPr="00EC751E" w:rsidRDefault="002B60CE" w:rsidP="002B60CE">
            <w:pPr>
              <w:pStyle w:val="ListParagraph"/>
              <w:numPr>
                <w:ilvl w:val="0"/>
                <w:numId w:val="25"/>
              </w:numPr>
              <w:spacing w:before="0" w:after="0"/>
            </w:pPr>
            <w:r>
              <w:t>Service refusal and cessation policies</w:t>
            </w:r>
          </w:p>
          <w:p w14:paraId="58B63607" w14:textId="77777777" w:rsidR="002B60CE" w:rsidRPr="00EC751E" w:rsidRDefault="002B60CE" w:rsidP="002B60CE">
            <w:pPr>
              <w:pStyle w:val="ListParagraph"/>
              <w:numPr>
                <w:ilvl w:val="0"/>
                <w:numId w:val="25"/>
              </w:numPr>
              <w:spacing w:before="0" w:after="0"/>
            </w:pPr>
            <w:r>
              <w:t>Cost considerations</w:t>
            </w:r>
          </w:p>
          <w:p w14:paraId="6143A1E7" w14:textId="781A0048" w:rsidR="002B60CE" w:rsidRPr="00EC751E" w:rsidRDefault="002B60CE" w:rsidP="002B60CE">
            <w:pPr>
              <w:pStyle w:val="ListParagraph"/>
              <w:numPr>
                <w:ilvl w:val="0"/>
                <w:numId w:val="25"/>
              </w:numPr>
              <w:spacing w:before="0" w:after="0"/>
            </w:pPr>
            <w:r>
              <w:t>Transition and exit procedures.</w:t>
            </w:r>
          </w:p>
          <w:p w14:paraId="7AA70251" w14:textId="77777777" w:rsidR="002B60CE" w:rsidRPr="00EC751E" w:rsidRDefault="00000000" w:rsidP="002B60CE">
            <w:pPr>
              <w:spacing w:after="0"/>
              <w:ind w:left="720"/>
              <w:rPr>
                <w:szCs w:val="20"/>
              </w:rPr>
            </w:pPr>
            <w:sdt>
              <w:sdtPr>
                <w:rPr>
                  <w:szCs w:val="20"/>
                </w:rPr>
                <w:id w:val="-1400054601"/>
                <w14:checkbox>
                  <w14:checked w14:val="0"/>
                  <w14:checkedState w14:val="2612" w14:font="MS Gothic"/>
                  <w14:uncheckedState w14:val="2610" w14:font="MS Gothic"/>
                </w14:checkbox>
              </w:sdtPr>
              <w:sdtContent>
                <w:r>
                  <w:rPr>
                    <w:rFonts w:ascii="Segoe UI Symbol" w:eastAsiaTheme="minorHAnsi" w:hAnsi="Segoe UI Symbol" w:cs="Segoe UI Symbol"/>
                    <w:szCs w:val="20"/>
                  </w:rPr>
                  <w:t>☐</w:t>
                </w:r>
              </w:sdtContent>
            </w:sdt>
            <w:r>
              <w:rPr>
                <w:szCs w:val="20"/>
              </w:rPr>
              <w:t xml:space="preserve"> Engaging proactively in developing planning strategies</w:t>
            </w:r>
          </w:p>
          <w:p w14:paraId="7410D0BD" w14:textId="65F5DB15" w:rsidR="002B60CE" w:rsidRPr="00EC751E" w:rsidRDefault="00000000" w:rsidP="002B60CE">
            <w:pPr>
              <w:spacing w:after="0"/>
              <w:ind w:left="720"/>
              <w:jc w:val="left"/>
              <w:rPr>
                <w:szCs w:val="20"/>
              </w:rPr>
            </w:pPr>
            <w:sdt>
              <w:sdtPr>
                <w:rPr>
                  <w:szCs w:val="20"/>
                </w:rPr>
                <w:id w:val="84190323"/>
                <w14:checkbox>
                  <w14:checked w14:val="0"/>
                  <w14:checkedState w14:val="2612" w14:font="MS Gothic"/>
                  <w14:uncheckedState w14:val="2610" w14:font="MS Gothic"/>
                </w14:checkbox>
              </w:sdtPr>
              <w:sdtContent>
                <w:r>
                  <w:rPr>
                    <w:rFonts w:ascii="MS Gothic" w:eastAsia="MS Gothic" w:hAnsi="MS Gothic" w:hint="eastAsia"/>
                    <w:szCs w:val="20"/>
                  </w:rPr>
                  <w:t>☐</w:t>
                </w:r>
              </w:sdtContent>
            </w:sdt>
            <w:r>
              <w:rPr>
                <w:szCs w:val="20"/>
              </w:rPr>
              <w:t xml:space="preserve"> Being informed about a holistic, collaborative, strength-based approach, including strategies for family and caregiver capacity-building</w:t>
            </w:r>
          </w:p>
          <w:p w14:paraId="679C5215" w14:textId="77777777" w:rsidR="002B60CE" w:rsidRDefault="00000000" w:rsidP="002B60CE">
            <w:pPr>
              <w:spacing w:after="0"/>
              <w:ind w:left="720"/>
              <w:rPr>
                <w:szCs w:val="20"/>
              </w:rPr>
            </w:pPr>
            <w:sdt>
              <w:sdtPr>
                <w:rPr>
                  <w:szCs w:val="20"/>
                </w:rPr>
                <w:id w:val="-1255195976"/>
                <w14:checkbox>
                  <w14:checked w14:val="0"/>
                  <w14:checkedState w14:val="2612" w14:font="MS Gothic"/>
                  <w14:uncheckedState w14:val="2610" w14:font="MS Gothic"/>
                </w14:checkbox>
              </w:sdtPr>
              <w:sdtContent>
                <w:r>
                  <w:rPr>
                    <w:rFonts w:ascii="Segoe UI Symbol" w:eastAsiaTheme="minorHAnsi" w:hAnsi="Segoe UI Symbol" w:cs="Segoe UI Symbol"/>
                    <w:szCs w:val="20"/>
                  </w:rPr>
                  <w:t>☐</w:t>
                </w:r>
              </w:sdtContent>
            </w:sdt>
            <w:r>
              <w:rPr>
                <w:szCs w:val="20"/>
              </w:rPr>
              <w:t xml:space="preserve"> Acknowledging the right to reside in a safe, abuse-free environment</w:t>
            </w:r>
          </w:p>
          <w:p w14:paraId="4424D17B" w14:textId="77777777" w:rsidR="003D7070" w:rsidRPr="00EC751E" w:rsidRDefault="003D7070" w:rsidP="002B60CE">
            <w:pPr>
              <w:spacing w:after="0"/>
              <w:ind w:left="720"/>
              <w:rPr>
                <w:szCs w:val="20"/>
              </w:rPr>
            </w:pPr>
          </w:p>
        </w:tc>
      </w:tr>
    </w:tbl>
    <w:p w14:paraId="745943EB" w14:textId="77777777" w:rsidR="003D7070" w:rsidRDefault="003D7070">
      <w:r>
        <w:br w:type="page"/>
      </w:r>
    </w:p>
    <w:tbl>
      <w:tblPr>
        <w:tblStyle w:val="TableGrid"/>
        <w:tblW w:w="5000" w:type="pct"/>
        <w:tblLook w:val="04A0" w:firstRow="1" w:lastRow="0" w:firstColumn="1" w:lastColumn="0" w:noHBand="0" w:noVBand="1"/>
      </w:tblPr>
      <w:tblGrid>
        <w:gridCol w:w="10070"/>
      </w:tblGrid>
      <w:tr w:rsidR="002B60CE" w14:paraId="35402698" w14:textId="77777777" w:rsidTr="003632D9">
        <w:tc>
          <w:tcPr>
            <w:tcW w:w="5000" w:type="pct"/>
            <w:shd w:val="clear" w:color="auto" w:fill="FFFFFF" w:themeFill="background1"/>
          </w:tcPr>
          <w:p w14:paraId="365DBEA2" w14:textId="01D8C70F" w:rsidR="002B60CE" w:rsidRPr="00EC751E" w:rsidRDefault="002B60CE" w:rsidP="002B60CE">
            <w:pPr>
              <w:spacing w:after="0"/>
              <w:rPr>
                <w:szCs w:val="20"/>
              </w:rPr>
            </w:pPr>
            <w:r>
              <w:rPr>
                <w:szCs w:val="20"/>
              </w:rPr>
              <w:lastRenderedPageBreak/>
              <w:t>I acknowledge that this organisation has provided me with information regarding policies and procedures relevant to my support plan. I am fully aware of my rights and responsibilities during my affiliation with this organisation.</w:t>
            </w:r>
          </w:p>
          <w:p w14:paraId="45670CC4" w14:textId="77777777" w:rsidR="002B60CE" w:rsidRPr="00EC751E" w:rsidRDefault="002B60CE" w:rsidP="002B60CE">
            <w:pPr>
              <w:spacing w:after="0"/>
              <w:rPr>
                <w:szCs w:val="20"/>
              </w:rPr>
            </w:pPr>
          </w:p>
          <w:p w14:paraId="1D6192B9" w14:textId="77777777" w:rsidR="002B60CE" w:rsidRPr="00EC751E" w:rsidRDefault="002B60CE" w:rsidP="002B60CE">
            <w:pPr>
              <w:spacing w:after="0"/>
              <w:rPr>
                <w:szCs w:val="20"/>
              </w:rPr>
            </w:pPr>
            <w:r>
              <w:rPr>
                <w:b/>
                <w:bCs/>
                <w:szCs w:val="20"/>
              </w:rPr>
              <w:t>Participant Name</w:t>
            </w:r>
            <w:r>
              <w:rPr>
                <w:szCs w:val="20"/>
              </w:rPr>
              <w:t xml:space="preserve">: ________________________ </w:t>
            </w:r>
          </w:p>
          <w:p w14:paraId="43467CAD" w14:textId="77777777" w:rsidR="002B60CE" w:rsidRPr="00EC751E" w:rsidRDefault="002B60CE" w:rsidP="002B60CE">
            <w:pPr>
              <w:spacing w:after="0"/>
              <w:rPr>
                <w:szCs w:val="20"/>
              </w:rPr>
            </w:pPr>
          </w:p>
          <w:p w14:paraId="0229DEE7" w14:textId="77777777" w:rsidR="002B60CE" w:rsidRPr="00EC751E" w:rsidRDefault="002B60CE" w:rsidP="002B60CE">
            <w:pPr>
              <w:spacing w:after="0"/>
              <w:rPr>
                <w:szCs w:val="20"/>
              </w:rPr>
            </w:pPr>
            <w:r>
              <w:rPr>
                <w:b/>
                <w:bCs/>
                <w:szCs w:val="20"/>
              </w:rPr>
              <w:t>Participant Signature</w:t>
            </w:r>
            <w:r>
              <w:rPr>
                <w:szCs w:val="20"/>
              </w:rPr>
              <w:t xml:space="preserve">: _____________________ </w:t>
            </w:r>
            <w:r>
              <w:rPr>
                <w:b/>
                <w:bCs/>
                <w:szCs w:val="20"/>
              </w:rPr>
              <w:t>Date</w:t>
            </w:r>
            <w:r>
              <w:rPr>
                <w:szCs w:val="20"/>
              </w:rPr>
              <w:t>: ____ / ____ / ____</w:t>
            </w:r>
          </w:p>
          <w:p w14:paraId="1B590688" w14:textId="77777777" w:rsidR="002B60CE" w:rsidRPr="00EC751E" w:rsidRDefault="002B60CE" w:rsidP="002B60CE">
            <w:pPr>
              <w:spacing w:after="0"/>
              <w:jc w:val="left"/>
              <w:rPr>
                <w:szCs w:val="20"/>
              </w:rPr>
            </w:pPr>
          </w:p>
          <w:p w14:paraId="415C553E" w14:textId="77777777" w:rsidR="002B60CE" w:rsidRPr="00EC751E" w:rsidRDefault="002B60CE" w:rsidP="002B60CE">
            <w:pPr>
              <w:spacing w:after="0"/>
              <w:jc w:val="left"/>
              <w:rPr>
                <w:szCs w:val="20"/>
              </w:rPr>
            </w:pPr>
          </w:p>
          <w:p w14:paraId="0E3F0118" w14:textId="77777777" w:rsidR="002B60CE" w:rsidRPr="00EC751E" w:rsidRDefault="002B60CE" w:rsidP="002B60CE">
            <w:pPr>
              <w:spacing w:after="0"/>
              <w:jc w:val="left"/>
              <w:rPr>
                <w:szCs w:val="20"/>
              </w:rPr>
            </w:pPr>
            <w:r>
              <w:rPr>
                <w:b/>
                <w:bCs/>
                <w:szCs w:val="20"/>
              </w:rPr>
              <w:t>Staff Member</w:t>
            </w:r>
            <w:r>
              <w:rPr>
                <w:szCs w:val="20"/>
              </w:rPr>
              <w:t xml:space="preserve">: ___________________________ </w:t>
            </w:r>
          </w:p>
          <w:p w14:paraId="2219B9D5" w14:textId="77777777" w:rsidR="002B60CE" w:rsidRPr="00EC751E" w:rsidRDefault="002B60CE" w:rsidP="002B60CE">
            <w:pPr>
              <w:spacing w:after="0"/>
              <w:jc w:val="left"/>
              <w:rPr>
                <w:szCs w:val="20"/>
              </w:rPr>
            </w:pPr>
          </w:p>
          <w:p w14:paraId="4FFAD820" w14:textId="77777777" w:rsidR="002B60CE" w:rsidRPr="00EC751E" w:rsidRDefault="002B60CE" w:rsidP="002B60CE">
            <w:pPr>
              <w:spacing w:after="0"/>
              <w:jc w:val="left"/>
              <w:rPr>
                <w:szCs w:val="20"/>
              </w:rPr>
            </w:pPr>
            <w:r>
              <w:rPr>
                <w:b/>
                <w:bCs/>
                <w:szCs w:val="20"/>
              </w:rPr>
              <w:t>Staff Signature</w:t>
            </w:r>
            <w:r>
              <w:rPr>
                <w:szCs w:val="20"/>
              </w:rPr>
              <w:t xml:space="preserve">: __________________________ </w:t>
            </w:r>
            <w:r>
              <w:rPr>
                <w:b/>
                <w:bCs/>
                <w:szCs w:val="20"/>
              </w:rPr>
              <w:t>Date</w:t>
            </w:r>
            <w:r>
              <w:rPr>
                <w:szCs w:val="20"/>
              </w:rPr>
              <w:t>: ____ / ____ / ____</w:t>
            </w:r>
          </w:p>
          <w:p w14:paraId="654222DB" w14:textId="77777777" w:rsidR="002B60CE" w:rsidRPr="00EC751E" w:rsidRDefault="002B60CE" w:rsidP="002B60CE">
            <w:pPr>
              <w:spacing w:after="0"/>
              <w:ind w:left="720"/>
              <w:rPr>
                <w:rFonts w:ascii="MS Gothic" w:eastAsia="MS Gothic" w:hAnsi="MS Gothic"/>
                <w:szCs w:val="20"/>
              </w:rPr>
            </w:pPr>
          </w:p>
        </w:tc>
      </w:tr>
    </w:tbl>
    <w:p w14:paraId="6E0A8624" w14:textId="77777777" w:rsidR="0038319A" w:rsidRPr="0038319A" w:rsidRDefault="0038319A" w:rsidP="0038319A"/>
    <w:sectPr w:rsidR="0038319A" w:rsidRPr="0038319A" w:rsidSect="00AC2A38">
      <w:headerReference w:type="default" r:id="rId16"/>
      <w:footerReference w:type="default" r:id="rId17"/>
      <w:headerReference w:type="first" r:id="rId18"/>
      <w:footerReference w:type="first" r:id="rId19"/>
      <w:pgSz w:w="12240" w:h="15840" w:code="1"/>
      <w:pgMar w:top="1440" w:right="1080" w:bottom="1440" w:left="1080" w:header="708"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7E9F0" w14:textId="77777777" w:rsidR="00EF2E60" w:rsidRDefault="00EF2E60" w:rsidP="00886D2E">
      <w:pPr>
        <w:spacing w:before="0" w:after="0"/>
      </w:pPr>
      <w:r>
        <w:separator/>
      </w:r>
    </w:p>
  </w:endnote>
  <w:endnote w:type="continuationSeparator" w:id="0">
    <w:p w14:paraId="547A54A4" w14:textId="77777777" w:rsidR="00EF2E60" w:rsidRDefault="00EF2E60" w:rsidP="00886D2E">
      <w:pPr>
        <w:spacing w:before="0" w:after="0"/>
      </w:pPr>
      <w:r>
        <w:continuationSeparator/>
      </w:r>
    </w:p>
  </w:endnote>
  <w:endnote w:type="continuationNotice" w:id="1">
    <w:p w14:paraId="569FDFC8" w14:textId="77777777" w:rsidR="00EF2E60" w:rsidRDefault="00EF2E6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tblGrid>
    <w:tr w:rsidR="0042588A" w:rsidRPr="00AC2A38" w14:paraId="0D6E94D9" w14:textId="77777777" w:rsidTr="00302E2B">
      <w:tc>
        <w:tcPr>
          <w:tcW w:w="3116" w:type="dxa"/>
        </w:tcPr>
        <w:p w14:paraId="5313E216" w14:textId="77777777" w:rsidR="0042588A" w:rsidRPr="00AC2A38" w:rsidRDefault="0042588A" w:rsidP="00FE03ED">
          <w:pPr>
            <w:pStyle w:val="Footer"/>
            <w:spacing w:before="60" w:after="60"/>
            <w:rPr>
              <w:color w:val="8BC9F7" w:themeColor="accent1"/>
              <w:szCs w:val="18"/>
            </w:rPr>
          </w:pPr>
          <w:r w:rsidRPr="00484358">
            <w:rPr>
              <w:color w:val="8BC9F7" w:themeColor="accent1"/>
              <w:szCs w:val="18"/>
            </w:rPr>
            <w:t>Support Plan</w:t>
          </w:r>
        </w:p>
      </w:tc>
    </w:tr>
    <w:tr w:rsidR="0042588A" w:rsidRPr="00AC2A38" w14:paraId="4125902F" w14:textId="77777777" w:rsidTr="00302E2B">
      <w:tc>
        <w:tcPr>
          <w:tcW w:w="3116" w:type="dxa"/>
        </w:tcPr>
        <w:p w14:paraId="66510DB0" w14:textId="16969B0A" w:rsidR="0042588A" w:rsidRPr="00AC2A38" w:rsidRDefault="0042588A" w:rsidP="00FE03ED">
          <w:pPr>
            <w:pStyle w:val="Footer"/>
            <w:spacing w:before="60" w:after="60"/>
            <w:rPr>
              <w:color w:val="8BC9F7" w:themeColor="accent1"/>
              <w:szCs w:val="18"/>
            </w:rPr>
          </w:pPr>
          <w:r w:rsidRPr="00AC2A38">
            <w:rPr>
              <w:color w:val="8BC9F7" w:themeColor="accent1"/>
              <w:szCs w:val="18"/>
            </w:rPr>
            <w:t xml:space="preserve">Rev.1, </w:t>
          </w:r>
          <w:r w:rsidR="009672DE">
            <w:rPr>
              <w:color w:val="8BC9F7" w:themeColor="accent1"/>
              <w:szCs w:val="18"/>
            </w:rPr>
            <w:t>09/11/2023</w:t>
          </w:r>
        </w:p>
      </w:tc>
    </w:tr>
  </w:tbl>
  <w:p w14:paraId="591941CD" w14:textId="0625F424" w:rsidR="0042588A" w:rsidRDefault="004258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3117"/>
      <w:gridCol w:w="3117"/>
    </w:tblGrid>
    <w:tr w:rsidR="0042588A" w:rsidRPr="00AC2A38" w14:paraId="580ECC4E" w14:textId="77777777" w:rsidTr="00732002">
      <w:tc>
        <w:tcPr>
          <w:tcW w:w="3828" w:type="dxa"/>
        </w:tcPr>
        <w:p w14:paraId="54AC341D" w14:textId="77777777" w:rsidR="0042588A" w:rsidRPr="00AC2A38" w:rsidRDefault="0042588A" w:rsidP="00AC2A38">
          <w:pPr>
            <w:pStyle w:val="Footer"/>
            <w:spacing w:before="60" w:after="60"/>
            <w:rPr>
              <w:color w:val="8BC9F7" w:themeColor="accent1"/>
              <w:szCs w:val="18"/>
            </w:rPr>
          </w:pPr>
          <w:r w:rsidRPr="00484358">
            <w:rPr>
              <w:color w:val="8BC9F7" w:themeColor="accent1"/>
              <w:szCs w:val="18"/>
            </w:rPr>
            <w:t>Support Plan</w:t>
          </w:r>
        </w:p>
      </w:tc>
      <w:tc>
        <w:tcPr>
          <w:tcW w:w="3117" w:type="dxa"/>
        </w:tcPr>
        <w:p w14:paraId="6D5810E7" w14:textId="30C5AF6A" w:rsidR="0042588A" w:rsidRPr="00AC2A38" w:rsidRDefault="009672DE" w:rsidP="00AC2A38">
          <w:pPr>
            <w:pStyle w:val="Footer"/>
            <w:spacing w:before="60" w:after="60"/>
            <w:jc w:val="center"/>
            <w:rPr>
              <w:color w:val="8BC9F7" w:themeColor="accent1"/>
              <w:szCs w:val="18"/>
            </w:rPr>
          </w:pPr>
          <w:r>
            <w:rPr>
              <w:color w:val="8BC9F7" w:themeColor="accent1"/>
              <w:szCs w:val="18"/>
            </w:rPr>
            <w:t>Diligent Supports</w:t>
          </w:r>
        </w:p>
      </w:tc>
      <w:tc>
        <w:tcPr>
          <w:tcW w:w="3117" w:type="dxa"/>
        </w:tcPr>
        <w:p w14:paraId="668D5BFC" w14:textId="77777777" w:rsidR="0042588A" w:rsidRPr="00AC2A38" w:rsidRDefault="0042588A" w:rsidP="00AC2A38">
          <w:pPr>
            <w:pStyle w:val="Footer"/>
            <w:spacing w:before="60" w:after="60"/>
            <w:jc w:val="right"/>
            <w:rPr>
              <w:color w:val="8BC9F7" w:themeColor="accent1"/>
              <w:szCs w:val="18"/>
            </w:rPr>
          </w:pPr>
          <w:r w:rsidRPr="00AC2A38">
            <w:rPr>
              <w:color w:val="8BC9F7" w:themeColor="accent1"/>
              <w:szCs w:val="18"/>
            </w:rPr>
            <w:t xml:space="preserve">Page </w:t>
          </w:r>
          <w:r w:rsidRPr="00AC2A38">
            <w:rPr>
              <w:color w:val="8BC9F7" w:themeColor="accent1"/>
              <w:szCs w:val="18"/>
            </w:rPr>
            <w:fldChar w:fldCharType="begin"/>
          </w:r>
          <w:r w:rsidRPr="00AC2A38">
            <w:rPr>
              <w:color w:val="8BC9F7" w:themeColor="accent1"/>
              <w:szCs w:val="18"/>
            </w:rPr>
            <w:instrText xml:space="preserve"> PAGE  \* Arabic  \* MERGEFORMAT </w:instrText>
          </w:r>
          <w:r w:rsidRPr="00AC2A38">
            <w:rPr>
              <w:color w:val="8BC9F7" w:themeColor="accent1"/>
              <w:szCs w:val="18"/>
            </w:rPr>
            <w:fldChar w:fldCharType="separate"/>
          </w:r>
          <w:r>
            <w:rPr>
              <w:noProof/>
              <w:color w:val="8BC9F7" w:themeColor="accent1"/>
              <w:szCs w:val="18"/>
            </w:rPr>
            <w:t>1</w:t>
          </w:r>
          <w:r w:rsidRPr="00AC2A38">
            <w:rPr>
              <w:color w:val="8BC9F7" w:themeColor="accent1"/>
              <w:szCs w:val="18"/>
            </w:rPr>
            <w:fldChar w:fldCharType="end"/>
          </w:r>
          <w:r w:rsidRPr="00AC2A38">
            <w:rPr>
              <w:color w:val="8BC9F7" w:themeColor="accent1"/>
              <w:szCs w:val="18"/>
            </w:rPr>
            <w:t xml:space="preserve"> of </w:t>
          </w:r>
          <w:r w:rsidRPr="00AC2A38">
            <w:rPr>
              <w:color w:val="8BC9F7" w:themeColor="accent1"/>
              <w:szCs w:val="18"/>
            </w:rPr>
            <w:fldChar w:fldCharType="begin"/>
          </w:r>
          <w:r w:rsidRPr="00AC2A38">
            <w:rPr>
              <w:color w:val="8BC9F7" w:themeColor="accent1"/>
              <w:szCs w:val="18"/>
            </w:rPr>
            <w:instrText xml:space="preserve"> NUMPAGES  \* Arabic  \* MERGEFORMAT </w:instrText>
          </w:r>
          <w:r w:rsidRPr="00AC2A38">
            <w:rPr>
              <w:color w:val="8BC9F7" w:themeColor="accent1"/>
              <w:szCs w:val="18"/>
            </w:rPr>
            <w:fldChar w:fldCharType="separate"/>
          </w:r>
          <w:r>
            <w:rPr>
              <w:noProof/>
              <w:color w:val="8BC9F7" w:themeColor="accent1"/>
              <w:szCs w:val="18"/>
            </w:rPr>
            <w:t>6</w:t>
          </w:r>
          <w:r w:rsidRPr="00AC2A38">
            <w:rPr>
              <w:color w:val="8BC9F7" w:themeColor="accent1"/>
              <w:szCs w:val="18"/>
            </w:rPr>
            <w:fldChar w:fldCharType="end"/>
          </w:r>
        </w:p>
      </w:tc>
    </w:tr>
    <w:tr w:rsidR="0042588A" w:rsidRPr="00AC2A38" w14:paraId="793143B6" w14:textId="77777777" w:rsidTr="00732002">
      <w:tc>
        <w:tcPr>
          <w:tcW w:w="3828" w:type="dxa"/>
        </w:tcPr>
        <w:p w14:paraId="4AC0AC8B" w14:textId="203492E9" w:rsidR="0042588A" w:rsidRPr="00AC2A38" w:rsidRDefault="0042588A" w:rsidP="00AC2A38">
          <w:pPr>
            <w:pStyle w:val="Footer"/>
            <w:spacing w:before="60" w:after="60"/>
            <w:rPr>
              <w:color w:val="8BC9F7" w:themeColor="accent1"/>
              <w:szCs w:val="18"/>
            </w:rPr>
          </w:pPr>
          <w:r w:rsidRPr="00AC2A38">
            <w:rPr>
              <w:color w:val="8BC9F7" w:themeColor="accent1"/>
              <w:szCs w:val="18"/>
            </w:rPr>
            <w:t xml:space="preserve">Rev.1, </w:t>
          </w:r>
          <w:r w:rsidR="009672DE">
            <w:rPr>
              <w:color w:val="8BC9F7" w:themeColor="accent1"/>
              <w:szCs w:val="18"/>
            </w:rPr>
            <w:t>09/11/2023</w:t>
          </w:r>
        </w:p>
      </w:tc>
      <w:tc>
        <w:tcPr>
          <w:tcW w:w="3117" w:type="dxa"/>
        </w:tcPr>
        <w:p w14:paraId="5CA83306" w14:textId="77777777" w:rsidR="0042588A" w:rsidRPr="00AC2A38" w:rsidRDefault="0042588A" w:rsidP="00AC2A38">
          <w:pPr>
            <w:pStyle w:val="Footer"/>
            <w:spacing w:before="60" w:after="60"/>
            <w:rPr>
              <w:color w:val="8BC9F7" w:themeColor="accent1"/>
              <w:szCs w:val="18"/>
            </w:rPr>
          </w:pPr>
        </w:p>
      </w:tc>
      <w:tc>
        <w:tcPr>
          <w:tcW w:w="3117" w:type="dxa"/>
        </w:tcPr>
        <w:p w14:paraId="3BBA67EA" w14:textId="77777777" w:rsidR="0042588A" w:rsidRPr="00AC2A38" w:rsidRDefault="0042588A" w:rsidP="00AC2A38">
          <w:pPr>
            <w:pStyle w:val="Footer"/>
            <w:spacing w:before="60" w:after="60"/>
            <w:rPr>
              <w:color w:val="8BC9F7" w:themeColor="accent1"/>
              <w:szCs w:val="18"/>
            </w:rPr>
          </w:pPr>
        </w:p>
      </w:tc>
    </w:tr>
  </w:tbl>
  <w:p w14:paraId="71FF96CC" w14:textId="77777777" w:rsidR="0042588A" w:rsidRDefault="0042588A">
    <w:pPr>
      <w:pStyle w:val="Footer"/>
    </w:pPr>
    <w:r>
      <w:rPr>
        <w:noProof/>
      </w:rPr>
      <mc:AlternateContent>
        <mc:Choice Requires="wpg">
          <w:drawing>
            <wp:anchor distT="0" distB="0" distL="114300" distR="114300" simplePos="0" relativeHeight="251658242" behindDoc="0" locked="0" layoutInCell="1" allowOverlap="1" wp14:anchorId="3B2FD54D" wp14:editId="3516CF27">
              <wp:simplePos x="0" y="0"/>
              <wp:positionH relativeFrom="column">
                <wp:posOffset>1828578</wp:posOffset>
              </wp:positionH>
              <wp:positionV relativeFrom="paragraph">
                <wp:posOffset>250219</wp:posOffset>
              </wp:positionV>
              <wp:extent cx="5503378" cy="226695"/>
              <wp:effectExtent l="0" t="0" r="2540" b="1905"/>
              <wp:wrapNone/>
              <wp:docPr id="330644379" name="Group 330644379"/>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1446443112"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8347444"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7A9A66" id="Group 330644379" o:spid="_x0000_s1026" style="position:absolute;margin-left:2in;margin-top:19.7pt;width:433.35pt;height:17.85pt;z-index:251680768;mso-width-relative:margin;mso-height-relative:margin" coordorigin="11811,-95" coordsize="93296,4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WfvBOwUAABUcAAAOAAAAZHJzL2Uyb0RvYy54bWzsWVtv2zYYfR+w/0DocUBjyZaviFME6RIM SNugyZDskZEoSwAlaiQdO/v1OyQlmU2c2GnR7aH2g02R343n4+V81vH7dcnJA5OqENU8iI7CgLAq EWlRLebBnzfn7yYBUZpWKeWiYvPgkang/cmvvxyv6hnri1zwlEkCI5Warep5kGtdz3o9leSspOpI 1KzCYCZkSTUe5aKXSrqC9ZL3+mE46q2ETGspEqYUej+4weDE2s8ylujPWaaYJnweIDZtv6X9vjff vZNjOltIWudF0oRBvyGKkhYVnHamPlBNyVIWz0yVRSKFEpk+SkTZE1lWJMzOAbOJwiezuZBiWdu5 LGarRd3BBGif4PTNZpNPDxeyvq6vJJBY1QtgYZ/MXNaZLM0voiRrC9ljBxlba5KgczgMB4Mxkpxg rN8fjaZDh2mSA3ijFkWTKAqBPQTeTYf9bvz3xsR00J+OJo2JeDCJhjYtvTaA3ldhrWosFLXBQn0f Ftc5rZmFWM2AxZUkRYqY43gUx4Mo6gekoiXW7RWVlHPGBdZKSUZmjiYSqHTYqZkCjFuAewGBDsJp PBgZgAyEW+ZPZ8lS6QsmbDLow6XSbtWmaNk1lzZBJqKqVKHZHYxlJcdC/q1HQrIiQH08gYtG74n4 X754PBxjX5GcuMYLKneR5yGK4gFUdrrxdXZ7APTdHJr4d7vwlXa7GPguMInhPrPwlfYEK/b87IGT L76nBz+De3jwxff04CcPKpPRHm58nd3Z8HN3SPiO/edncI9M+OI/a8LjSRQOp/3dh8j/vsNx9S3a w53m7XmfrKvmwEeLUEOwQss5aqHMReuf/rhJ2kec7jj2YRJa5rbYoYw96ytHb1LGFvaV+29SBuy+ 8uBNyjgzfeXYV3Zzb7CToISGDHJLBnVAQAZlQEAG740OndVUG8jbJlmB5DTXJ8lxQdv70eJeigd2 I6yg3hCkRsBhvhHhlS/qTlAbc5ueVqD9ra3NzjVm97pks7ytza9iaA22v84wTgSY3CqYcKGYi9+A YRdPh4oB06MjoEPpecE5yXgB+l6B5ANSoW8LnVtuBTJlwVqoBtSFIliw6A7Nx45Zts/OuCQPFKmh ScIq7dT4svwoUtcfWwWbJHQbemnFwZ0ctUFonSUb9EKZ5LQOhyApr/jr21B8f2PwgRbz1wy/YrRd xCYShNeBwItuBxOVUM4M6XTrTxecfcEidQlo8TUT4Xb/VsLg7UZND+hxyzxtSz9y5qS/sAxsFieD m1o3hecoq5ymzHWbOW+fNK9g0FjO4L+z7dL0gm0XZSNvVJktyTrlV5BrD55Ow3oWle6Uy6ISctv6 4Vg7jWcn34LkoDEo3Yv0EVwfC9XWNapOzgup9CVV2jB924mqVn/GV8YFzgDsddsKSC7kP9v6jTyK EYwGZIWKch6ov5dUYj/wPyos+CmqCuw6bR/sxsNO8Ufu/ZFqWZ4JbAacx4jONqEsNW+bmRTlLYrf U+MVQ7RK4BvnvsZx5h7ONJ4xhPI5Yaento2yE3v5srquk3Zr1pj5zfqWypqY5jzQKE0+ibY0orO2 5sAK3siafFTidKlFVtjFusG1wRtlmquSfny9NhpPBvE4jnENfH+9NhxMwyhGQYoD0qtYu3ot6ocj k8lDvYbCuKUZdwf6bqptd6HuLJ/NpvzvCnQEdajXzN8a7oZdPPu/xK+496imfPEtCTcX/YG+N1fw flUHEP3J6fvQ/f/0Mis/0PcDfS+3F0kH+n6g7z+IvtuXL3j35MpX957MvNzyny3d37zNO/kXAAD/ /wMAUEsDBBQABgAIAAAAIQAXX82b4QAAAAoBAAAPAAAAZHJzL2Rvd25yZXYueG1sTI9Ba8JAFITv hf6H5RV6q5tVU9M0GxFpexKhWhBvz+wzCWZ3Q3ZN4r/vemqPwwwz32TLUTesp87V1kgQkwgYmcKq 2pQSfvafLwkw59EobKwhCTdysMwfHzJMlR3MN/U7X7JQYlyKEirv25RzV1Sk0U1sSyZ4Z9tp9EF2 JVcdDqFcN3waRa9cY23CQoUtrSsqLrurlvA14LCaiY9+czmvb8d9vD1sBEn5/DSu3oF5Gv1fGO74 AR3ywHSyV6McayRMkyR88RJmb3Ng94CI5wtgJwmLWADPM/7/Qv4LAAD//wMAUEsBAi0AFAAGAAgA AAAhALaDOJL+AAAA4QEAABMAAAAAAAAAAAAAAAAAAAAAAFtDb250ZW50X1R5cGVzXS54bWxQSwEC LQAUAAYACAAAACEAOP0h/9YAAACUAQAACwAAAAAAAAAAAAAAAAAvAQAAX3JlbHMvLnJlbHNQSwEC LQAUAAYACAAAACEAl1n7wTsFAAAVHAAADgAAAAAAAAAAAAAAAAAuAgAAZHJzL2Uyb0RvYy54bWxQ SwECLQAUAAYACAAAACEAF1/Nm+EAAAAKAQAADwAAAAAAAAAAAAAAAACVBwAAZHJzL2Rvd25yZXYu eG1sUEsFBgAAAAAEAAQA8wAAAKMIAAAAAA== ">
              <v:shape id="Parallelogram 6" o:spid="_x0000_s1027" style="position:absolute;left:11811;top:-95;width:5943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H0hSxwAAAOMAAAAPAAAAZHJzL2Rvd25yZXYueG1sRE/NasJA EL4X+g7LFHqrm9igEl1FLYWeRNMePI7ZMQlmZ9PdraZv7wqCx/n+Z7boTSvO5HxjWUE6SEAQl1Y3 XCn4+f58m4DwAVlja5kU/JOHxfz5aYa5thfe0bkIlYgh7HNUUIfQ5VL6siaDfmA74sgdrTMY4ukq qR1eYrhp5TBJRtJgw7Ghxo7WNZWn4s8o+FgmvHaH8XblfovT3sjDZrcaK/X60i+nIAL14SG+u790 nJ9loyx7T9Mh3H6KAMj5FQAA//8DAFBLAQItABQABgAIAAAAIQDb4fbL7gAAAIUBAAATAAAAAAAA AAAAAAAAAAAAAABbQ29udGVudF9UeXBlc10ueG1sUEsBAi0AFAAGAAgAAAAhAFr0LFu/AAAAFQEA AAsAAAAAAAAAAAAAAAAAHwEAAF9yZWxzLy5yZWxzUEsBAi0AFAAGAAgAAAAhAO8fSFLHAAAA4wAA AA8AAAAAAAAAAAAAAAAABwIAAGRycy9kb3ducmV2LnhtbFBLBQYAAAAAAwADALcAAAD7AgAAAAA= " path="m,457200l457860,,5257800,,4810592,457200,,457200xe" fillcolor="#a7ea52 [3206]" stroked="f" strokeweight="1pt">
                <v:fill color2="#d0e9fb [1300]" rotate="t" angle="90" colors="0 #a7ea52;34734f #0d86b0;1 #d1e9fc"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nKL+xwAAAOMAAAAPAAAAZHJzL2Rvd25yZXYueG1sRE/NasJA EL4X+g7LCL3VjW0wEl1FLQVPRVMPHsfsmASzs+nuVuPbdwWhx/n+Z7boTSsu5HxjWcFomIAgLq1u uFKw//58nYDwAVlja5kU3MjDYv78NMNc2yvv6FKESsQQ9jkqqEPocil9WZNBP7QdceRO1hkM8XSV 1A6vMdy08i1JxtJgw7Ghxo7WNZXn4tco+FgmvHbHbLtyP8X5YOTxa7fKlHoZ9MspiEB9+Bc/3Bsd 54+zyXuapWkK958iAHL+BwAA//8DAFBLAQItABQABgAIAAAAIQDb4fbL7gAAAIUBAAATAAAAAAAA AAAAAAAAAAAAAABbQ29udGVudF9UeXBlc10ueG1sUEsBAi0AFAAGAAgAAAAhAFr0LFu/AAAAFQEA AAsAAAAAAAAAAAAAAAAAHwEAAF9yZWxzLy5yZWxzUEsBAi0AFAAGAAgAAAAhAPWcov7HAAAA4wAA AA8AAAAAAAAAAAAAAAAABwIAAGRycy9kb3ducmV2LnhtbFBLBQYAAAAAAwADALcAAAD7AgAAAAA= " path="m,457200l457860,,5257800,,5143500,457200,,457200xe" fillcolor="#a7ea52 [3206]" stroked="f" strokeweight="1pt">
                <v:fill color2="#d0e9fb [1300]" rotate="t" angle="90" colors="0 #a7ea52;34734f #0d86b0;1 #d1e9fc" focus="100%" type="gradient"/>
                <v:stroke joinstyle="miter"/>
                <v:path arrowok="t" o:connecttype="custom" o:connectlocs="0,438150;445916,0;5120640,0;5009322,438150;0,438150" o:connectangles="0,0,0,0,0"/>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4397"/>
      <w:gridCol w:w="2550"/>
    </w:tblGrid>
    <w:tr w:rsidR="00001FDF" w:rsidRPr="00001FDF" w14:paraId="2DFA4215" w14:textId="77777777" w:rsidTr="00EC39B1">
      <w:tc>
        <w:tcPr>
          <w:tcW w:w="3116" w:type="dxa"/>
        </w:tcPr>
        <w:p w14:paraId="75169261" w14:textId="77777777" w:rsidR="00792BB4" w:rsidRPr="0018099F" w:rsidRDefault="004639B3" w:rsidP="00FE03ED">
          <w:pPr>
            <w:pStyle w:val="Footer"/>
            <w:spacing w:before="60" w:after="60"/>
            <w:rPr>
              <w:sz w:val="16"/>
              <w:szCs w:val="16"/>
            </w:rPr>
          </w:pPr>
          <w:r w:rsidRPr="0018099F">
            <w:rPr>
              <w:sz w:val="16"/>
              <w:szCs w:val="16"/>
            </w:rPr>
            <w:t>Support Plan</w:t>
          </w:r>
        </w:p>
      </w:tc>
      <w:tc>
        <w:tcPr>
          <w:tcW w:w="4397" w:type="dxa"/>
        </w:tcPr>
        <w:p w14:paraId="7DFA8EDE" w14:textId="52034DEC" w:rsidR="00792BB4" w:rsidRPr="0018099F" w:rsidRDefault="009672DE" w:rsidP="00FE03ED">
          <w:pPr>
            <w:pStyle w:val="Footer"/>
            <w:spacing w:before="60" w:after="60"/>
            <w:jc w:val="center"/>
            <w:rPr>
              <w:sz w:val="16"/>
              <w:szCs w:val="16"/>
            </w:rPr>
          </w:pPr>
          <w:r w:rsidRPr="0018099F">
            <w:rPr>
              <w:sz w:val="16"/>
              <w:szCs w:val="16"/>
            </w:rPr>
            <w:t>Diligent Supports</w:t>
          </w:r>
        </w:p>
      </w:tc>
      <w:tc>
        <w:tcPr>
          <w:tcW w:w="2550" w:type="dxa"/>
        </w:tcPr>
        <w:p w14:paraId="1047CFC4" w14:textId="77777777" w:rsidR="00792BB4" w:rsidRPr="0018099F" w:rsidRDefault="00792BB4" w:rsidP="00FE03ED">
          <w:pPr>
            <w:pStyle w:val="Footer"/>
            <w:spacing w:before="60" w:after="60"/>
            <w:jc w:val="right"/>
            <w:rPr>
              <w:sz w:val="16"/>
              <w:szCs w:val="16"/>
            </w:rPr>
          </w:pPr>
          <w:r w:rsidRPr="0018099F">
            <w:rPr>
              <w:sz w:val="16"/>
              <w:szCs w:val="16"/>
            </w:rPr>
            <w:t xml:space="preserve">Page </w:t>
          </w:r>
          <w:r w:rsidRPr="0018099F">
            <w:rPr>
              <w:sz w:val="16"/>
              <w:szCs w:val="16"/>
            </w:rPr>
            <w:fldChar w:fldCharType="begin"/>
          </w:r>
          <w:r w:rsidRPr="0018099F">
            <w:rPr>
              <w:sz w:val="16"/>
              <w:szCs w:val="16"/>
            </w:rPr>
            <w:instrText xml:space="preserve"> PAGE  \* Arabic  \* MERGEFORMAT </w:instrText>
          </w:r>
          <w:r w:rsidRPr="0018099F">
            <w:rPr>
              <w:sz w:val="16"/>
              <w:szCs w:val="16"/>
            </w:rPr>
            <w:fldChar w:fldCharType="separate"/>
          </w:r>
          <w:r w:rsidR="004639B3" w:rsidRPr="0018099F">
            <w:rPr>
              <w:noProof/>
              <w:sz w:val="16"/>
              <w:szCs w:val="16"/>
            </w:rPr>
            <w:t>6</w:t>
          </w:r>
          <w:r w:rsidRPr="0018099F">
            <w:rPr>
              <w:sz w:val="16"/>
              <w:szCs w:val="16"/>
            </w:rPr>
            <w:fldChar w:fldCharType="end"/>
          </w:r>
          <w:r w:rsidRPr="0018099F">
            <w:rPr>
              <w:sz w:val="16"/>
              <w:szCs w:val="16"/>
            </w:rPr>
            <w:t xml:space="preserve"> of </w:t>
          </w:r>
          <w:r w:rsidRPr="0018099F">
            <w:rPr>
              <w:sz w:val="16"/>
              <w:szCs w:val="16"/>
            </w:rPr>
            <w:fldChar w:fldCharType="begin"/>
          </w:r>
          <w:r w:rsidRPr="0018099F">
            <w:rPr>
              <w:sz w:val="16"/>
              <w:szCs w:val="16"/>
            </w:rPr>
            <w:instrText xml:space="preserve"> NUMPAGES  \* Arabic  \* MERGEFORMAT </w:instrText>
          </w:r>
          <w:r w:rsidRPr="0018099F">
            <w:rPr>
              <w:sz w:val="16"/>
              <w:szCs w:val="16"/>
            </w:rPr>
            <w:fldChar w:fldCharType="separate"/>
          </w:r>
          <w:r w:rsidR="004639B3" w:rsidRPr="0018099F">
            <w:rPr>
              <w:noProof/>
              <w:sz w:val="16"/>
              <w:szCs w:val="16"/>
            </w:rPr>
            <w:t>6</w:t>
          </w:r>
          <w:r w:rsidRPr="0018099F">
            <w:rPr>
              <w:sz w:val="16"/>
              <w:szCs w:val="16"/>
            </w:rPr>
            <w:fldChar w:fldCharType="end"/>
          </w:r>
        </w:p>
      </w:tc>
    </w:tr>
    <w:tr w:rsidR="00001FDF" w:rsidRPr="00001FDF" w14:paraId="7A4AB1E8" w14:textId="77777777" w:rsidTr="00EC39B1">
      <w:tc>
        <w:tcPr>
          <w:tcW w:w="3116" w:type="dxa"/>
        </w:tcPr>
        <w:p w14:paraId="74C5FC16" w14:textId="4960AA82" w:rsidR="00792BB4" w:rsidRPr="0018099F" w:rsidRDefault="00792BB4" w:rsidP="00FE03ED">
          <w:pPr>
            <w:pStyle w:val="Footer"/>
            <w:spacing w:before="60" w:after="60"/>
            <w:rPr>
              <w:sz w:val="16"/>
              <w:szCs w:val="16"/>
            </w:rPr>
          </w:pPr>
          <w:r w:rsidRPr="0018099F">
            <w:rPr>
              <w:sz w:val="16"/>
              <w:szCs w:val="16"/>
            </w:rPr>
            <w:t>Rev.</w:t>
          </w:r>
          <w:r w:rsidR="003A0815" w:rsidRPr="0018099F">
            <w:rPr>
              <w:sz w:val="16"/>
              <w:szCs w:val="16"/>
            </w:rPr>
            <w:t>3</w:t>
          </w:r>
          <w:r w:rsidR="005816A2" w:rsidRPr="0018099F">
            <w:rPr>
              <w:sz w:val="16"/>
              <w:szCs w:val="16"/>
            </w:rPr>
            <w:t xml:space="preserve">, </w:t>
          </w:r>
          <w:r w:rsidR="003A0815" w:rsidRPr="0018099F">
            <w:rPr>
              <w:sz w:val="16"/>
              <w:szCs w:val="16"/>
            </w:rPr>
            <w:t>28/01/2025</w:t>
          </w:r>
        </w:p>
      </w:tc>
      <w:tc>
        <w:tcPr>
          <w:tcW w:w="4397" w:type="dxa"/>
        </w:tcPr>
        <w:p w14:paraId="6A64DDBD" w14:textId="2B1D43F2" w:rsidR="00792BB4" w:rsidRPr="0018099F" w:rsidRDefault="005816A2" w:rsidP="005816A2">
          <w:pPr>
            <w:pStyle w:val="Footer"/>
            <w:spacing w:before="60" w:after="60"/>
            <w:jc w:val="center"/>
            <w:rPr>
              <w:sz w:val="16"/>
              <w:szCs w:val="16"/>
            </w:rPr>
          </w:pPr>
          <w:r w:rsidRPr="0018099F">
            <w:rPr>
              <w:sz w:val="16"/>
              <w:szCs w:val="16"/>
            </w:rPr>
            <w:t>Updated</w:t>
          </w:r>
          <w:r w:rsidR="00EC39B1" w:rsidRPr="0018099F">
            <w:rPr>
              <w:sz w:val="16"/>
              <w:szCs w:val="16"/>
            </w:rPr>
            <w:t xml:space="preserve"> 17/06/2025</w:t>
          </w:r>
        </w:p>
      </w:tc>
      <w:tc>
        <w:tcPr>
          <w:tcW w:w="2550" w:type="dxa"/>
        </w:tcPr>
        <w:p w14:paraId="3A9B7E57" w14:textId="77777777" w:rsidR="00792BB4" w:rsidRPr="0018099F" w:rsidRDefault="00792BB4" w:rsidP="00FE03ED">
          <w:pPr>
            <w:pStyle w:val="Footer"/>
            <w:spacing w:before="60" w:after="60"/>
            <w:rPr>
              <w:sz w:val="16"/>
              <w:szCs w:val="16"/>
            </w:rPr>
          </w:pPr>
        </w:p>
      </w:tc>
    </w:tr>
  </w:tbl>
  <w:p w14:paraId="1E981D79" w14:textId="77777777" w:rsidR="00792BB4" w:rsidRDefault="003F68E3">
    <w:pPr>
      <w:pStyle w:val="Footer"/>
    </w:pPr>
    <w:r>
      <w:rPr>
        <w:noProof/>
      </w:rPr>
      <mc:AlternateContent>
        <mc:Choice Requires="wpg">
          <w:drawing>
            <wp:anchor distT="0" distB="0" distL="114300" distR="114300" simplePos="0" relativeHeight="251658241" behindDoc="0" locked="0" layoutInCell="1" allowOverlap="1" wp14:anchorId="00DBCAA3" wp14:editId="0AF98AC9">
              <wp:simplePos x="0" y="0"/>
              <wp:positionH relativeFrom="column">
                <wp:posOffset>1828195</wp:posOffset>
              </wp:positionH>
              <wp:positionV relativeFrom="paragraph">
                <wp:posOffset>226060</wp:posOffset>
              </wp:positionV>
              <wp:extent cx="5503378" cy="226695"/>
              <wp:effectExtent l="0" t="0" r="2540" b="1905"/>
              <wp:wrapNone/>
              <wp:docPr id="11" name="Group 11"/>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12"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56B2D1" id="Group 11" o:spid="_x0000_s1026" style="position:absolute;margin-left:143.95pt;margin-top:17.8pt;width:433.35pt;height:17.85pt;z-index:251678720;mso-width-relative:margin;mso-height-relative:margin" coordorigin="11811,-95" coordsize="93296,4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QSj4LAUAAAUcAAAOAAAAZHJzL2Uyb0RvYy54bWzsWVtv2zYYfR+w/0DocUBrybfYRpwiSJdg QNYGTYZkj4xEWQIoUiPp2Nmv3yEpyWzixE6Lbg9zHhxK/K7n4+V89vGHdcXJA1O6lGIeJe/jiDCR yqwUi3n0x835u0lEtKEio1wKNo8emY4+nPz80/GqnrG+LCTPmCIwIvRsVc+jwph61uvptGAV1e9l zQQmc6kqavCoFr1M0RWsV7zXj+NxbyVVViuZMq3x9qOfjE6c/Txnqfmc55oZwucRYjPuU7nPe/vZ Ozmms4WidVGmTRj0G6KoaCngtDP1kRpKlqp8ZqoqUyW1zM37VFY9medlylwOyCaJn2RzoeSydrks ZqtF3cEEaJ/g9M1m008PF6q+rq8UkFjVC2Dhnmwu61xV9j+iJGsH2WMHGVsbkuLlaBQPBkcocoq5 fn88no48pmkB4K1akkySJAb2EHg3HfW7+V8bE9NBfzqeNCaGg0kycmXptQH0vgprVWOh6A0W+vuw uC5ozRzEegYsrhQpM8Tcj4igFdbrFVWUc8Yl1khFxjY3GwFEO8z0TAO+LYC9kHkH3XQ4GFtgLHRb 8qazdKnNBZOuCPThUhu/WjOM3FrLmiBTKYQuDbuDsbziWMC/9EhMVgRoH03gotF7Iv5nKD4cHWE/ kYL4wQsqd0ngIUmGA6jsdBPq7PYA6Lscmvh3uwiVdrsYhC6QxGifLEKlPcEaBn72wCkU39NDWME9 PITie3oIiweVyXgPN6HO7mqEtTsUfMf+Cyu4RyVC8f9rwYeTJB5N+7sPkf98h+PKW7SHOy3a8z5d i+bAx4hQS6xixzVqqe0FG57+uEnaR5zuOPZhElr2ttihjD0bKidvUsYWDpX7b1IG7KHy4E3KODND 5WGo7HNvsFOggpYEckcCTURAAlVEQALvrQ6d1dRYyNshWYHcNNcnKXBBu/vR4V7JB3YjnaDZEKNG wGO+EeEiFPUnqIu5LU8r0P6vnc3ONbJ7XbJZ3s7mVzG0Btv/3jBOBJjcKphyqZmP34LhFk+HigUz oCOgQ9l5yTnJeQnaLkDuAak0t6UpHKcCiXJgLXQD6kITLFi8ju2fm3Msn51xRR4oSkPTlAnj1fiy +l1m/v3QKbgi4bWllU4c3MlTG4TWWXJBL7QtTutwBJLyir++CyX0dwQ+0GL+muFXjLaL2EaC8DoQ eNntYKJTypklm379mZKzL1ikvgAtvjYR7vavkBZvP2vfgBa3zNONzCNnXvoLy8FicTL41LoUnqOs C5ox/9rmvD1pLmDQWs7hv7Pty/SCbR9lI29VmWvFOuVXkGsPnk7DeZbCdMpVKaTatn441k7j2cu3 IHloLEr3MnsEx8dCdf2MrtPzUmlzSbWxTN+9RDdrPuMj5xJnAPa6G0WkkOrvbe+tPJoQzEZkhU5y Hum/llRhP/DfBBb8NBkOseuMe3AbDzslnLkPZ8SyOpPYDDiPEZ0bQlkZ3g5zJatbNL2n1iumqEjh G+e+wXHmH84MnjGFtjllp6dujHYTe/lSXNdpuzVrZH6zvqWqJnY4jwxak0+ybYnorO05sII3srYe Qp4ujcxLt1g3uDZ4oz3zXdKP79Nwd3x/nzYaTONkiAYUB2PQoXZ9WtKPx7aChz4NDXFLL+4OtN12 2f4i3dk228347zXmCOrQp9mvM/zNunj2PUnYae/RRYXiWwpuL/gDbW+u3v26jQNtH/nvnV5m4wfa fqDt1fbm6EDbD7T9B9F292MLfmvybav/Xcz+mBU+O5q/+fXu5B8AAAD//wMAUEsDBBQABgAIAAAA IQAV64uq4gAAAAoBAAAPAAAAZHJzL2Rvd25yZXYueG1sTI/LasMwEEX3hf6DmEJ3jay4zsO1HEJo uwqBJoWSnWJNbBNrZCzFdv6+yqrdzTCHO+dmq9E0rMfO1ZYkiEkEDKmwuqZSwvfh42UBzHlFWjWW UMINHazyx4dMpdoO9IX93pcshJBLlYTK+zbl3BUVGuUmtkUKt7PtjPJh7UquOzWEcNPwaRTNuFE1 hQ+VanFTYXHZX42Ez0EN61i899vLeXM7HpLdz1aglM9P4/oNmMfR/8Fw1w/qkAenk72SdqyRMF3M lwGVECczYHdAJK9hOkmYixh4nvH/FfJfAAAA//8DAFBLAQItABQABgAIAAAAIQC2gziS/gAAAOEB AAATAAAAAAAAAAAAAAAAAAAAAABbQ29udGVudF9UeXBlc10ueG1sUEsBAi0AFAAGAAgAAAAhADj9 If/WAAAAlAEAAAsAAAAAAAAAAAAAAAAALwEAAF9yZWxzLy5yZWxzUEsBAi0AFAAGAAgAAAAhALtB KPgsBQAABRwAAA4AAAAAAAAAAAAAAAAALgIAAGRycy9lMm9Eb2MueG1sUEsBAi0AFAAGAAgAAAAh ABXri6riAAAACgEAAA8AAAAAAAAAAAAAAAAAhgcAAGRycy9kb3ducmV2LnhtbFBLBQYAAAAABAAE APMAAACVCAAAAAA= ">
              <v:shape id="Parallelogram 6" o:spid="_x0000_s1027" style="position:absolute;left:11811;top:-95;width:5943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9KwQwAAAANsAAAAPAAAAZHJzL2Rvd25yZXYueG1sRE9Ni8Iw EL0L/ocwgjdN9aBSjaIuC55krR48js3YFptJTaLWf79ZWPA2j/c5i1VravEk5yvLCkbDBARxbnXF hYLT8XswA+EDssbaMil4k4fVsttZYKrtiw/0zEIhYgj7FBWUITSplD4vyaAf2oY4clfrDIYIXSG1 w1cMN7UcJ8lEGqw4NpTY0Lak/JY9jIKvdcJbd5n+bNw9u52NvOwPm6lS/V67noMI1IaP+N+903H+ GP5+iQfI5S8AAAD//wMAUEsBAi0AFAAGAAgAAAAhANvh9svuAAAAhQEAABMAAAAAAAAAAAAAAAAA AAAAAFtDb250ZW50X1R5cGVzXS54bWxQSwECLQAUAAYACAAAACEAWvQsW78AAAAVAQAACwAAAAAA AAAAAAAAAAAfAQAAX3JlbHMvLnJlbHNQSwECLQAUAAYACAAAACEAgfSsEMAAAADbAAAADwAAAAAA AAAAAAAAAAAHAgAAZHJzL2Rvd25yZXYueG1sUEsFBgAAAAADAAMAtwAAAPQCAAAAAA== " path="m,457200l457860,,5257800,,4810592,457200,,457200xe" fillcolor="#a7ea52 [3206]" stroked="f" strokeweight="1pt">
                <v:fill color2="#d0e9fb [1300]" rotate="t" angle="90" colors="0 #a7ea52;34734f #0d86b0;1 #d1e9fc"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uAmLwAAAANsAAAAPAAAAZHJzL2Rvd25yZXYueG1sRE9Li8Iw EL4L+x/CCN40VUGXahQfLHiStevB49iMbbGZdJOs1n+/EQRv8/E9Z75sTS1u5HxlWcFwkIAgzq2u uFBw/Pnqf4LwAVljbZkUPMjDcvHRmWOq7Z0PdMtCIWII+xQVlCE0qZQ+L8mgH9iGOHIX6wyGCF0h tcN7DDe1HCXJRBqsODaU2NCmpPya/RkF21XCG3eefq/db3Y9GXneH9ZTpXrddjUDEagNb/HLvdNx /hiev8QD5OIfAAD//wMAUEsBAi0AFAAGAAgAAAAhANvh9svuAAAAhQEAABMAAAAAAAAAAAAAAAAA AAAAAFtDb250ZW50X1R5cGVzXS54bWxQSwECLQAUAAYACAAAACEAWvQsW78AAAAVAQAACwAAAAAA AAAAAAAAAAAfAQAAX3JlbHMvLnJlbHNQSwECLQAUAAYACAAAACEA7rgJi8AAAADbAAAADwAAAAAA AAAAAAAAAAAHAgAAZHJzL2Rvd25yZXYueG1sUEsFBgAAAAADAAMAtwAAAPQCAAAAAA== " path="m,457200l457860,,5257800,,5143500,457200,,457200xe" fillcolor="#a7ea52 [3206]" stroked="f" strokeweight="1pt">
                <v:fill color2="#d0e9fb [1300]" rotate="t" angle="90" colors="0 #a7ea52;34734f #0d86b0;1 #d1e9fc" focus="100%" type="gradient"/>
                <v:stroke joinstyle="miter"/>
                <v:path arrowok="t" o:connecttype="custom" o:connectlocs="0,438150;445916,0;5120640,0;5009322,438150;0,438150" o:connectangles="0,0,0,0,0"/>
              </v:shap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3117"/>
      <w:gridCol w:w="3117"/>
    </w:tblGrid>
    <w:tr w:rsidR="003C32FC" w:rsidRPr="00001FDF" w14:paraId="30406BF5" w14:textId="77777777" w:rsidTr="00732002">
      <w:tc>
        <w:tcPr>
          <w:tcW w:w="3828" w:type="dxa"/>
        </w:tcPr>
        <w:p w14:paraId="48B2944D" w14:textId="42FE3BD6" w:rsidR="003C32FC" w:rsidRPr="00001FDF" w:rsidRDefault="003C32FC" w:rsidP="003C32FC">
          <w:pPr>
            <w:pStyle w:val="Footer"/>
            <w:spacing w:before="60" w:after="60"/>
            <w:rPr>
              <w:szCs w:val="18"/>
            </w:rPr>
          </w:pPr>
          <w:r w:rsidRPr="00001FDF">
            <w:rPr>
              <w:szCs w:val="18"/>
            </w:rPr>
            <w:t>Support Plan</w:t>
          </w:r>
        </w:p>
      </w:tc>
      <w:tc>
        <w:tcPr>
          <w:tcW w:w="3117" w:type="dxa"/>
        </w:tcPr>
        <w:p w14:paraId="05F030E2" w14:textId="738ACE6E" w:rsidR="003C32FC" w:rsidRPr="00001FDF" w:rsidRDefault="003C32FC" w:rsidP="003C32FC">
          <w:pPr>
            <w:pStyle w:val="Footer"/>
            <w:spacing w:before="60" w:after="60"/>
            <w:jc w:val="center"/>
            <w:rPr>
              <w:szCs w:val="18"/>
            </w:rPr>
          </w:pPr>
          <w:r w:rsidRPr="00001FDF">
            <w:rPr>
              <w:szCs w:val="18"/>
            </w:rPr>
            <w:t>Diligent Supports</w:t>
          </w:r>
        </w:p>
      </w:tc>
      <w:tc>
        <w:tcPr>
          <w:tcW w:w="3117" w:type="dxa"/>
        </w:tcPr>
        <w:p w14:paraId="6A8FF895" w14:textId="3809952D" w:rsidR="003C32FC" w:rsidRPr="00001FDF" w:rsidRDefault="003C32FC" w:rsidP="003C32FC">
          <w:pPr>
            <w:pStyle w:val="Footer"/>
            <w:spacing w:before="60" w:after="60"/>
            <w:jc w:val="right"/>
            <w:rPr>
              <w:szCs w:val="18"/>
            </w:rPr>
          </w:pPr>
          <w:r w:rsidRPr="00001FDF">
            <w:rPr>
              <w:szCs w:val="18"/>
            </w:rPr>
            <w:t xml:space="preserve">Page </w:t>
          </w:r>
          <w:r w:rsidRPr="00001FDF">
            <w:rPr>
              <w:szCs w:val="18"/>
            </w:rPr>
            <w:fldChar w:fldCharType="begin"/>
          </w:r>
          <w:r w:rsidRPr="00001FDF">
            <w:rPr>
              <w:szCs w:val="18"/>
            </w:rPr>
            <w:instrText xml:space="preserve"> PAGE  \* Arabic  \* MERGEFORMAT </w:instrText>
          </w:r>
          <w:r w:rsidRPr="00001FDF">
            <w:rPr>
              <w:szCs w:val="18"/>
            </w:rPr>
            <w:fldChar w:fldCharType="separate"/>
          </w:r>
          <w:r w:rsidRPr="00001FDF">
            <w:rPr>
              <w:noProof/>
              <w:szCs w:val="18"/>
            </w:rPr>
            <w:t>6</w:t>
          </w:r>
          <w:r w:rsidRPr="00001FDF">
            <w:rPr>
              <w:szCs w:val="18"/>
            </w:rPr>
            <w:fldChar w:fldCharType="end"/>
          </w:r>
          <w:r w:rsidRPr="00001FDF">
            <w:rPr>
              <w:szCs w:val="18"/>
            </w:rPr>
            <w:t xml:space="preserve"> of </w:t>
          </w:r>
          <w:r w:rsidRPr="00001FDF">
            <w:rPr>
              <w:szCs w:val="18"/>
            </w:rPr>
            <w:fldChar w:fldCharType="begin"/>
          </w:r>
          <w:r w:rsidRPr="00001FDF">
            <w:rPr>
              <w:szCs w:val="18"/>
            </w:rPr>
            <w:instrText xml:space="preserve"> NUMPAGES  \* Arabic  \* MERGEFORMAT </w:instrText>
          </w:r>
          <w:r w:rsidRPr="00001FDF">
            <w:rPr>
              <w:szCs w:val="18"/>
            </w:rPr>
            <w:fldChar w:fldCharType="separate"/>
          </w:r>
          <w:r w:rsidRPr="00001FDF">
            <w:rPr>
              <w:noProof/>
              <w:szCs w:val="18"/>
            </w:rPr>
            <w:t>6</w:t>
          </w:r>
          <w:r w:rsidRPr="00001FDF">
            <w:rPr>
              <w:szCs w:val="18"/>
            </w:rPr>
            <w:fldChar w:fldCharType="end"/>
          </w:r>
        </w:p>
      </w:tc>
    </w:tr>
    <w:tr w:rsidR="003C32FC" w:rsidRPr="00001FDF" w14:paraId="7C7EBE3E" w14:textId="77777777" w:rsidTr="00732002">
      <w:tc>
        <w:tcPr>
          <w:tcW w:w="3828" w:type="dxa"/>
        </w:tcPr>
        <w:p w14:paraId="327A6B33" w14:textId="17A2541A" w:rsidR="003C32FC" w:rsidRPr="00001FDF" w:rsidRDefault="003C32FC" w:rsidP="003C32FC">
          <w:pPr>
            <w:pStyle w:val="Footer"/>
            <w:spacing w:before="60" w:after="60"/>
            <w:rPr>
              <w:szCs w:val="18"/>
            </w:rPr>
          </w:pPr>
          <w:r w:rsidRPr="00001FDF">
            <w:rPr>
              <w:szCs w:val="18"/>
            </w:rPr>
            <w:t>Rev.</w:t>
          </w:r>
          <w:r>
            <w:rPr>
              <w:szCs w:val="18"/>
            </w:rPr>
            <w:t>3.28/01/2025</w:t>
          </w:r>
        </w:p>
      </w:tc>
      <w:tc>
        <w:tcPr>
          <w:tcW w:w="3117" w:type="dxa"/>
        </w:tcPr>
        <w:p w14:paraId="1D6F4B29" w14:textId="77777777" w:rsidR="003C32FC" w:rsidRPr="00001FDF" w:rsidRDefault="003C32FC" w:rsidP="003C32FC">
          <w:pPr>
            <w:pStyle w:val="Footer"/>
            <w:spacing w:before="60" w:after="60"/>
            <w:rPr>
              <w:szCs w:val="18"/>
            </w:rPr>
          </w:pPr>
        </w:p>
      </w:tc>
      <w:tc>
        <w:tcPr>
          <w:tcW w:w="3117" w:type="dxa"/>
        </w:tcPr>
        <w:p w14:paraId="51A3303F" w14:textId="77777777" w:rsidR="003C32FC" w:rsidRPr="00001FDF" w:rsidRDefault="003C32FC" w:rsidP="003C32FC">
          <w:pPr>
            <w:pStyle w:val="Footer"/>
            <w:spacing w:before="60" w:after="60"/>
            <w:rPr>
              <w:szCs w:val="18"/>
            </w:rPr>
          </w:pPr>
        </w:p>
      </w:tc>
    </w:tr>
  </w:tbl>
  <w:p w14:paraId="25555D2A" w14:textId="77777777" w:rsidR="00792BB4" w:rsidRPr="00001FDF" w:rsidRDefault="003F68E3">
    <w:pPr>
      <w:pStyle w:val="Footer"/>
    </w:pPr>
    <w:r w:rsidRPr="00001FDF">
      <w:rPr>
        <w:noProof/>
      </w:rPr>
      <mc:AlternateContent>
        <mc:Choice Requires="wpg">
          <w:drawing>
            <wp:anchor distT="0" distB="0" distL="114300" distR="114300" simplePos="0" relativeHeight="251658240" behindDoc="0" locked="0" layoutInCell="1" allowOverlap="1" wp14:anchorId="224E0402" wp14:editId="25FC8E8B">
              <wp:simplePos x="0" y="0"/>
              <wp:positionH relativeFrom="column">
                <wp:posOffset>1828578</wp:posOffset>
              </wp:positionH>
              <wp:positionV relativeFrom="paragraph">
                <wp:posOffset>250219</wp:posOffset>
              </wp:positionV>
              <wp:extent cx="5503378" cy="226695"/>
              <wp:effectExtent l="0" t="0" r="2540" b="1905"/>
              <wp:wrapNone/>
              <wp:docPr id="14" name="Group 14"/>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16"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55C644" id="Group 14" o:spid="_x0000_s1026" style="position:absolute;margin-left:2in;margin-top:19.7pt;width:433.35pt;height:17.85pt;z-index:251677696;mso-width-relative:margin;mso-height-relative:margin" coordorigin="11811,-95" coordsize="93296,4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iTqoKgUAAAUcAAAOAAAAZHJzL2Uyb0RvYy54bWzsWctu4zYU3RfoPxBaFpix5FdsI84gyDRB gXQmmKRIumQkyhJAkSpJx06/voekJHMSJ3amnXZRe2FT5H3xXD7OtY4/rCtOHpjSpRTzKHkfR4SJ VGalWMyj327O300iog0VGeVSsHn0yHT04eTHH45X9Yz1ZSF5xhSBEaFnq3oeFcbUs15PpwWrqH4v ayYwmEtVUYNHtehliq5gveK9fhyPeyupslrJlGmN3o9+MDpx9vOcpeZznmtmCJ9HiM24b+W+7+13 7+SYzhaK1kWZNmHQb4iioqWA087UR2ooWarymamqTJXUMjfvU1n1ZJ6XKXNzwGyS+MlsLpRc1m4u i9lqUXcwAdonOH2z2fTTw4Wqr+srBSRW9QJYuCc7l3WuKvuLKMnaQfbYQcbWhqToHI3iweAISU4x 1u+Px9ORxzQtALxVS5JJksTAHgLvpqN+N/5zY2I66E/Hk8bEcDBJRi4tvTaA3ldhrWosFL3BQv89 LK4LWjMHsZ4BiytFygwxjyMiaIX1ekUV5ZxxiTVSkbGdm40Aoh1meqYB3xbAXph5B910OBhbYCx0 W+ZNZ+lSmwsmXRLow6U2frVmaLm1ljVBplIIXRp2B2N5xbGAf+qRmKwI0D6awEWj90T891B8ODrC fiIF8Y0XVO6SwEOSDAdQ2ekm1NntoR94aOLf7SJU2u1iELrAJEb7zCJU2hOsYeBnD5xC8T09hBnc w0MovqeHMHlQmYz3cBPq7M5GmLtDwnfsvzCDe2QiFP+/Jnw4SeLRtL/7EPnPdziuvEV7uNOiPe/T tWgOfLQItcQqdlyjltpesOHpj5ukfcTpjmMfJqFlb4sdytizoXLyJmVs4VC5/yZlwB4qD96kjDMz VB6Gyn7uDXYKVNCSQO5IoIkISKCKCEjgvdWhs5oaC3nbJCuQm+b6JAUuaHc/Otwr+cBupBM0G2LU CHjMNyJchKL+BHUxt+lpBdrf2tnsXGN2r0s2y9vZ/CqG1mD76w3jRIDJrYIpl5r5+C0YbvF0qFgw AzoCOpSdl5yTnJeg7QLkHpBKc1uawnEqkCgH1kI3oC40wYJFd2w/bsyxfHbGFXmgSA1NUyaMV+PL 6leZ+f6hU3BJQrellU4c3MlTG4TWWXJBL7RNTutwBJLyir++CyX0dwQ+0GL+muFXjLaL2EaC8DoQ eNntYKJTypklm379mZKzL1ikPgEtvnYi3O1fIS3eftT2gBa3zNO1zCNnXvoLy8FicTL4qXVTeI6y LmjGfLed8/ZJcwGD1nIO/51tn6YXbPsoG3mrylwp1im/glx78HQazrMUplOuSiHVtvXDsXYaz16+ BclDY1G6l9kjOD4WqqtndJ2el0qbS6qNZfquE9Ws+YyvnEucAdjrrhWRQqo/t/VbeRQhGI3ICpXk PNJ/LKnCfuC/CCz4aTIcYtcZ9+A2HnZKOHIfjohldSaxGXAeIzrXhLIyvG3mSla3KHpPrVcMUZHC N859g+PMP5wZPGMIZXPKTk9dG+Um9vKluK7TdmvWmPnN+paqmtjmPDIoTT7JtiSis7bmwAreyNp8 CHm6NDIv3WLd4NrgjfLMV0nfv047+ifqtNFgGidDFKA4GIMKtavTkn48thk81GkoiFt6cXeg7bbK 9hfpzrLZbsZ/rzBHUIc6zf6d4W/WxbP/ScJKe48qKhTfknB7wR9oe3P17ldtHGj7yP/v9DIbP9D2 A22vthdHB9p+oO3fiba7ly141+TLVv9ezL7MCp8dzd+8vTv5CwAA//8DAFBLAwQUAAYACAAAACEA F1/Nm+EAAAAKAQAADwAAAGRycy9kb3ducmV2LnhtbEyPQWvCQBSE74X+h+UVequbVVPTNBsRaXsS oVoQb8/sMwlmd0N2TeK/73pqj8MMM99ky1E3rKfO1dZIEJMIGJnCqtqUEn72ny8JMOfRKGysIQk3 crDMHx8yTJUdzDf1O1+yUGJcihIq79uUc1dUpNFNbEsmeGfbafRBdiVXHQ6hXDd8GkWvXGNtwkKF La0rKi67q5bwNeCwmomPfnM5r2/Hfbw9bARJ+fw0rt6BeRr9Xxju+AEd8sB0slejHGskTJMkfPES Zm9zYPeAiOcLYCcJi1gAzzP+/0L+CwAA//8DAFBLAQItABQABgAIAAAAIQC2gziS/gAAAOEBAAAT AAAAAAAAAAAAAAAAAAAAAABbQ29udGVudF9UeXBlc10ueG1sUEsBAi0AFAAGAAgAAAAhADj9If/W AAAAlAEAAAsAAAAAAAAAAAAAAAAALwEAAF9yZWxzLy5yZWxzUEsBAi0AFAAGAAgAAAAhAASJOqgq BQAABRwAAA4AAAAAAAAAAAAAAAAALgIAAGRycy9lMm9Eb2MueG1sUEsBAi0AFAAGAAgAAAAhABdf zZvhAAAACgEAAA8AAAAAAAAAAAAAAAAAhAcAAGRycy9kb3ducmV2LnhtbFBLBQYAAAAABAAEAPMA AACSCAAAAAA= ">
              <v:shape id="Parallelogram 6" o:spid="_x0000_s1027" style="position:absolute;left:11811;top:-95;width:5943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6oTwgAAANsAAAAPAAAAZHJzL2Rvd25yZXYueG1sRE89b8Iw EN0r9T9Yh8TWOHQgVRqDgKoSE4LQoeMlviYR8Tm1XRL+Pa5Uqds9vc8r1pPpxZWc7ywrWCQpCOLa 6o4bBR/n96cXED4ga+wtk4IbeVivHh8KzLUd+UTXMjQihrDPUUEbwpBL6euWDPrEDsSR+7LOYIjQ NVI7HGO46eVzmi6lwY5jQ4sD7VqqL+WPUfC2SXnnquy4dd/l5dPI6nDaZkrNZ9PmFUSgKfyL/9x7 Hecv4feXeIBc3QEAAP//AwBQSwECLQAUAAYACAAAACEA2+H2y+4AAACFAQAAEwAAAAAAAAAAAAAA AAAAAAAAW0NvbnRlbnRfVHlwZXNdLnhtbFBLAQItABQABgAIAAAAIQBa9CxbvwAAABUBAAALAAAA AAAAAAAAAAAAAB8BAABfcmVscy8ucmVsc1BLAQItABQABgAIAAAAIQD+z6oTwgAAANsAAAAPAAAA AAAAAAAAAAAAAAcCAABkcnMvZG93bnJldi54bWxQSwUGAAAAAAMAAwC3AAAA9gIAAAAA " path="m,457200l457860,,5257800,,4810592,457200,,457200xe" fillcolor="#a7ea52 [3206]" stroked="f" strokeweight="1pt">
                <v:fill color2="#d0e9fb [1300]" rotate="t" angle="90" colors="0 #a7ea52;34734f #0d86b0;1 #d1e9fc"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gw+IwAAAANsAAAAPAAAAZHJzL2Rvd25yZXYueG1sRE9Ni8Iw EL0L+x/CLHjTVA9WukZRF2FPotXDHsdmbIvNpJtktf57Iwje5vE+Z7boTCOu5HxtWcFomIAgLqyu uVRwPGwGUxA+IGtsLJOCO3lYzD96M8y0vfGernkoRQxhn6GCKoQ2k9IXFRn0Q9sSR+5sncEQoSul dniL4aaR4ySZSIM1x4YKW1pXVFzyf6Pge5nw2p3S3cr95ZdfI0/b/SpVqv/ZLb9ABOrCW/xy/+g4 P4XnL/EAOX8AAAD//wMAUEsBAi0AFAAGAAgAAAAhANvh9svuAAAAhQEAABMAAAAAAAAAAAAAAAAA AAAAAFtDb250ZW50X1R5cGVzXS54bWxQSwECLQAUAAYACAAAACEAWvQsW78AAAAVAQAACwAAAAAA AAAAAAAAAAAfAQAAX3JlbHMvLnJlbHNQSwECLQAUAAYACAAAACEAkYMPiMAAAADbAAAADwAAAAAA AAAAAAAAAAAHAgAAZHJzL2Rvd25yZXYueG1sUEsFBgAAAAADAAMAtwAAAPQCAAAAAA== " path="m,457200l457860,,5257800,,5143500,457200,,457200xe" fillcolor="#a7ea52 [3206]" stroked="f" strokeweight="1pt">
                <v:fill color2="#d0e9fb [1300]" rotate="t" angle="90" colors="0 #a7ea52;34734f #0d86b0;1 #d1e9fc" focus="100%" type="gradient"/>
                <v:stroke joinstyle="miter"/>
                <v:path arrowok="t" o:connecttype="custom" o:connectlocs="0,438150;445916,0;5120640,0;5009322,438150;0,438150" o:connectangles="0,0,0,0,0"/>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4A83" w14:textId="77777777" w:rsidR="00EF2E60" w:rsidRDefault="00EF2E60" w:rsidP="00886D2E">
      <w:pPr>
        <w:spacing w:before="0" w:after="0"/>
      </w:pPr>
      <w:r>
        <w:separator/>
      </w:r>
    </w:p>
  </w:footnote>
  <w:footnote w:type="continuationSeparator" w:id="0">
    <w:p w14:paraId="00AEA4B8" w14:textId="77777777" w:rsidR="00EF2E60" w:rsidRDefault="00EF2E60" w:rsidP="00886D2E">
      <w:pPr>
        <w:spacing w:before="0" w:after="0"/>
      </w:pPr>
      <w:r>
        <w:continuationSeparator/>
      </w:r>
    </w:p>
  </w:footnote>
  <w:footnote w:type="continuationNotice" w:id="1">
    <w:p w14:paraId="4493ED05" w14:textId="77777777" w:rsidR="00EF2E60" w:rsidRDefault="00EF2E6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401"/>
    </w:tblGrid>
    <w:tr w:rsidR="0042588A" w14:paraId="07E1A3FE" w14:textId="77777777" w:rsidTr="00440073">
      <w:tc>
        <w:tcPr>
          <w:tcW w:w="5949" w:type="dxa"/>
          <w:vAlign w:val="center"/>
        </w:tcPr>
        <w:p w14:paraId="54C5D06B" w14:textId="1F321119" w:rsidR="0042588A" w:rsidRDefault="0042588A" w:rsidP="0042588A">
          <w:pPr>
            <w:pStyle w:val="Header"/>
            <w:rPr>
              <w:rStyle w:val="Strong"/>
              <w:sz w:val="28"/>
              <w:szCs w:val="28"/>
            </w:rPr>
          </w:pPr>
        </w:p>
      </w:tc>
      <w:tc>
        <w:tcPr>
          <w:tcW w:w="3401" w:type="dxa"/>
        </w:tcPr>
        <w:p w14:paraId="43D97170" w14:textId="77777777" w:rsidR="0042588A" w:rsidRDefault="0042588A" w:rsidP="00A6696D">
          <w:pPr>
            <w:pStyle w:val="Header"/>
            <w:jc w:val="right"/>
            <w:rPr>
              <w:rStyle w:val="Strong"/>
              <w:sz w:val="28"/>
              <w:szCs w:val="28"/>
            </w:rPr>
          </w:pPr>
        </w:p>
      </w:tc>
    </w:tr>
  </w:tbl>
  <w:p w14:paraId="765CF3A1" w14:textId="4CA67B63" w:rsidR="0042588A" w:rsidRDefault="0042588A">
    <w:pPr>
      <w:pStyle w:val="Header"/>
    </w:pPr>
    <w:r w:rsidRPr="00C97D01">
      <w:rPr>
        <w:noProof/>
      </w:rPr>
      <mc:AlternateContent>
        <mc:Choice Requires="wpg">
          <w:drawing>
            <wp:anchor distT="0" distB="0" distL="114300" distR="114300" simplePos="0" relativeHeight="251658245" behindDoc="0" locked="0" layoutInCell="1" allowOverlap="1" wp14:anchorId="380F3D6C" wp14:editId="50A30D06">
              <wp:simplePos x="0" y="0"/>
              <wp:positionH relativeFrom="column">
                <wp:posOffset>-2828925</wp:posOffset>
              </wp:positionH>
              <wp:positionV relativeFrom="paragraph">
                <wp:posOffset>2735975</wp:posOffset>
              </wp:positionV>
              <wp:extent cx="9401966" cy="9193488"/>
              <wp:effectExtent l="0" t="342900" r="0" b="294005"/>
              <wp:wrapNone/>
              <wp:docPr id="227723092" name="Group 227723092"/>
              <wp:cNvGraphicFramePr/>
              <a:graphic xmlns:a="http://schemas.openxmlformats.org/drawingml/2006/main">
                <a:graphicData uri="http://schemas.microsoft.com/office/word/2010/wordprocessingGroup">
                  <wpg:wgp>
                    <wpg:cNvGrpSpPr/>
                    <wpg:grpSpPr>
                      <a:xfrm>
                        <a:off x="0" y="0"/>
                        <a:ext cx="9401966" cy="9193488"/>
                        <a:chOff x="-1" y="3801953"/>
                        <a:chExt cx="9402075" cy="9193889"/>
                      </a:xfrm>
                    </wpg:grpSpPr>
                    <wps:wsp>
                      <wps:cNvPr id="882500360" name="Rectangle 4"/>
                      <wps:cNvSpPr/>
                      <wps:spPr>
                        <a:xfrm>
                          <a:off x="1371498" y="5753099"/>
                          <a:ext cx="7627620" cy="7242743"/>
                        </a:xfrm>
                        <a:custGeom>
                          <a:avLst/>
                          <a:gdLst>
                            <a:gd name="connsiteX0" fmla="*/ 0 w 7627620"/>
                            <a:gd name="connsiteY0" fmla="*/ 0 h 3874135"/>
                            <a:gd name="connsiteX1" fmla="*/ 7627620 w 7627620"/>
                            <a:gd name="connsiteY1" fmla="*/ 0 h 3874135"/>
                            <a:gd name="connsiteX2" fmla="*/ 7627620 w 7627620"/>
                            <a:gd name="connsiteY2" fmla="*/ 3874135 h 3874135"/>
                            <a:gd name="connsiteX3" fmla="*/ 0 w 7627620"/>
                            <a:gd name="connsiteY3" fmla="*/ 3874135 h 3874135"/>
                            <a:gd name="connsiteX4" fmla="*/ 0 w 7627620"/>
                            <a:gd name="connsiteY4" fmla="*/ 0 h 3874135"/>
                            <a:gd name="connsiteX0" fmla="*/ 0 w 7627620"/>
                            <a:gd name="connsiteY0" fmla="*/ 0 h 3874135"/>
                            <a:gd name="connsiteX1" fmla="*/ 7483241 w 7627620"/>
                            <a:gd name="connsiteY1" fmla="*/ 3681663 h 3874135"/>
                            <a:gd name="connsiteX2" fmla="*/ 7627620 w 7627620"/>
                            <a:gd name="connsiteY2" fmla="*/ 3874135 h 3874135"/>
                            <a:gd name="connsiteX3" fmla="*/ 0 w 7627620"/>
                            <a:gd name="connsiteY3" fmla="*/ 3874135 h 3874135"/>
                            <a:gd name="connsiteX4" fmla="*/ 0 w 7627620"/>
                            <a:gd name="connsiteY4" fmla="*/ 0 h 3874135"/>
                            <a:gd name="connsiteX0" fmla="*/ 0 w 7627620"/>
                            <a:gd name="connsiteY0" fmla="*/ 0 h 3874135"/>
                            <a:gd name="connsiteX1" fmla="*/ 7483241 w 7627620"/>
                            <a:gd name="connsiteY1" fmla="*/ 3874135 h 3874135"/>
                            <a:gd name="connsiteX2" fmla="*/ 7627620 w 7627620"/>
                            <a:gd name="connsiteY2" fmla="*/ 3874135 h 3874135"/>
                            <a:gd name="connsiteX3" fmla="*/ 0 w 7627620"/>
                            <a:gd name="connsiteY3" fmla="*/ 3874135 h 3874135"/>
                            <a:gd name="connsiteX4" fmla="*/ 0 w 7627620"/>
                            <a:gd name="connsiteY4" fmla="*/ 0 h 38741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7620" h="3874135">
                              <a:moveTo>
                                <a:pt x="0" y="0"/>
                              </a:moveTo>
                              <a:lnTo>
                                <a:pt x="7483241" y="3874135"/>
                              </a:lnTo>
                              <a:lnTo>
                                <a:pt x="7627620" y="3874135"/>
                              </a:lnTo>
                              <a:lnTo>
                                <a:pt x="0" y="3874135"/>
                              </a:lnTo>
                              <a:lnTo>
                                <a:pt x="0" y="0"/>
                              </a:lnTo>
                              <a:close/>
                            </a:path>
                          </a:pathLst>
                        </a:custGeom>
                        <a:gradFill>
                          <a:gsLst>
                            <a:gs pos="20000">
                              <a:schemeClr val="bg2"/>
                            </a:gs>
                            <a:gs pos="76000">
                              <a:schemeClr val="accent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119477" name="Rectangle 955119477"/>
                      <wps:cNvSpPr/>
                      <wps:spPr>
                        <a:xfrm rot="18852148">
                          <a:off x="4352121" y="5048316"/>
                          <a:ext cx="697831" cy="9402075"/>
                        </a:xfrm>
                        <a:prstGeom prst="rect">
                          <a:avLst/>
                        </a:prstGeom>
                        <a:gradFill>
                          <a:gsLst>
                            <a:gs pos="0">
                              <a:schemeClr val="bg2"/>
                            </a:gs>
                            <a:gs pos="43000">
                              <a:schemeClr val="tx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407461" name="Rectangle 6"/>
                      <wps:cNvSpPr/>
                      <wps:spPr>
                        <a:xfrm rot="2484104">
                          <a:off x="1658700" y="4886826"/>
                          <a:ext cx="1375354" cy="3103397"/>
                        </a:xfrm>
                        <a:custGeom>
                          <a:avLst/>
                          <a:gdLst>
                            <a:gd name="connsiteX0" fmla="*/ 0 w 817880"/>
                            <a:gd name="connsiteY0" fmla="*/ 0 h 2213610"/>
                            <a:gd name="connsiteX1" fmla="*/ 817880 w 817880"/>
                            <a:gd name="connsiteY1" fmla="*/ 0 h 2213610"/>
                            <a:gd name="connsiteX2" fmla="*/ 817880 w 817880"/>
                            <a:gd name="connsiteY2" fmla="*/ 2213610 h 2213610"/>
                            <a:gd name="connsiteX3" fmla="*/ 0 w 817880"/>
                            <a:gd name="connsiteY3" fmla="*/ 2213610 h 2213610"/>
                            <a:gd name="connsiteX4" fmla="*/ 0 w 817880"/>
                            <a:gd name="connsiteY4" fmla="*/ 0 h 2213610"/>
                            <a:gd name="connsiteX0" fmla="*/ 673768 w 1491648"/>
                            <a:gd name="connsiteY0" fmla="*/ 0 h 2213610"/>
                            <a:gd name="connsiteX1" fmla="*/ 1491648 w 1491648"/>
                            <a:gd name="connsiteY1" fmla="*/ 0 h 2213610"/>
                            <a:gd name="connsiteX2" fmla="*/ 1491648 w 1491648"/>
                            <a:gd name="connsiteY2" fmla="*/ 2213610 h 2213610"/>
                            <a:gd name="connsiteX3" fmla="*/ 0 w 1491648"/>
                            <a:gd name="connsiteY3" fmla="*/ 1972978 h 2213610"/>
                            <a:gd name="connsiteX4" fmla="*/ 673768 w 1491648"/>
                            <a:gd name="connsiteY4" fmla="*/ 0 h 2213610"/>
                            <a:gd name="connsiteX0" fmla="*/ 673768 w 1491648"/>
                            <a:gd name="connsiteY0" fmla="*/ 0 h 1972978"/>
                            <a:gd name="connsiteX1" fmla="*/ 1491648 w 1491648"/>
                            <a:gd name="connsiteY1" fmla="*/ 0 h 1972978"/>
                            <a:gd name="connsiteX2" fmla="*/ 865992 w 1491648"/>
                            <a:gd name="connsiteY2" fmla="*/ 1972978 h 1972978"/>
                            <a:gd name="connsiteX3" fmla="*/ 0 w 1491648"/>
                            <a:gd name="connsiteY3" fmla="*/ 1972978 h 1972978"/>
                            <a:gd name="connsiteX4" fmla="*/ 673768 w 1491648"/>
                            <a:gd name="connsiteY4" fmla="*/ 0 h 1972978"/>
                            <a:gd name="connsiteX0" fmla="*/ 673768 w 1391377"/>
                            <a:gd name="connsiteY0" fmla="*/ 0 h 1972978"/>
                            <a:gd name="connsiteX1" fmla="*/ 1391377 w 1391377"/>
                            <a:gd name="connsiteY1" fmla="*/ 27491 h 1972978"/>
                            <a:gd name="connsiteX2" fmla="*/ 865992 w 1391377"/>
                            <a:gd name="connsiteY2" fmla="*/ 1972978 h 1972978"/>
                            <a:gd name="connsiteX3" fmla="*/ 0 w 1391377"/>
                            <a:gd name="connsiteY3" fmla="*/ 1972978 h 1972978"/>
                            <a:gd name="connsiteX4" fmla="*/ 673768 w 1391377"/>
                            <a:gd name="connsiteY4" fmla="*/ 0 h 1972978"/>
                            <a:gd name="connsiteX0" fmla="*/ 472526 w 1391377"/>
                            <a:gd name="connsiteY0" fmla="*/ 53359 h 1945487"/>
                            <a:gd name="connsiteX1" fmla="*/ 1391377 w 1391377"/>
                            <a:gd name="connsiteY1" fmla="*/ 0 h 1945487"/>
                            <a:gd name="connsiteX2" fmla="*/ 865992 w 1391377"/>
                            <a:gd name="connsiteY2" fmla="*/ 1945487 h 1945487"/>
                            <a:gd name="connsiteX3" fmla="*/ 0 w 1391377"/>
                            <a:gd name="connsiteY3" fmla="*/ 1945487 h 1945487"/>
                            <a:gd name="connsiteX4" fmla="*/ 472526 w 1391377"/>
                            <a:gd name="connsiteY4" fmla="*/ 53359 h 1945487"/>
                            <a:gd name="connsiteX0" fmla="*/ 933441 w 1852292"/>
                            <a:gd name="connsiteY0" fmla="*/ 53359 h 1988251"/>
                            <a:gd name="connsiteX1" fmla="*/ 1852292 w 1852292"/>
                            <a:gd name="connsiteY1" fmla="*/ 0 h 1988251"/>
                            <a:gd name="connsiteX2" fmla="*/ 1326907 w 1852292"/>
                            <a:gd name="connsiteY2" fmla="*/ 1945487 h 1988251"/>
                            <a:gd name="connsiteX3" fmla="*/ 0 w 1852292"/>
                            <a:gd name="connsiteY3" fmla="*/ 1988251 h 1988251"/>
                            <a:gd name="connsiteX4" fmla="*/ 933441 w 1852292"/>
                            <a:gd name="connsiteY4" fmla="*/ 53359 h 1988251"/>
                            <a:gd name="connsiteX0" fmla="*/ 933441 w 1852292"/>
                            <a:gd name="connsiteY0" fmla="*/ 53359 h 2288066"/>
                            <a:gd name="connsiteX1" fmla="*/ 1852292 w 1852292"/>
                            <a:gd name="connsiteY1" fmla="*/ 0 h 2288066"/>
                            <a:gd name="connsiteX2" fmla="*/ 803385 w 1852292"/>
                            <a:gd name="connsiteY2" fmla="*/ 2288066 h 2288066"/>
                            <a:gd name="connsiteX3" fmla="*/ 0 w 1852292"/>
                            <a:gd name="connsiteY3" fmla="*/ 1988251 h 2288066"/>
                            <a:gd name="connsiteX4" fmla="*/ 933441 w 1852292"/>
                            <a:gd name="connsiteY4" fmla="*/ 53359 h 228806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933441 w 1852292"/>
                            <a:gd name="connsiteY4" fmla="*/ 53359 h 273041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122444 w 1852292"/>
                            <a:gd name="connsiteY4" fmla="*/ 1956716 h 2730416"/>
                            <a:gd name="connsiteX5" fmla="*/ 933441 w 1852292"/>
                            <a:gd name="connsiteY5" fmla="*/ 53359 h 273041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175146 w 1852292"/>
                            <a:gd name="connsiteY4" fmla="*/ 2037274 h 2730416"/>
                            <a:gd name="connsiteX5" fmla="*/ 933441 w 1852292"/>
                            <a:gd name="connsiteY5" fmla="*/ 53359 h 2730416"/>
                            <a:gd name="connsiteX0" fmla="*/ 828895 w 1852292"/>
                            <a:gd name="connsiteY0" fmla="*/ 0 h 2880815"/>
                            <a:gd name="connsiteX1" fmla="*/ 1852292 w 1852292"/>
                            <a:gd name="connsiteY1" fmla="*/ 150399 h 2880815"/>
                            <a:gd name="connsiteX2" fmla="*/ 786628 w 1852292"/>
                            <a:gd name="connsiteY2" fmla="*/ 2880815 h 2880815"/>
                            <a:gd name="connsiteX3" fmla="*/ 0 w 1852292"/>
                            <a:gd name="connsiteY3" fmla="*/ 2138650 h 2880815"/>
                            <a:gd name="connsiteX4" fmla="*/ 175146 w 1852292"/>
                            <a:gd name="connsiteY4" fmla="*/ 2187673 h 2880815"/>
                            <a:gd name="connsiteX5" fmla="*/ 828895 w 1852292"/>
                            <a:gd name="connsiteY5" fmla="*/ 0 h 2880815"/>
                            <a:gd name="connsiteX0" fmla="*/ 828895 w 1579588"/>
                            <a:gd name="connsiteY0" fmla="*/ 0 h 2880815"/>
                            <a:gd name="connsiteX1" fmla="*/ 1579588 w 1579588"/>
                            <a:gd name="connsiteY1" fmla="*/ 41257 h 2880815"/>
                            <a:gd name="connsiteX2" fmla="*/ 786628 w 1579588"/>
                            <a:gd name="connsiteY2" fmla="*/ 2880815 h 2880815"/>
                            <a:gd name="connsiteX3" fmla="*/ 0 w 1579588"/>
                            <a:gd name="connsiteY3" fmla="*/ 2138650 h 2880815"/>
                            <a:gd name="connsiteX4" fmla="*/ 175146 w 1579588"/>
                            <a:gd name="connsiteY4" fmla="*/ 2187673 h 2880815"/>
                            <a:gd name="connsiteX5" fmla="*/ 828895 w 1579588"/>
                            <a:gd name="connsiteY5" fmla="*/ 0 h 2880815"/>
                            <a:gd name="connsiteX0" fmla="*/ 828895 w 1579588"/>
                            <a:gd name="connsiteY0" fmla="*/ 0 h 2964342"/>
                            <a:gd name="connsiteX1" fmla="*/ 1579588 w 1579588"/>
                            <a:gd name="connsiteY1" fmla="*/ 41257 h 2964342"/>
                            <a:gd name="connsiteX2" fmla="*/ 834801 w 1579588"/>
                            <a:gd name="connsiteY2" fmla="*/ 2964342 h 2964342"/>
                            <a:gd name="connsiteX3" fmla="*/ 0 w 1579588"/>
                            <a:gd name="connsiteY3" fmla="*/ 2138650 h 2964342"/>
                            <a:gd name="connsiteX4" fmla="*/ 175146 w 1579588"/>
                            <a:gd name="connsiteY4" fmla="*/ 2187673 h 2964342"/>
                            <a:gd name="connsiteX5" fmla="*/ 828895 w 1579588"/>
                            <a:gd name="connsiteY5" fmla="*/ 0 h 2964342"/>
                            <a:gd name="connsiteX0" fmla="*/ 828895 w 1737311"/>
                            <a:gd name="connsiteY0" fmla="*/ 0 h 2964342"/>
                            <a:gd name="connsiteX1" fmla="*/ 1737311 w 1737311"/>
                            <a:gd name="connsiteY1" fmla="*/ 240997 h 2964342"/>
                            <a:gd name="connsiteX2" fmla="*/ 834801 w 1737311"/>
                            <a:gd name="connsiteY2" fmla="*/ 2964342 h 2964342"/>
                            <a:gd name="connsiteX3" fmla="*/ 0 w 1737311"/>
                            <a:gd name="connsiteY3" fmla="*/ 2138650 h 2964342"/>
                            <a:gd name="connsiteX4" fmla="*/ 175146 w 1737311"/>
                            <a:gd name="connsiteY4" fmla="*/ 2187673 h 2964342"/>
                            <a:gd name="connsiteX5" fmla="*/ 828895 w 1737311"/>
                            <a:gd name="connsiteY5" fmla="*/ 0 h 2964342"/>
                            <a:gd name="connsiteX0" fmla="*/ 844660 w 1737311"/>
                            <a:gd name="connsiteY0" fmla="*/ 0 h 2984206"/>
                            <a:gd name="connsiteX1" fmla="*/ 1737311 w 1737311"/>
                            <a:gd name="connsiteY1" fmla="*/ 260861 h 2984206"/>
                            <a:gd name="connsiteX2" fmla="*/ 834801 w 1737311"/>
                            <a:gd name="connsiteY2" fmla="*/ 2984206 h 2984206"/>
                            <a:gd name="connsiteX3" fmla="*/ 0 w 1737311"/>
                            <a:gd name="connsiteY3" fmla="*/ 2158514 h 2984206"/>
                            <a:gd name="connsiteX4" fmla="*/ 175146 w 1737311"/>
                            <a:gd name="connsiteY4" fmla="*/ 2207537 h 2984206"/>
                            <a:gd name="connsiteX5" fmla="*/ 844660 w 1737311"/>
                            <a:gd name="connsiteY5" fmla="*/ 0 h 2984206"/>
                            <a:gd name="connsiteX0" fmla="*/ 362590 w 1737311"/>
                            <a:gd name="connsiteY0" fmla="*/ 0 h 3291715"/>
                            <a:gd name="connsiteX1" fmla="*/ 1737311 w 1737311"/>
                            <a:gd name="connsiteY1" fmla="*/ 568370 h 3291715"/>
                            <a:gd name="connsiteX2" fmla="*/ 834801 w 1737311"/>
                            <a:gd name="connsiteY2" fmla="*/ 3291715 h 3291715"/>
                            <a:gd name="connsiteX3" fmla="*/ 0 w 1737311"/>
                            <a:gd name="connsiteY3" fmla="*/ 2466023 h 3291715"/>
                            <a:gd name="connsiteX4" fmla="*/ 175146 w 1737311"/>
                            <a:gd name="connsiteY4" fmla="*/ 2515046 h 3291715"/>
                            <a:gd name="connsiteX5" fmla="*/ 362590 w 1737311"/>
                            <a:gd name="connsiteY5" fmla="*/ 0 h 3291715"/>
                            <a:gd name="connsiteX0" fmla="*/ 362590 w 1375818"/>
                            <a:gd name="connsiteY0" fmla="*/ 0 h 3291715"/>
                            <a:gd name="connsiteX1" fmla="*/ 1375818 w 1375818"/>
                            <a:gd name="connsiteY1" fmla="*/ 1047725 h 3291715"/>
                            <a:gd name="connsiteX2" fmla="*/ 834801 w 1375818"/>
                            <a:gd name="connsiteY2" fmla="*/ 3291715 h 3291715"/>
                            <a:gd name="connsiteX3" fmla="*/ 0 w 1375818"/>
                            <a:gd name="connsiteY3" fmla="*/ 2466023 h 3291715"/>
                            <a:gd name="connsiteX4" fmla="*/ 175146 w 1375818"/>
                            <a:gd name="connsiteY4" fmla="*/ 2515046 h 3291715"/>
                            <a:gd name="connsiteX5" fmla="*/ 362590 w 1375818"/>
                            <a:gd name="connsiteY5" fmla="*/ 0 h 3291715"/>
                            <a:gd name="connsiteX0" fmla="*/ 642601 w 1375818"/>
                            <a:gd name="connsiteY0" fmla="*/ 0 h 2986337"/>
                            <a:gd name="connsiteX1" fmla="*/ 1375818 w 1375818"/>
                            <a:gd name="connsiteY1" fmla="*/ 742347 h 2986337"/>
                            <a:gd name="connsiteX2" fmla="*/ 834801 w 1375818"/>
                            <a:gd name="connsiteY2" fmla="*/ 2986337 h 2986337"/>
                            <a:gd name="connsiteX3" fmla="*/ 0 w 1375818"/>
                            <a:gd name="connsiteY3" fmla="*/ 2160645 h 2986337"/>
                            <a:gd name="connsiteX4" fmla="*/ 175146 w 1375818"/>
                            <a:gd name="connsiteY4" fmla="*/ 2209668 h 2986337"/>
                            <a:gd name="connsiteX5" fmla="*/ 642601 w 1375818"/>
                            <a:gd name="connsiteY5" fmla="*/ 0 h 29863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75818" h="2986337">
                              <a:moveTo>
                                <a:pt x="642601" y="0"/>
                              </a:moveTo>
                              <a:lnTo>
                                <a:pt x="1375818" y="742347"/>
                              </a:lnTo>
                              <a:lnTo>
                                <a:pt x="834801" y="2986337"/>
                              </a:lnTo>
                              <a:lnTo>
                                <a:pt x="0" y="2160645"/>
                              </a:lnTo>
                              <a:cubicBezTo>
                                <a:pt x="5680" y="2096428"/>
                                <a:pt x="169466" y="2273885"/>
                                <a:pt x="175146" y="2209668"/>
                              </a:cubicBezTo>
                              <a:lnTo>
                                <a:pt x="642601" y="0"/>
                              </a:lnTo>
                              <a:close/>
                            </a:path>
                          </a:pathLst>
                        </a:cu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732865" name="Rectangle 5"/>
                      <wps:cNvSpPr/>
                      <wps:spPr>
                        <a:xfrm rot="1128812">
                          <a:off x="1373320" y="3801953"/>
                          <a:ext cx="2422785" cy="2167742"/>
                        </a:xfrm>
                        <a:custGeom>
                          <a:avLst/>
                          <a:gdLst>
                            <a:gd name="connsiteX0" fmla="*/ 0 w 2333625"/>
                            <a:gd name="connsiteY0" fmla="*/ 0 h 1611630"/>
                            <a:gd name="connsiteX1" fmla="*/ 2333625 w 2333625"/>
                            <a:gd name="connsiteY1" fmla="*/ 0 h 1611630"/>
                            <a:gd name="connsiteX2" fmla="*/ 2333625 w 2333625"/>
                            <a:gd name="connsiteY2" fmla="*/ 1611630 h 1611630"/>
                            <a:gd name="connsiteX3" fmla="*/ 0 w 2333625"/>
                            <a:gd name="connsiteY3" fmla="*/ 1611630 h 1611630"/>
                            <a:gd name="connsiteX4" fmla="*/ 0 w 2333625"/>
                            <a:gd name="connsiteY4" fmla="*/ 0 h 1611630"/>
                            <a:gd name="connsiteX0" fmla="*/ 0 w 2333625"/>
                            <a:gd name="connsiteY0" fmla="*/ 0 h 3176337"/>
                            <a:gd name="connsiteX1" fmla="*/ 2333625 w 2333625"/>
                            <a:gd name="connsiteY1" fmla="*/ 0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333625 w 2333625"/>
                            <a:gd name="connsiteY1" fmla="*/ 216530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333625 w 2333625"/>
                            <a:gd name="connsiteY1" fmla="*/ 1515709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25833 w 2333625"/>
                            <a:gd name="connsiteY1" fmla="*/ 1276791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068779 w 2333625"/>
                            <a:gd name="connsiteY1" fmla="*/ 1242286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10704 w 2333625"/>
                            <a:gd name="connsiteY1" fmla="*/ 1237557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66206 w 2333625"/>
                            <a:gd name="connsiteY1" fmla="*/ 1230758 h 3176337"/>
                            <a:gd name="connsiteX2" fmla="*/ 2333625 w 2333625"/>
                            <a:gd name="connsiteY2" fmla="*/ 3176337 h 3176337"/>
                            <a:gd name="connsiteX3" fmla="*/ 0 w 2333625"/>
                            <a:gd name="connsiteY3" fmla="*/ 1611630 h 3176337"/>
                            <a:gd name="connsiteX4" fmla="*/ 0 w 2333625"/>
                            <a:gd name="connsiteY4" fmla="*/ 0 h 3176337"/>
                            <a:gd name="connsiteX0" fmla="*/ 0 w 2391154"/>
                            <a:gd name="connsiteY0" fmla="*/ 0 h 3147608"/>
                            <a:gd name="connsiteX1" fmla="*/ 1966206 w 2391154"/>
                            <a:gd name="connsiteY1" fmla="*/ 1230758 h 3147608"/>
                            <a:gd name="connsiteX2" fmla="*/ 2391154 w 2391154"/>
                            <a:gd name="connsiteY2" fmla="*/ 3147608 h 3147608"/>
                            <a:gd name="connsiteX3" fmla="*/ 0 w 2391154"/>
                            <a:gd name="connsiteY3" fmla="*/ 1611630 h 3147608"/>
                            <a:gd name="connsiteX4" fmla="*/ 0 w 2391154"/>
                            <a:gd name="connsiteY4" fmla="*/ 0 h 3147608"/>
                            <a:gd name="connsiteX0" fmla="*/ 0 w 2378369"/>
                            <a:gd name="connsiteY0" fmla="*/ 0 h 3153994"/>
                            <a:gd name="connsiteX1" fmla="*/ 1966206 w 2378369"/>
                            <a:gd name="connsiteY1" fmla="*/ 1230758 h 3153994"/>
                            <a:gd name="connsiteX2" fmla="*/ 2378369 w 2378369"/>
                            <a:gd name="connsiteY2" fmla="*/ 3153993 h 3153994"/>
                            <a:gd name="connsiteX3" fmla="*/ 0 w 2378369"/>
                            <a:gd name="connsiteY3" fmla="*/ 1611630 h 3153994"/>
                            <a:gd name="connsiteX4" fmla="*/ 0 w 2378369"/>
                            <a:gd name="connsiteY4" fmla="*/ 0 h 3153994"/>
                            <a:gd name="connsiteX0" fmla="*/ 0 w 2397546"/>
                            <a:gd name="connsiteY0" fmla="*/ 0 h 3144418"/>
                            <a:gd name="connsiteX1" fmla="*/ 1966206 w 2397546"/>
                            <a:gd name="connsiteY1" fmla="*/ 1230758 h 3144418"/>
                            <a:gd name="connsiteX2" fmla="*/ 2397546 w 2397546"/>
                            <a:gd name="connsiteY2" fmla="*/ 3144418 h 3144418"/>
                            <a:gd name="connsiteX3" fmla="*/ 0 w 2397546"/>
                            <a:gd name="connsiteY3" fmla="*/ 1611630 h 3144418"/>
                            <a:gd name="connsiteX4" fmla="*/ 0 w 2397546"/>
                            <a:gd name="connsiteY4" fmla="*/ 0 h 3144418"/>
                            <a:gd name="connsiteX0" fmla="*/ 0 w 2397546"/>
                            <a:gd name="connsiteY0" fmla="*/ 0 h 3144418"/>
                            <a:gd name="connsiteX1" fmla="*/ 1947030 w 2397546"/>
                            <a:gd name="connsiteY1" fmla="*/ 1240335 h 3144418"/>
                            <a:gd name="connsiteX2" fmla="*/ 2397546 w 2397546"/>
                            <a:gd name="connsiteY2" fmla="*/ 3144418 h 3144418"/>
                            <a:gd name="connsiteX3" fmla="*/ 0 w 2397546"/>
                            <a:gd name="connsiteY3" fmla="*/ 1611630 h 3144418"/>
                            <a:gd name="connsiteX4" fmla="*/ 0 w 2397546"/>
                            <a:gd name="connsiteY4" fmla="*/ 0 h 3144418"/>
                            <a:gd name="connsiteX0" fmla="*/ 0 w 2397546"/>
                            <a:gd name="connsiteY0" fmla="*/ 0 h 3144418"/>
                            <a:gd name="connsiteX1" fmla="*/ 1966207 w 2397546"/>
                            <a:gd name="connsiteY1" fmla="*/ 1230758 h 3144418"/>
                            <a:gd name="connsiteX2" fmla="*/ 2397546 w 2397546"/>
                            <a:gd name="connsiteY2" fmla="*/ 3144418 h 3144418"/>
                            <a:gd name="connsiteX3" fmla="*/ 0 w 2397546"/>
                            <a:gd name="connsiteY3" fmla="*/ 1611630 h 3144418"/>
                            <a:gd name="connsiteX4" fmla="*/ 0 w 2397546"/>
                            <a:gd name="connsiteY4" fmla="*/ 0 h 31444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97546" h="3144418">
                              <a:moveTo>
                                <a:pt x="0" y="0"/>
                              </a:moveTo>
                              <a:lnTo>
                                <a:pt x="1966207" y="1230758"/>
                              </a:lnTo>
                              <a:lnTo>
                                <a:pt x="2397546" y="3144418"/>
                              </a:lnTo>
                              <a:lnTo>
                                <a:pt x="0" y="1611630"/>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F145C6" id="Group 227723092" o:spid="_x0000_s1026" style="position:absolute;margin-left:-222.75pt;margin-top:215.45pt;width:740.3pt;height:723.9pt;z-index:251691008;mso-width-relative:margin;mso-height-relative:margin" coordorigin=",38019" coordsize="94020,919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LOlrLg0AABRkAAAOAAAAZHJzL2Uyb0RvYy54bWzsXVmP2zgSfl9g/4PgxwUmLR66GukMsplN sEBmJphkMcmjopbdBmTJK6nTnfn1W0WKUskHKR/JdgADQSxbrPrI+qqKh0j1858fV4X3Ja+bZVXe zNgzf+blZVbdLsvFzew/H17/FM+8pk3L27Soyvxm9jVvZj+/+Pvfnj+sr3Ne3VXFbV57oKRsrh/W N7O7tl1fX1012V2+Sptn1Tov4ea8qldpC1/rxdVtnT6A9lVxxX0/vHqo6tt1XWV508Cvv+ibsxdK /3yeZ+3v83mTt15xM4O6ter/Wv3/Gf+/evE8vV7U6fpumXXVSI+oxSpdlgDaq/olbVPvvl5uqVot s7pqqnn7LKtWV9V8vsxy1QZoDfM3WvOmru7Xqi2L64fFujcTmHbDTkerzX778qZev1+/q8ESD+sF 2EJ9w7Y8zusVfkItvUdlsq+9yfLH1svgx0T6LAnDmZfBvYQlQsaxNmp2B5ZHuZ/YzIObIoaSgTA3 /zUo4H4UDAriOMEyVwb/alSrhzX4STOYojnNFO/v0nWuLNxcgyne1d7y9mYWxzzwfRGCw5TpCrz2 D/CjtFwUuSexblgJKN1brbluwIA7TMZExGQCIQDtD6JA+IlqW3ptzBeFHP4BDpov4pJHUlmob316 nd037Zu8UkykX942rXbZW7hSDnfb1TGryrJZtvlH0DZfFeDF/7jyfO/BMxid3EbxT+Pid56II8lE oHlabGkHMnvtnWY3BhXyPScGPwaDCnVtcCMJgjTBVrT4ZAx5GMa4uNNWY/q+KdsyFlyyw9gWYczC ULiZoPRN9isqNJkPSuKFc0eEH8W5ziAXznVu35N3LXEO2X9h8nt6Z1J+9lh2OR+uPOiOsDPGLmBd NdjP0g4AehPzFRI81ABUghSWdgjrzroXZgcJQzxSZH6QMMQlFTb94LRqgzWpsOqmTZv1Z2e7Grpy HAwWajDYzjwYDNYzDwaDn3WXt05bNLkyLFx6D9Axm176DocxunvE+6vqS/6hUiXbjRESYA53i5KW inRMqQobbZohU858rpXWHh0aOKU89AgHlTT+YVCzompyXSG0hfKd3ihoSzIggZHz7etlUaANFk1n tkXjgUvezGB87msPVcP5/FVRe19SsP3nhfGMRaMltUAU7hFIsywv291CibAKMRUixf3q1+pWo2P5 buAPP+MgVVUqMj9DE/v6qsZjJeHHvn3Fsgu/QKIM2LvJ0iKHgaOJFmqWQkVdWaGZDM2gD8eQetSo rtqvRY6mKMo/8jkMQiGeuap5XxVdS20J3ajmLr3N9c8wXNVt2qq8Uoia54Df6+4U4CxroMXo1rXs yqNoriZSvfBOTsfCvYRCrsq2F14ty6re1bKiNdab6/LGSNo0aKXP1e1XGKLXlZ7GNevs9bJu2rdp 075LaxjxAhUwF21/h//mRQWRCwGqrmbeXVX/tet3LA9zCLg78x5gHngza/57n9b5zCv+XYITJ0xK UNuqLzKIcLBe0zuf6Z3yfvWqAg+HLAq1U5dYvi3M5byuVn/ClPUlosKttMwAG7J1C0lIf3nVwne4 BZPeLH/5Ul3DZBFC8G35fp2hcrTqGlr+4fHPtF57eHkza2FS8VtlZjTptZksgEsMZVGyrF7et9V8 iTMJ5Yfart0XmF3pGc43n2YlQcBYIqNoe5o13II62qdb2h1YHAecyViZppuwSgE/cd2hBT5kXRbq FG9mX2ESwY/d1FP6ah6qnd9MfdFwOPnqTIydh0LYsK2Zn9G479OFSYc7w2ZfKpT7slr7eEmDNzOT bdCdL2nwkgZ/5DQYSV/6kQwhEW2uNql8NSX9cRlL5kua/VgYxDCmUYNBWJQLY76R/WBxKhABDJxx 7UkwX4gk6gbsJv3RoZ5JeWRusj13xG6Lrj3FLIpjs8q6uZa0tfTEORMh21f8IxioV64Vw1qEHYGK 4MKTA4GuJ0xEoCKddjfO5hKEvRG09GSI8fTSZadxaaedKM1hJKIwBiZgpZOF0ANDD4o+4lpndFBB mes0uzGo0IF0T8Y4C+EOW1HGWRJxGKe4nYpyOJUUKjPBYOfgvWvPHjcZBflkTjZ5d2BQCuMwSBLu di0qM1DiAKI84lLjUbQ7MCiFx9LugNhNu0igB1E9xpRwd0BQBpnWjPayY1AheHKSMAgSBw6lcaDe DkNlOvVuoC3q7Ri0+GSM3dTbgagMRrzDXpR6GfGAh25aqEwgRJAoGBnIeJ+3jKNeN8CNQ+nXTbFi UBqPo16pdzeGcqmi3s4ILQ7TYTSTG4PSOJUXKjORF0plIoRUj38YTLV5oqahrsgfYPCZqlrg2SEy pl9rR/rtONv0WzEo/UzwMPEjN8ZIiHBjRaKEKv7t7aDFWaI0K/6tGJTLqcRQmYnEnIt/zmEaANsE do8Nz8O/A4NSGcNkJw4Oo79TD9Q4gCifR9PvwKBUnkK/A+Zs9EfCl2b1bWtqcCb67RiU/igOQ66m LPbIpDJcq0f67UDnod+OcTb67TAX+vv1hidLP+NcSulOZdRlYB9WGLHQ7cuwLau3wNQ0Q2VML+MI mYuf9VZ+un4WBUyqwb89Z1I/476IYF72JP0shhFJMmEIQH1TrZDAQCZmk7bHdeNXd2zSkSwLfJHg jAlHTBYg2jcd1Z9p9W6gE/ozWM6FidYEq1GnYcc4GosjWPtwN4Ymp6keQGUmtIU6zAARRElgdsZu DYC2F8Lt3I/9RWlGJ7NjUCHJeICTzKN8zA5D/bJT7wba8jE7Bi1+oo/Zgahf8tN8zA70//CxJJRC 7pvFj8fkuvJH+pgdh/pLDLvHfdxg6nBlKsO1evQxOxB1GjUtszNCixMfs2NQfxnymB2IyhAfswNR f5maZKiMymN2iN15DB72CLZvHWc7j9khaEpiWjOSb8egQlzCjnqVyOxA1GEGJ7PjUJnjncyOcUYn swOd0cnsQKc4mZRhqCLTDkEdU/txLLk/bW1Jaz7QyUI/DvHRAk+sQNRhjnMypd4NRL1mgr1occ6C GMbxbgzqMEMmsxNDZThuphI6NK1Wow4TT/QAKjPBA6jDiJAHyQSjURmEEDxh0cRh/zFOFoSxiCYA nepkXTvcLaJeM8FetDjHOObqzIfdatRhjnKyAGZLMCl10kMdZqoHUJkJxFCHGSBgi03MJm+JOMTJ tGbMZHYM2l3CDqEInuG57bXby+xAVOZ4L7NjnNHL7EDUM+G51SleZgc6wctCyUM9WrZDUM/ssmUo xMRHscp/D/OySHIhu8xvA6IOM/SX9rZQGeiOUT14c3e17+kS9RqVyuwYtDhnoR9KjBgHBnWYIZXZ gagM9JdwjFbt8tHN2tcY6jBTPYDKbHgAnmu4HDVCY4MlTj9q5DxeBVTQc0pqHdEg688TzimZrsCD c0rGX3Ez3nASSZ8o0n6jamIO/wxFzDEgXbRXCbXWgd3ZyhQzn7q4jmOl2VRAm9YUM5+6OKQm0NsF 2Ybi7P7zMvtn/hc9OgWjpE4EokXyrmPtahomMO7QCmEVHc4D6BDq7qpVxe6uCjXD+QhmXL0ddjIF Djkk1VTFsj8ltXGeZ9jOPyp1OTTUHQLSR6Euh4Yuh4a6dzPwMI4Eh8cK27vlVcBP2S3PGKxMM32+ rjsrBHlOCDzbhXvh6ZsqzFkheDcDjyCnqN3ykLEiyIZdCjnbbnkuBE4ddN5yPyVgIWOhmLRdvtMM AzkHBp0u4FDBgTEaj+nauzGoUKffjURHZTiIc7SDFp+MQQdkEzDGxZ22Go/DnS0YF4cpLotso2lK 3NFsOzAocZMxqFCnH9h2IFH6JjBBiw9sOzDG9Dn5GBd3tmBMn1P7uLhT+8lsQwaD19G4iaDsXSi3 h+CYwydHOYN1jMjHrQWOwLhw3r89yWmr78c5S3gQC+Hu+mhuYPAKkkidi7hwvn9g9XRTuw+j3Sg5 lHMYqsZqVdyery5x/jTjnPmRjzs6HUPccZzDUqPa0nOJ8x8wzvEVivAI+2DO4RkrLhlfOP+GnCeM wSH53QdXtja8CCbhJUb7HviNN1URzq0YG3Hec25FGud2pV95lxWJCnUtUd5lRaJzLz1Vs2LQ4nSq ZsUYd9CYGa0Y4+IYH1bt22M4eC1M2L2p070MI1gAO3b3uchezq0Y+zi3IlH6uFD6FedWJCqkW6Ie 3NvbREnUnFsxaHHKubU1YxKRcyvGuDhybtW+zXkSBXLfJqJdcQ5nIQ+PcxvGPs7heMd+JEofRAXq 13FuQ6JCEBuoX8e5DYmS2MW5DYMWp5xbWzMmUcW5DWNcXMW5rQXfk3MZ+bC84mzBmHMJxxLV7gzN yZ5O5yOl78K53Vbfk3Mcw+GZ4o6TPfR9GnMuhv7c5rsXzkdztT6LXPYvtPmnJ/SqVOP7uAWh61rU S6mG/QX0yb9z94EaI8P7AeGpHOMqVDCqgHTzHN58aq09Oj7FGxLD3vKQHVDz8BzNUdLU16Aesgvg 8kj/8kj/h3sPqPrjC/CnJ1TMwdst8c9k4N+2oN/hmv4xjxf/AwAA//8DAFBLAwQUAAYACAAAACEA txFGFeQAAAAOAQAADwAAAGRycy9kb3ducmV2LnhtbEyPwW6CQBCG7036Dptp0psuFKiUshhj2p6M SbWJ8bayIxDZWcKugG/f9dTeZjJf/vn+fDnplg3Y28aQgHAeAEMqjWqoEvCz/5ylwKyTpGRrCAXc 0MKyeHzIZabMSN847FzFfAjZTAqonesyzm1Zo5Z2bjokfzubXkvn177iqpejD9ctfwmCV65lQ/5D LTtc11hedlct4GuU4yoKP4bN5by+HffJ9rAJUYjnp2n1Dszh5P5guOt7dSi808lcSVnWCpjFcZJ4 VkAcBW/A7kgQJSGwk5/SRboAXuT8f43iFwAA//8DAFBLAQItABQABgAIAAAAIQC2gziS/gAAAOEB AAATAAAAAAAAAAAAAAAAAAAAAABbQ29udGVudF9UeXBlc10ueG1sUEsBAi0AFAAGAAgAAAAhADj9 If/WAAAAlAEAAAsAAAAAAAAAAAAAAAAALwEAAF9yZWxzLy5yZWxzUEsBAi0AFAAGAAgAAAAhALIs 6WsuDQAAFGQAAA4AAAAAAAAAAAAAAAAALgIAAGRycy9lMm9Eb2MueG1sUEsBAi0AFAAGAAgAAAAh ALcRRhXkAAAADgEAAA8AAAAAAAAAAAAAAAAAiA8AAGRycy9kb3ducmV2LnhtbFBLBQYAAAAABAAE APMAAACZEAAAAAA= ">
              <v:shape id="Rectangle 4" o:spid="_x0000_s1027" style="position:absolute;left:13714;top:57530;width:76277;height:72428;visibility:visible;mso-wrap-style:square;v-text-anchor:middle" coordsize="7627620,38741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K1cmyQAAAOIAAAAPAAAAZHJzL2Rvd25yZXYueG1sRI/LbsIw EEX3lfgHa5C6K3ahoJBiEAJaEDseC7obxdMkSjyOYhfSv8cLJJZX96UzW3S2FldqfelYw/tAgSDO nCk513A+fb0lIHxANlg7Jg3/5GEx773MMDXuxge6HkMu4gj7FDUUITSplD4ryKIfuIY4er+utRii bHNpWrzFcVvLoVITabHk+FBgQ6uCsur4ZzVMNz/bj+9uXe2rrR3t1wencHPR+rXfLT9BBOrCM/xo 74yGJBmOlRpNIkREijgg53cAAAD//wMAUEsBAi0AFAAGAAgAAAAhANvh9svuAAAAhQEAABMAAAAA AAAAAAAAAAAAAAAAAFtDb250ZW50X1R5cGVzXS54bWxQSwECLQAUAAYACAAAACEAWvQsW78AAAAV AQAACwAAAAAAAAAAAAAAAAAfAQAAX3JlbHMvLnJlbHNQSwECLQAUAAYACAAAACEAOCtXJskAAADi AAAADwAAAAAAAAAAAAAAAAAHAgAAZHJzL2Rvd25yZXYueG1sUEsFBgAAAAADAAMAtwAAAP0CAAAA AA== " path="m,l7483241,3874135r144379,l,3874135,,xe" fillcolor="#81d319 [3214]" stroked="f" strokeweight="1pt">
                <v:fill color2="#dceefc [980]" colors="0 #81d319;13107f #81d319;49807f #11b2eb" focus="100%" type="gradient"/>
                <v:stroke joinstyle="miter"/>
                <v:path arrowok="t" o:connecttype="custom" o:connectlocs="0,0;7483241,7242743;7627620,7242743;0,7242743;0,0" o:connectangles="0,0,0,0,0"/>
              </v:shape>
              <v:rect id="Rectangle 955119477" o:spid="_x0000_s1028" style="position:absolute;left:43521;top:50483;width:6978;height:94020;rotation:-3001387fd;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SLzYxwAAAOIAAAAPAAAAZHJzL2Rvd25yZXYueG1sRI/NasMw EITvgb6D2EJvieSSXzdKSBMCvTbxAyzWxja1VsZSZefto0Chx2FmvmG2+9G2IlLvG8caspkCQVw6 03Clobiep2sQPiAbbB2Thjt52O9eJlvMjRv4m+IlVCJB2OeooQ6hy6X0ZU0W/cx1xMm7ud5iSLKv pOlxSHDbynelltJiw2mhxo6ONZU/l1+roZpbFe/lcj2oU1R0+DzGomi0fnsdDx8gAo3hP/zX/jIa NotFlm3mqxU8L6U7IHcPAAAA//8DAFBLAQItABQABgAIAAAAIQDb4fbL7gAAAIUBAAATAAAAAAAA AAAAAAAAAAAAAABbQ29udGVudF9UeXBlc10ueG1sUEsBAi0AFAAGAAgAAAAhAFr0LFu/AAAAFQEA AAsAAAAAAAAAAAAAAAAAHwEAAF9yZWxzLy5yZWxzUEsBAi0AFAAGAAgAAAAhAMRIvNjHAAAA4gAA AA8AAAAAAAAAAAAAAAAABwIAAGRycy9kb3ducmV2LnhtbFBLBQYAAAAAAwADALcAAAD7AgAAAAA= " fillcolor="#81d319 [3214]" stroked="f" strokeweight="1pt">
                <v:fill color2="#dceefc [980]" colors="0 #81d319;28180f #0070c0;60948f #dceffd" focus="100%" type="gradient"/>
              </v:rect>
              <v:shape id="Rectangle 6" o:spid="_x0000_s1029" style="position:absolute;left:16587;top:48868;width:13753;height:31034;rotation:2713304fd;visibility:visible;mso-wrap-style:square;v-text-anchor:middle" coordsize="1375818,298633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aoyQAAAOIAAAAPAAAAZHJzL2Rvd25yZXYueG1sRI9Ba8JA FITvBf/D8oTe6q4SjKSuEkql4k3Nxdsj+5oEs29DdtXor3eFQo/DzHzDLNeDbcWVet841jCdKBDE pTMNVxqK4+ZjAcIHZIOtY9JwJw/r1ehtiZlxN97T9RAqESHsM9RQh9BlUvqyJot+4jri6P263mKI sq+k6fEW4baVM6Xm0mLDcaHGjr5qKs+Hi9WwuB93+59Hmn9vN7P8MhRFez4prd/HQ/4JItAQ/sN/ 7a3RkCYqUWkyn8LrUrwDcvUEAAD//wMAUEsBAi0AFAAGAAgAAAAhANvh9svuAAAAhQEAABMAAAAA AAAAAAAAAAAAAAAAAFtDb250ZW50X1R5cGVzXS54bWxQSwECLQAUAAYACAAAACEAWvQsW78AAAAV AQAACwAAAAAAAAAAAAAAAAAfAQAAX3JlbHMvLnJlbHNQSwECLQAUAAYACAAAACEA//sGqMkAAADi AAAADwAAAAAAAAAAAAAAAAAHAgAAZHJzL2Rvd25yZXYueG1sUEsFBgAAAAADAAMAtwAAAP0CAAAA AA== " path="m642601,r733217,742347l834801,2986337,,2160645v5680,-64217,169466,113240,175146,49023l642601,xe" fillcolor="#0070c0 [3215]" stroked="f" strokeweight="1pt">
                <v:stroke joinstyle="miter"/>
                <v:path arrowok="t" o:connecttype="custom" o:connectlocs="642384,0;1375354,771446;834519,3103397;0,2245339;175087,2296284;642384,0" o:connectangles="0,0,0,0,0,0"/>
              </v:shape>
              <v:shape id="Rectangle 5" o:spid="_x0000_s1030" style="position:absolute;left:13733;top:38019;width:24228;height:21677;rotation:1232964fd;visibility:visible;mso-wrap-style:square;v-text-anchor:middle" coordsize="2397546,31444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jjoDywAAAOIAAAAPAAAAZHJzL2Rvd25yZXYueG1sRI9BS8NA FITvBf/D8gQvxW6MJI2x21JSCz3W2EO9PbLPJJp9G7Nrm/57Vyh4HGbmG2axGk0nTjS41rKCh1kE griyuuVaweFte5+BcB5ZY2eZFFzIwWp5M1lgru2ZX+lU+loECLscFTTe97mUrmrIoJvZnjh4H3Yw 6IMcaqkHPAe46WQcRak02HJYaLCnoqHqq/wxCtbvFX5PX+Yb3Hzuk6LwOjm2T0rd3Y7rZxCeRv8f vrZ3WkGcZvPHOEsT+LsU7oBc/gIAAP//AwBQSwECLQAUAAYACAAAACEA2+H2y+4AAACFAQAAEwAA AAAAAAAAAAAAAAAAAAAAW0NvbnRlbnRfVHlwZXNdLnhtbFBLAQItABQABgAIAAAAIQBa9CxbvwAA ABUBAAALAAAAAAAAAAAAAAAAAB8BAABfcmVscy8ucmVsc1BLAQItABQABgAIAAAAIQB0jjoDywAA AOIAAAAPAAAAAAAAAAAAAAAAAAcCAABkcnMvZG93bnJldi54bWxQSwUGAAAAAAMAAwC3AAAA/wIA AAAA " path="m,l1966207,1230758r431339,1913660l,1611630,,xe" fillcolor="#8bc9f7 [3204]" stroked="f" strokeweight="1pt">
                <v:stroke joinstyle="miter"/>
                <v:path arrowok="t" o:connecttype="custom" o:connectlocs="0,0;1986905,848477;2422785,2167742;0,1111048;0,0" o:connectangles="0,0,0,0,0"/>
              </v:shape>
            </v:group>
          </w:pict>
        </mc:Fallback>
      </mc:AlternateContent>
    </w:r>
    <w:r>
      <w:rPr>
        <w:noProof/>
      </w:rPr>
      <mc:AlternateContent>
        <mc:Choice Requires="wps">
          <w:drawing>
            <wp:anchor distT="0" distB="0" distL="114300" distR="114300" simplePos="0" relativeHeight="251658243" behindDoc="0" locked="0" layoutInCell="1" allowOverlap="1" wp14:anchorId="7AED6F9B" wp14:editId="4F228CAA">
              <wp:simplePos x="0" y="0"/>
              <wp:positionH relativeFrom="column">
                <wp:posOffset>4876800</wp:posOffset>
              </wp:positionH>
              <wp:positionV relativeFrom="paragraph">
                <wp:posOffset>-2084705</wp:posOffset>
              </wp:positionV>
              <wp:extent cx="2914478" cy="3990235"/>
              <wp:effectExtent l="0" t="0" r="635" b="0"/>
              <wp:wrapNone/>
              <wp:docPr id="3" name="Rectangle 3"/>
              <wp:cNvGraphicFramePr/>
              <a:graphic xmlns:a="http://schemas.openxmlformats.org/drawingml/2006/main">
                <a:graphicData uri="http://schemas.microsoft.com/office/word/2010/wordprocessingShape">
                  <wps:wsp>
                    <wps:cNvSpPr/>
                    <wps:spPr>
                      <a:xfrm rot="10800000">
                        <a:off x="0" y="0"/>
                        <a:ext cx="2914478" cy="3990235"/>
                      </a:xfrm>
                      <a:custGeom>
                        <a:avLst/>
                        <a:gdLst>
                          <a:gd name="connsiteX0" fmla="*/ 0 w 2914650"/>
                          <a:gd name="connsiteY0" fmla="*/ 0 h 2209800"/>
                          <a:gd name="connsiteX1" fmla="*/ 2914650 w 2914650"/>
                          <a:gd name="connsiteY1" fmla="*/ 0 h 2209800"/>
                          <a:gd name="connsiteX2" fmla="*/ 2914650 w 2914650"/>
                          <a:gd name="connsiteY2" fmla="*/ 2209800 h 2209800"/>
                          <a:gd name="connsiteX3" fmla="*/ 0 w 2914650"/>
                          <a:gd name="connsiteY3" fmla="*/ 2209800 h 2209800"/>
                          <a:gd name="connsiteX4" fmla="*/ 0 w 2914650"/>
                          <a:gd name="connsiteY4" fmla="*/ 0 h 2209800"/>
                          <a:gd name="connsiteX0" fmla="*/ 0 w 2914650"/>
                          <a:gd name="connsiteY0" fmla="*/ 0 h 2209800"/>
                          <a:gd name="connsiteX1" fmla="*/ 2914650 w 2914650"/>
                          <a:gd name="connsiteY1" fmla="*/ 0 h 2209800"/>
                          <a:gd name="connsiteX2" fmla="*/ 2914650 w 2914650"/>
                          <a:gd name="connsiteY2" fmla="*/ 2209800 h 2209800"/>
                          <a:gd name="connsiteX3" fmla="*/ 0 w 2914650"/>
                          <a:gd name="connsiteY3" fmla="*/ 1619250 h 2209800"/>
                          <a:gd name="connsiteX4" fmla="*/ 0 w 2914650"/>
                          <a:gd name="connsiteY4" fmla="*/ 0 h 22098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2495550 h 3086100"/>
                          <a:gd name="connsiteX4" fmla="*/ 0 w 2914650"/>
                          <a:gd name="connsiteY4" fmla="*/ 0 h 30861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2019300 h 3086100"/>
                          <a:gd name="connsiteX4" fmla="*/ 0 w 2914650"/>
                          <a:gd name="connsiteY4" fmla="*/ 0 h 30861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1733550 h 3086100"/>
                          <a:gd name="connsiteX4" fmla="*/ 0 w 2914650"/>
                          <a:gd name="connsiteY4" fmla="*/ 0 h 3086100"/>
                          <a:gd name="connsiteX0" fmla="*/ 0 w 2914650"/>
                          <a:gd name="connsiteY0" fmla="*/ 0 h 3333750"/>
                          <a:gd name="connsiteX1" fmla="*/ 2914650 w 2914650"/>
                          <a:gd name="connsiteY1" fmla="*/ 1123950 h 3333750"/>
                          <a:gd name="connsiteX2" fmla="*/ 2914650 w 2914650"/>
                          <a:gd name="connsiteY2" fmla="*/ 3333750 h 3333750"/>
                          <a:gd name="connsiteX3" fmla="*/ 0 w 2914650"/>
                          <a:gd name="connsiteY3" fmla="*/ 1981200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981200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766119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613105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914218 h 3333750"/>
                          <a:gd name="connsiteX4" fmla="*/ 0 w 2914650"/>
                          <a:gd name="connsiteY4" fmla="*/ 0 h 3333750"/>
                          <a:gd name="connsiteX0" fmla="*/ 0 w 2914650"/>
                          <a:gd name="connsiteY0" fmla="*/ 0 h 3917156"/>
                          <a:gd name="connsiteX1" fmla="*/ 2914650 w 2914650"/>
                          <a:gd name="connsiteY1" fmla="*/ 1390650 h 3917156"/>
                          <a:gd name="connsiteX2" fmla="*/ 2914650 w 2914650"/>
                          <a:gd name="connsiteY2" fmla="*/ 3917156 h 3917156"/>
                          <a:gd name="connsiteX3" fmla="*/ 0 w 2914650"/>
                          <a:gd name="connsiteY3" fmla="*/ 1914218 h 3917156"/>
                          <a:gd name="connsiteX4" fmla="*/ 0 w 2914650"/>
                          <a:gd name="connsiteY4" fmla="*/ 0 h 3917156"/>
                          <a:gd name="connsiteX0" fmla="*/ 0 w 2914650"/>
                          <a:gd name="connsiteY0" fmla="*/ 0 h 3917156"/>
                          <a:gd name="connsiteX1" fmla="*/ 2914650 w 2914650"/>
                          <a:gd name="connsiteY1" fmla="*/ 1862932 h 3917156"/>
                          <a:gd name="connsiteX2" fmla="*/ 2914650 w 2914650"/>
                          <a:gd name="connsiteY2" fmla="*/ 3917156 h 3917156"/>
                          <a:gd name="connsiteX3" fmla="*/ 0 w 2914650"/>
                          <a:gd name="connsiteY3" fmla="*/ 1914218 h 3917156"/>
                          <a:gd name="connsiteX4" fmla="*/ 0 w 2914650"/>
                          <a:gd name="connsiteY4" fmla="*/ 0 h 3917156"/>
                          <a:gd name="connsiteX0" fmla="*/ 0 w 2914650"/>
                          <a:gd name="connsiteY0" fmla="*/ 0 h 4556125"/>
                          <a:gd name="connsiteX1" fmla="*/ 2914650 w 2914650"/>
                          <a:gd name="connsiteY1" fmla="*/ 2501901 h 4556125"/>
                          <a:gd name="connsiteX2" fmla="*/ 2914650 w 2914650"/>
                          <a:gd name="connsiteY2" fmla="*/ 4556125 h 4556125"/>
                          <a:gd name="connsiteX3" fmla="*/ 0 w 2914650"/>
                          <a:gd name="connsiteY3" fmla="*/ 2553187 h 4556125"/>
                          <a:gd name="connsiteX4" fmla="*/ 0 w 2914650"/>
                          <a:gd name="connsiteY4" fmla="*/ 0 h 4556125"/>
                          <a:gd name="connsiteX0" fmla="*/ 0 w 2914650"/>
                          <a:gd name="connsiteY0" fmla="*/ 0 h 4556125"/>
                          <a:gd name="connsiteX1" fmla="*/ 2914650 w 2914650"/>
                          <a:gd name="connsiteY1" fmla="*/ 2501901 h 4556125"/>
                          <a:gd name="connsiteX2" fmla="*/ 2914650 w 2914650"/>
                          <a:gd name="connsiteY2" fmla="*/ 4556125 h 4556125"/>
                          <a:gd name="connsiteX3" fmla="*/ 0 w 2914650"/>
                          <a:gd name="connsiteY3" fmla="*/ 2108687 h 4556125"/>
                          <a:gd name="connsiteX4" fmla="*/ 0 w 2914650"/>
                          <a:gd name="connsiteY4" fmla="*/ 0 h 4556125"/>
                          <a:gd name="connsiteX0" fmla="*/ 0 w 2914650"/>
                          <a:gd name="connsiteY0" fmla="*/ 0 h 5012322"/>
                          <a:gd name="connsiteX1" fmla="*/ 2914650 w 2914650"/>
                          <a:gd name="connsiteY1" fmla="*/ 2958098 h 5012322"/>
                          <a:gd name="connsiteX2" fmla="*/ 2914650 w 2914650"/>
                          <a:gd name="connsiteY2" fmla="*/ 5012322 h 5012322"/>
                          <a:gd name="connsiteX3" fmla="*/ 0 w 2914650"/>
                          <a:gd name="connsiteY3" fmla="*/ 2564884 h 5012322"/>
                          <a:gd name="connsiteX4" fmla="*/ 0 w 2914650"/>
                          <a:gd name="connsiteY4" fmla="*/ 0 h 5012322"/>
                          <a:gd name="connsiteX0" fmla="*/ 0 w 2914651"/>
                          <a:gd name="connsiteY0" fmla="*/ 0 h 5012322"/>
                          <a:gd name="connsiteX1" fmla="*/ 2914651 w 2914651"/>
                          <a:gd name="connsiteY1" fmla="*/ 3324551 h 5012322"/>
                          <a:gd name="connsiteX2" fmla="*/ 2914650 w 2914651"/>
                          <a:gd name="connsiteY2" fmla="*/ 5012322 h 5012322"/>
                          <a:gd name="connsiteX3" fmla="*/ 0 w 2914651"/>
                          <a:gd name="connsiteY3" fmla="*/ 2564884 h 5012322"/>
                          <a:gd name="connsiteX4" fmla="*/ 0 w 2914651"/>
                          <a:gd name="connsiteY4" fmla="*/ 0 h 5012322"/>
                          <a:gd name="connsiteX0" fmla="*/ 0 w 2914652"/>
                          <a:gd name="connsiteY0" fmla="*/ 0 h 5012322"/>
                          <a:gd name="connsiteX1" fmla="*/ 2914652 w 2914652"/>
                          <a:gd name="connsiteY1" fmla="*/ 3429840 h 5012322"/>
                          <a:gd name="connsiteX2" fmla="*/ 2914650 w 2914652"/>
                          <a:gd name="connsiteY2" fmla="*/ 5012322 h 5012322"/>
                          <a:gd name="connsiteX3" fmla="*/ 0 w 2914652"/>
                          <a:gd name="connsiteY3" fmla="*/ 2564884 h 5012322"/>
                          <a:gd name="connsiteX4" fmla="*/ 0 w 2914652"/>
                          <a:gd name="connsiteY4" fmla="*/ 0 h 5012322"/>
                          <a:gd name="connsiteX0" fmla="*/ 0 w 2914652"/>
                          <a:gd name="connsiteY0" fmla="*/ 0 h 5819499"/>
                          <a:gd name="connsiteX1" fmla="*/ 2914652 w 2914652"/>
                          <a:gd name="connsiteY1" fmla="*/ 4237017 h 5819499"/>
                          <a:gd name="connsiteX2" fmla="*/ 2914650 w 2914652"/>
                          <a:gd name="connsiteY2" fmla="*/ 5819499 h 5819499"/>
                          <a:gd name="connsiteX3" fmla="*/ 0 w 2914652"/>
                          <a:gd name="connsiteY3" fmla="*/ 3372061 h 5819499"/>
                          <a:gd name="connsiteX4" fmla="*/ 0 w 2914652"/>
                          <a:gd name="connsiteY4" fmla="*/ 0 h 58194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14652" h="5819499">
                            <a:moveTo>
                              <a:pt x="0" y="0"/>
                            </a:moveTo>
                            <a:lnTo>
                              <a:pt x="2914652" y="4237017"/>
                            </a:lnTo>
                            <a:cubicBezTo>
                              <a:pt x="2914652" y="4799607"/>
                              <a:pt x="2914650" y="5256909"/>
                              <a:pt x="2914650" y="5819499"/>
                            </a:cubicBezTo>
                            <a:lnTo>
                              <a:pt x="0" y="3372061"/>
                            </a:lnTo>
                            <a:lnTo>
                              <a:pt x="0" y="0"/>
                            </a:lnTo>
                            <a:close/>
                          </a:path>
                        </a:pathLst>
                      </a:custGeom>
                      <a:gradFill>
                        <a:gsLst>
                          <a:gs pos="67000">
                            <a:schemeClr val="bg2"/>
                          </a:gs>
                          <a:gs pos="0">
                            <a:schemeClr val="tx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16CF96" id="Rectangle 3" o:spid="_x0000_s1026" style="position:absolute;margin-left:384pt;margin-top:-164.15pt;width:229.5pt;height:314.2pt;rotation:180;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2914652,58194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7TnOUgYAAFEsAAAOAAAAZHJzL2Uyb0RvYy54bWzsWl2PmzgUfV9p/wPicaVtMF+BUTPVbKuu Vuq2o51ZtX30EJMgAWaxM8n01++1DcSkAWdKp1JHmYcRYN977HN8DYHz8tWuyK17UrOMlgsbvXBs i5QJXWblamH/e/v298i2GMflEue0JAv7gTD71eWvv7zcVhfEpWuaL0ltQZKSXWyrhb3mvLqYzViy JgVmL2hFSmhMaV1gDqf1aras8RayF/nMdZxwtqX1sqppQhiDq29Uo30p86cpSfiHNGWEW/nChrFx +b+W/+/E/9nlS3yxqnG1zpJmGPgbRlHgrATQLtUbzLG1qbOvUhVZUlNGU/4iocWMpmmWEDkHmA1y DmZzs8YVkXMBcljV0cS+X9rk/f1NdV0DDduKXTA4FLPYpXVh1RTYQk7kiD85ORiutZPcPXTckR23 Erjoxsj356B2Am1eHDuuFwh2ZyqbyJpsGP+T0EIc4/t3jCvyl3AkqVtaJS5gjSS0LFnGyScQLC1y 0OO3meVYW0tghEEr2mH3z/3ua8t1nRhG32h82P0T0rI3mc0YepBjGTHcb8HoBak5mJE8DekErvTu DU9mDP9xGP3uRq768p3VHlu7unyPVBuFKHaDE9ZuXz6jHv3uT62250QhesLajuah5wiSDEC9WlXb k3kT0YOa/GakCZK7fhwEUnLDbPoaPlpyQ/aJBW7Iru/M37SdPy/JHRSftIDPkj+XKkdzz3sGVe55 3nzwGW/6QxtCrhervXAcSd+kT95P9CBIL2YidvZxpAk7O4ojBD+DzBhTy3x8BlN39vHsk3d25MUO /G4ws6TLd9Z8XJWz5s0vU6Dp6et8HoYIxeYVfK7z51PnIfKQE5w1P3xz81m/ITy3vR35Lop+ds1j NEdB+GQv3jTNx5Gm389VfqHHONKkZ7hO83GMqXv7ePap9/Px7HrJnvxkpQehKHRjzzUrcda8e2Nu XLUTNfeDIESufM0PXz4Ot+npv9XgNSWKHQSaG5Ama97kNyNNqHM3CDwUzc0YE+vcwNVZ86Y+fojm 8P0s/Ok1hzJ0Pdd9svu5GwcRfKqDyjAgTa7zJr8ZaVKdh34U+WaMiXVu4Op4naMBEb/6eGrIrt+a 1f0cdd89BjH0IM9zoQDF3m5AGtN8EEkPmqj5IIa+RNxgkuaDGP0lYuTquOZDhTtdc7fTfBCjp7nv xpEv3sNN0HwQ6TtqPojxHTUfxPjBmkco9uN4YFs48gz3SM1915s7SDz1BONIunyHvxAGudKDmvxm JF3E/cfzQQy9O7zpc51Q7lrjs+mL2H5JHcTod+9xBQaaVWuRwevWNZPsysY2A0cWFm4r5dGpKBMe Hd1DA4ac9hRKXnlyIEpacsaDoXj1YLlNwXhOCwZt9GA595ODgXQ92HvUsIFNPdjXg9UIGu5q8IcJ Z1gunWHctsAZVtsWOMPuVEFUmAvKBVXi0Noqo1MYwOTWC7td0qK9oPfklsqe/MAlBZj71rzUe6mV rqhqSqUZbdsv2dxlyR/ky2DUPI5DZ96MV0I35SNZCODWFDtNfVdfN++XsWCmh9WOQEXBvQVIbQrg YIzHerYrrW1LcsqIWnyCSukM6+iV2Ht3GBjylm+zPBdsrlgjwIpZsLgXdjhv/WjSJUhe57V1j0HF u1W7xlZMRaoAVRgHnfnueGfx1fxoAE4SUnIkjXD5pvibLhWq6N94zOAyuA3VZTHIloIOWk5aDA7m 280rz5oCDnwRAzyzBOdkCea7hmadjlzWbUkFPYpNcWW2d+/JI/6QE0FBXv5DUitbCoOeHHk3FDVK fVJsjZdEXQ7kOFT6LkKOWiYUmVPA73IrVrqe/dwqTdNfhBLpy+yCR9lWwV2ERKYl74KLrKT1sZnl IFWDrPq3JClqBEt3dPlwXSufo2C9St5mNePvMOPXuAbbIVwEayv/AP/SnELtQ4nLIyh+Wn85dl30 B3cmtNrWFmylC5v9t8E1sa38rxIWr3BJQlouT/wA7iaw6egtd3pLuSleU1jZsA/D6OSh6M/z9jCt afERHLBXAhWacJkANuz3HLYxdfKawzk0gYc2IVdX8hi8p1B678qbKhHJBasVzPx29xHXlSUOFzYH Z+d72lpQ945NWLr7viKypFcbTtNM2DnlOlS8NifgW5ULp/HYCmOsfi577Z3Al/8DAAD//wMAUEsD BBQABgAIAAAAIQAr3oQA5AAAAA0BAAAPAAAAZHJzL2Rvd25yZXYueG1sTI9RS8MwFIXfBf9DuIJv W7JWu1KbDhHrQBhoN4W9ZU1sis1NSbKt/nuzJ3089xzO/U65msxATsr53iKHxZwBUdha2WPHYbet ZzkQHwRKMVhUHH6Uh1V1fVWKQtozvqtTEzoSS9AXgoMOYSwo9a1WRvi5HRVG78s6I0KUrqPSiXMs NwNNGMuoET3GD1qM6kmr9rs5Gg7N5u7+Navf3P7lea3rT4kf+27N+e3N9PgAJKgp/IXhgh/RoYpM B3tE6cnAYZnlcUvgMEuTPAVyiSTJMt4OHFLGFkCrkv5fUf0CAAD//wMAUEsBAi0AFAAGAAgAAAAh ALaDOJL+AAAA4QEAABMAAAAAAAAAAAAAAAAAAAAAAFtDb250ZW50X1R5cGVzXS54bWxQSwECLQAU AAYACAAAACEAOP0h/9YAAACUAQAACwAAAAAAAAAAAAAAAAAvAQAAX3JlbHMvLnJlbHNQSwECLQAU AAYACAAAACEABO05zlIGAABRLAAADgAAAAAAAAAAAAAAAAAuAgAAZHJzL2Uyb0RvYy54bWxQSwEC LQAUAAYACAAAACEAK96EAOQAAAANAQAADwAAAAAAAAAAAAAAAACsCAAAZHJzL2Rvd25yZXYueG1s UEsFBgAAAAAEAAQA8wAAAL0JAAAAAA== " path="m,l2914652,4237017v,562590,-2,1019892,-2,1582482l,3372061,,xe" fillcolor="#0070c0 [3215]" stroked="f" strokeweight="1pt">
              <v:fill color2="#dceefc [980]" colors="0 #0070c0;43909f #81d319;60948f #dceffd" focus="100%" type="gradient"/>
              <v:stroke joinstyle="miter"/>
              <v:path arrowok="t" o:connecttype="custom" o:connectlocs="0,0;2914478,2905180;2914476,3990235;0,2312109;0,0" o:connectangles="0,0,0,0,0"/>
            </v:shape>
          </w:pict>
        </mc:Fallback>
      </mc:AlternateContent>
    </w:r>
    <w:r>
      <w:rPr>
        <w:noProof/>
      </w:rPr>
      <mc:AlternateContent>
        <mc:Choice Requires="wps">
          <w:drawing>
            <wp:anchor distT="0" distB="0" distL="114300" distR="114300" simplePos="0" relativeHeight="251658244" behindDoc="0" locked="0" layoutInCell="1" allowOverlap="1" wp14:anchorId="2B4AEF0A" wp14:editId="12DD8F04">
              <wp:simplePos x="0" y="0"/>
              <wp:positionH relativeFrom="column">
                <wp:posOffset>4743450</wp:posOffset>
              </wp:positionH>
              <wp:positionV relativeFrom="paragraph">
                <wp:posOffset>-1085850</wp:posOffset>
              </wp:positionV>
              <wp:extent cx="2838281" cy="2095354"/>
              <wp:effectExtent l="0" t="0" r="0" b="0"/>
              <wp:wrapNone/>
              <wp:docPr id="4" name="Right Triangle 1"/>
              <wp:cNvGraphicFramePr/>
              <a:graphic xmlns:a="http://schemas.openxmlformats.org/drawingml/2006/main">
                <a:graphicData uri="http://schemas.microsoft.com/office/word/2010/wordprocessingShape">
                  <wps:wsp>
                    <wps:cNvSpPr/>
                    <wps:spPr>
                      <a:xfrm rot="442957" flipH="1" flipV="1">
                        <a:off x="0" y="0"/>
                        <a:ext cx="2838281" cy="2095354"/>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BEE142"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373.5pt;margin-top:-85.5pt;width:223.5pt;height:165pt;rotation:483827fd;flip:x y;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eMQRfwIAAFMFAAAOAAAAZHJzL2Uyb0RvYy54bWysVE1vGyEQvVfqf0Dcm91s7Maxso6sRGkr RUnUpM2ZsOBFYhkK2Gv312eA9cZqoh6qckDDfDxmhjecX2w7TTbCeQWmpsdHJSXCcGiUWdX0x+P1 pxklPjDTMA1G1HQnPL1YfPxw3tu5qKAF3QhHEMT4eW9r2oZg50XheSs65o/ACoNGCa5jAY9uVTSO 9Yje6aIqy89FD66xDrjwHrVX2UgXCV9KwcOdlF4EomuKuYW0u7Q/x71YnLP5yjHbKj6kwf4hi44p g5eOUFcsMLJ26g1Up7gDDzIccegKkFJxkWrAao7LP6p5aJkVqRZsjrdjm/z/g+W3mwd777ANvfVz j2KsYitdRxxgtyaT6mx6SonUyn7FB87SzyhFRyyAbFM3d2M3xTYQjspqdjKrZhjB0VaVZ9OT6ST2 u8j4Mdw6H74I6EgUaurCo1PMrHQsms3Z5saHHLB3jGpt4m7gWmmdrVFTvOafpLDTInt/F5KoJiaU UBO1xKV2ZMOQFIxzYUKuxresEVk9LXEN2Y4RKXdtEDAiS7x/xB4AIm3fYucsB/8YKhIzx+Dyb4nl 4DEi3QwmjMGdMuDeA9BY1XBz9t83KbcmdukZmt29yy+N0+Etv1b4EjfMh3vmcBBQicMd7nCTGvqa wiBR0oL7/Z4++iM/0UpJj4NVU/9rzZygRH8zyNyz48kkTmI6TKanFR7coeX50GLW3SXgMyGNMLsk Rv+g96J00D3hH7CMt6KJGY5315QHtz9chjzw+ItwsVwmN5w+y8KNebB8z+XIscftE3N2oGNAJt/C fgjf8DH7xvcwsFwHkCqR9bWvQ79xchNxhl8mfg2H5+T1+hcuXgAAAP//AwBQSwMEFAAGAAgAAAAh AGoyb53iAAAADQEAAA8AAABkcnMvZG93bnJldi54bWxMj81OwzAQhO9IvIO1SNxaJ6UhNMSpEIIL F9pS1KuTLEnUeB3Fzg88PdsT3L7RjmZn0u1sWjFi7xpLCsJlAAKpsGVDlYLjx+viAYTzmkrdWkIF 3+hgm11fpTop7UR7HA++EhxCLtEKau+7REpX1Gi0W9oOiW9ftjfas+wrWfZ64nDTylUQ3EujG+IP te7wucbifBiMgv35bRiPq9OLfs8/x5/TLprcXaTU7c389AjC4+z/zHCpz9Uh4065Hah0olUQr2Pe 4hUswjhkuljCzZopZ4o2Acgslf9XZL8AAAD//wMAUEsBAi0AFAAGAAgAAAAhALaDOJL+AAAA4QEA ABMAAAAAAAAAAAAAAAAAAAAAAFtDb250ZW50X1R5cGVzXS54bWxQSwECLQAUAAYACAAAACEAOP0h /9YAAACUAQAACwAAAAAAAAAAAAAAAAAvAQAAX3JlbHMvLnJlbHNQSwECLQAUAAYACAAAACEAXHjE EX8CAABTBQAADgAAAAAAAAAAAAAAAAAuAgAAZHJzL2Uyb0RvYy54bWxQSwECLQAUAAYACAAAACEA ajJvneIAAAANAQAADwAAAAAAAAAAAAAAAADZBAAAZHJzL2Rvd25yZXYueG1sUEsFBgAAAAAEAAQA 8wAAAOgFAAAAAA== " fillcolor="#8bc9f7 [3204]"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4258"/>
    </w:tblGrid>
    <w:tr w:rsidR="0042588A" w14:paraId="01CA6DD1" w14:textId="77777777" w:rsidTr="00AE4047">
      <w:tc>
        <w:tcPr>
          <w:tcW w:w="5949" w:type="dxa"/>
          <w:vAlign w:val="center"/>
        </w:tcPr>
        <w:p w14:paraId="0A94FFCC" w14:textId="77777777" w:rsidR="0042588A" w:rsidRPr="00B9106A" w:rsidRDefault="0042588A" w:rsidP="00B00533">
          <w:pPr>
            <w:pStyle w:val="Header"/>
            <w:rPr>
              <w:rStyle w:val="Strong"/>
              <w:sz w:val="36"/>
              <w:szCs w:val="32"/>
            </w:rPr>
          </w:pPr>
          <w:r w:rsidRPr="00B9106A">
            <w:rPr>
              <w:rStyle w:val="Strong"/>
              <w:sz w:val="36"/>
              <w:szCs w:val="32"/>
            </w:rPr>
            <w:t>Support Plan</w:t>
          </w:r>
        </w:p>
        <w:p w14:paraId="1125F70D" w14:textId="6FD555E4" w:rsidR="0042588A" w:rsidRPr="00F76709" w:rsidRDefault="009672DE" w:rsidP="00B00533">
          <w:pPr>
            <w:pStyle w:val="Header"/>
            <w:rPr>
              <w:rStyle w:val="Strong"/>
              <w:b w:val="0"/>
              <w:bCs w:val="0"/>
              <w:szCs w:val="20"/>
            </w:rPr>
          </w:pPr>
          <w:r>
            <w:rPr>
              <w:rStyle w:val="Strong"/>
              <w:b w:val="0"/>
              <w:bCs w:val="0"/>
              <w:szCs w:val="20"/>
            </w:rPr>
            <w:t>Diligent Supports</w:t>
          </w:r>
        </w:p>
        <w:p w14:paraId="78835B33" w14:textId="77777777" w:rsidR="0042588A" w:rsidRPr="00B9106A" w:rsidRDefault="0042588A" w:rsidP="00B00533">
          <w:pPr>
            <w:pStyle w:val="Header"/>
            <w:rPr>
              <w:rStyle w:val="Strong"/>
              <w:szCs w:val="20"/>
            </w:rPr>
          </w:pPr>
        </w:p>
      </w:tc>
      <w:tc>
        <w:tcPr>
          <w:tcW w:w="4258" w:type="dxa"/>
        </w:tcPr>
        <w:p w14:paraId="624EBD8B" w14:textId="77777777" w:rsidR="0042588A" w:rsidRDefault="0042588A" w:rsidP="00B00533">
          <w:pPr>
            <w:pStyle w:val="Header"/>
            <w:jc w:val="right"/>
            <w:rPr>
              <w:rStyle w:val="Strong"/>
              <w:sz w:val="28"/>
              <w:szCs w:val="28"/>
            </w:rPr>
          </w:pPr>
        </w:p>
      </w:tc>
    </w:tr>
  </w:tbl>
  <w:p w14:paraId="4DE3A91E" w14:textId="77777777" w:rsidR="0042588A" w:rsidRDefault="0042588A" w:rsidP="001A2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401"/>
    </w:tblGrid>
    <w:tr w:rsidR="00A6696D" w14:paraId="186ED38D" w14:textId="77777777" w:rsidTr="00440073">
      <w:tc>
        <w:tcPr>
          <w:tcW w:w="5949" w:type="dxa"/>
          <w:vAlign w:val="center"/>
        </w:tcPr>
        <w:p w14:paraId="7808B120" w14:textId="0E77A619" w:rsidR="00B9106A" w:rsidRPr="00B9106A" w:rsidRDefault="00B9106A" w:rsidP="00B9106A">
          <w:pPr>
            <w:pStyle w:val="Header"/>
            <w:rPr>
              <w:rStyle w:val="Strong"/>
              <w:sz w:val="36"/>
              <w:szCs w:val="32"/>
            </w:rPr>
          </w:pPr>
          <w:r w:rsidRPr="00B9106A">
            <w:rPr>
              <w:rStyle w:val="Strong"/>
              <w:sz w:val="36"/>
              <w:szCs w:val="32"/>
            </w:rPr>
            <w:t>Support Plan</w:t>
          </w:r>
        </w:p>
        <w:p w14:paraId="425E9C47" w14:textId="7D6CE349" w:rsidR="00A6696D" w:rsidRDefault="009672DE" w:rsidP="00B9106A">
          <w:pPr>
            <w:pStyle w:val="Header"/>
            <w:rPr>
              <w:rStyle w:val="Strong"/>
              <w:szCs w:val="20"/>
            </w:rPr>
          </w:pPr>
          <w:r>
            <w:rPr>
              <w:rStyle w:val="Strong"/>
              <w:b w:val="0"/>
              <w:bCs w:val="0"/>
              <w:szCs w:val="20"/>
            </w:rPr>
            <w:t>Diligent Supports</w:t>
          </w:r>
        </w:p>
        <w:p w14:paraId="02B4D66F" w14:textId="694620A0" w:rsidR="00B9106A" w:rsidRDefault="00B9106A" w:rsidP="00B9106A">
          <w:pPr>
            <w:pStyle w:val="Header"/>
            <w:rPr>
              <w:rStyle w:val="Strong"/>
              <w:sz w:val="28"/>
              <w:szCs w:val="28"/>
            </w:rPr>
          </w:pPr>
        </w:p>
      </w:tc>
      <w:tc>
        <w:tcPr>
          <w:tcW w:w="3401" w:type="dxa"/>
        </w:tcPr>
        <w:p w14:paraId="6E92FFDE" w14:textId="51249E32" w:rsidR="00A6696D" w:rsidRDefault="00A6696D" w:rsidP="00A6696D">
          <w:pPr>
            <w:pStyle w:val="Header"/>
            <w:jc w:val="right"/>
            <w:rPr>
              <w:rStyle w:val="Strong"/>
              <w:sz w:val="28"/>
              <w:szCs w:val="28"/>
            </w:rPr>
          </w:pPr>
        </w:p>
      </w:tc>
    </w:tr>
  </w:tbl>
  <w:p w14:paraId="6EB681FD" w14:textId="55586027" w:rsidR="00792BB4" w:rsidRDefault="009672DE">
    <w:pPr>
      <w:pStyle w:val="Header"/>
    </w:pPr>
    <w:r w:rsidRPr="000D52A7">
      <w:rPr>
        <w:noProof/>
      </w:rPr>
      <w:drawing>
        <wp:anchor distT="0" distB="0" distL="114300" distR="114300" simplePos="0" relativeHeight="251658246" behindDoc="0" locked="0" layoutInCell="1" allowOverlap="1" wp14:anchorId="1F34DC37" wp14:editId="740013DE">
          <wp:simplePos x="0" y="0"/>
          <wp:positionH relativeFrom="margin">
            <wp:align>right</wp:align>
          </wp:positionH>
          <wp:positionV relativeFrom="paragraph">
            <wp:posOffset>-861060</wp:posOffset>
          </wp:positionV>
          <wp:extent cx="723900" cy="747395"/>
          <wp:effectExtent l="0" t="0" r="0" b="0"/>
          <wp:wrapNone/>
          <wp:docPr id="1411417381" name="Picture 1411417381" descr="A logo of hands with green and blue wing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17381" name="Picture 1411417381" descr="A logo of hands with green and blue wings  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900" cy="7473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4258"/>
    </w:tblGrid>
    <w:tr w:rsidR="00B00533" w14:paraId="7ED6642C" w14:textId="77777777" w:rsidTr="00AE4047">
      <w:tc>
        <w:tcPr>
          <w:tcW w:w="5949" w:type="dxa"/>
          <w:vAlign w:val="center"/>
        </w:tcPr>
        <w:p w14:paraId="6D2429CE" w14:textId="1A1A9610" w:rsidR="00B00533" w:rsidRPr="00B9106A" w:rsidRDefault="00B9106A" w:rsidP="00B00533">
          <w:pPr>
            <w:pStyle w:val="Header"/>
            <w:rPr>
              <w:rStyle w:val="Strong"/>
              <w:sz w:val="36"/>
              <w:szCs w:val="32"/>
            </w:rPr>
          </w:pPr>
          <w:r w:rsidRPr="00B9106A">
            <w:rPr>
              <w:rStyle w:val="Strong"/>
              <w:sz w:val="36"/>
              <w:szCs w:val="32"/>
            </w:rPr>
            <w:t>Support Plan</w:t>
          </w:r>
        </w:p>
        <w:p w14:paraId="2C1D8091" w14:textId="6E074921" w:rsidR="00B9106A" w:rsidRPr="00F76709" w:rsidRDefault="009672DE" w:rsidP="00B00533">
          <w:pPr>
            <w:pStyle w:val="Header"/>
            <w:rPr>
              <w:rStyle w:val="Strong"/>
              <w:b w:val="0"/>
              <w:bCs w:val="0"/>
              <w:szCs w:val="20"/>
            </w:rPr>
          </w:pPr>
          <w:r>
            <w:rPr>
              <w:rStyle w:val="Strong"/>
              <w:b w:val="0"/>
              <w:bCs w:val="0"/>
              <w:szCs w:val="20"/>
            </w:rPr>
            <w:t>Diligent Supports</w:t>
          </w:r>
        </w:p>
        <w:p w14:paraId="03ABE19D" w14:textId="05A528DE" w:rsidR="00732002" w:rsidRPr="00B9106A" w:rsidRDefault="00732002" w:rsidP="00B00533">
          <w:pPr>
            <w:pStyle w:val="Header"/>
            <w:rPr>
              <w:rStyle w:val="Strong"/>
              <w:szCs w:val="20"/>
            </w:rPr>
          </w:pPr>
        </w:p>
      </w:tc>
      <w:tc>
        <w:tcPr>
          <w:tcW w:w="4258" w:type="dxa"/>
        </w:tcPr>
        <w:p w14:paraId="73FAFD5A" w14:textId="08FBA96D" w:rsidR="00B00533" w:rsidRDefault="009672DE" w:rsidP="00B00533">
          <w:pPr>
            <w:pStyle w:val="Header"/>
            <w:jc w:val="right"/>
            <w:rPr>
              <w:rStyle w:val="Strong"/>
              <w:sz w:val="28"/>
              <w:szCs w:val="28"/>
            </w:rPr>
          </w:pPr>
          <w:r w:rsidRPr="000D52A7">
            <w:rPr>
              <w:noProof/>
            </w:rPr>
            <w:drawing>
              <wp:anchor distT="0" distB="0" distL="114300" distR="114300" simplePos="0" relativeHeight="251658247" behindDoc="0" locked="0" layoutInCell="1" allowOverlap="1" wp14:anchorId="744BA348" wp14:editId="5141E76D">
                <wp:simplePos x="0" y="0"/>
                <wp:positionH relativeFrom="column">
                  <wp:posOffset>1884680</wp:posOffset>
                </wp:positionH>
                <wp:positionV relativeFrom="paragraph">
                  <wp:posOffset>-214630</wp:posOffset>
                </wp:positionV>
                <wp:extent cx="723900" cy="747395"/>
                <wp:effectExtent l="0" t="0" r="0" b="0"/>
                <wp:wrapNone/>
                <wp:docPr id="1796381768" name="Picture 1796381768" descr="A logo of hands with green and blue wing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17381" name="Picture 1411417381" descr="A logo of hands with green and blue wings  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900" cy="747395"/>
                        </a:xfrm>
                        <a:prstGeom prst="rect">
                          <a:avLst/>
                        </a:prstGeom>
                      </pic:spPr>
                    </pic:pic>
                  </a:graphicData>
                </a:graphic>
                <wp14:sizeRelH relativeFrom="margin">
                  <wp14:pctWidth>0</wp14:pctWidth>
                </wp14:sizeRelH>
                <wp14:sizeRelV relativeFrom="margin">
                  <wp14:pctHeight>0</wp14:pctHeight>
                </wp14:sizeRelV>
              </wp:anchor>
            </w:drawing>
          </w:r>
        </w:p>
      </w:tc>
    </w:tr>
  </w:tbl>
  <w:p w14:paraId="01CDDD35" w14:textId="77777777" w:rsidR="00792BB4" w:rsidRDefault="00792BB4" w:rsidP="001A2F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66D25"/>
    <w:multiLevelType w:val="hybridMultilevel"/>
    <w:tmpl w:val="3CF88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DC129D"/>
    <w:multiLevelType w:val="multilevel"/>
    <w:tmpl w:val="73842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14D3D"/>
    <w:multiLevelType w:val="hybridMultilevel"/>
    <w:tmpl w:val="B2421276"/>
    <w:lvl w:ilvl="0" w:tplc="963E76F0">
      <w:numFmt w:val="bullet"/>
      <w:lvlText w:val=""/>
      <w:lvlJc w:val="left"/>
      <w:pPr>
        <w:ind w:left="828" w:hanging="361"/>
      </w:pPr>
      <w:rPr>
        <w:rFonts w:ascii="Symbol" w:eastAsia="Symbol" w:hAnsi="Symbol" w:cs="Symbol" w:hint="default"/>
        <w:w w:val="76"/>
        <w:sz w:val="20"/>
        <w:szCs w:val="20"/>
        <w:lang w:val="en-AU" w:eastAsia="en-AU" w:bidi="en-AU"/>
      </w:rPr>
    </w:lvl>
    <w:lvl w:ilvl="1" w:tplc="41361698">
      <w:numFmt w:val="bullet"/>
      <w:lvlText w:val="•"/>
      <w:lvlJc w:val="left"/>
      <w:pPr>
        <w:ind w:left="1811" w:hanging="361"/>
      </w:pPr>
      <w:rPr>
        <w:rFonts w:hint="default"/>
        <w:lang w:val="en-AU" w:eastAsia="en-AU" w:bidi="en-AU"/>
      </w:rPr>
    </w:lvl>
    <w:lvl w:ilvl="2" w:tplc="42C047A6">
      <w:numFmt w:val="bullet"/>
      <w:lvlText w:val="•"/>
      <w:lvlJc w:val="left"/>
      <w:pPr>
        <w:ind w:left="2802" w:hanging="361"/>
      </w:pPr>
      <w:rPr>
        <w:rFonts w:hint="default"/>
        <w:lang w:val="en-AU" w:eastAsia="en-AU" w:bidi="en-AU"/>
      </w:rPr>
    </w:lvl>
    <w:lvl w:ilvl="3" w:tplc="2458C1E0">
      <w:numFmt w:val="bullet"/>
      <w:lvlText w:val="•"/>
      <w:lvlJc w:val="left"/>
      <w:pPr>
        <w:ind w:left="3793" w:hanging="361"/>
      </w:pPr>
      <w:rPr>
        <w:rFonts w:hint="default"/>
        <w:lang w:val="en-AU" w:eastAsia="en-AU" w:bidi="en-AU"/>
      </w:rPr>
    </w:lvl>
    <w:lvl w:ilvl="4" w:tplc="47CCB9FE">
      <w:numFmt w:val="bullet"/>
      <w:lvlText w:val="•"/>
      <w:lvlJc w:val="left"/>
      <w:pPr>
        <w:ind w:left="4784" w:hanging="361"/>
      </w:pPr>
      <w:rPr>
        <w:rFonts w:hint="default"/>
        <w:lang w:val="en-AU" w:eastAsia="en-AU" w:bidi="en-AU"/>
      </w:rPr>
    </w:lvl>
    <w:lvl w:ilvl="5" w:tplc="F146BCCC">
      <w:numFmt w:val="bullet"/>
      <w:lvlText w:val="•"/>
      <w:lvlJc w:val="left"/>
      <w:pPr>
        <w:ind w:left="5776" w:hanging="361"/>
      </w:pPr>
      <w:rPr>
        <w:rFonts w:hint="default"/>
        <w:lang w:val="en-AU" w:eastAsia="en-AU" w:bidi="en-AU"/>
      </w:rPr>
    </w:lvl>
    <w:lvl w:ilvl="6" w:tplc="5CDE10BA">
      <w:numFmt w:val="bullet"/>
      <w:lvlText w:val="•"/>
      <w:lvlJc w:val="left"/>
      <w:pPr>
        <w:ind w:left="6767" w:hanging="361"/>
      </w:pPr>
      <w:rPr>
        <w:rFonts w:hint="default"/>
        <w:lang w:val="en-AU" w:eastAsia="en-AU" w:bidi="en-AU"/>
      </w:rPr>
    </w:lvl>
    <w:lvl w:ilvl="7" w:tplc="1876EF3C">
      <w:numFmt w:val="bullet"/>
      <w:lvlText w:val="•"/>
      <w:lvlJc w:val="left"/>
      <w:pPr>
        <w:ind w:left="7758" w:hanging="361"/>
      </w:pPr>
      <w:rPr>
        <w:rFonts w:hint="default"/>
        <w:lang w:val="en-AU" w:eastAsia="en-AU" w:bidi="en-AU"/>
      </w:rPr>
    </w:lvl>
    <w:lvl w:ilvl="8" w:tplc="7F14BC5E">
      <w:numFmt w:val="bullet"/>
      <w:lvlText w:val="•"/>
      <w:lvlJc w:val="left"/>
      <w:pPr>
        <w:ind w:left="8749" w:hanging="361"/>
      </w:pPr>
      <w:rPr>
        <w:rFonts w:hint="default"/>
        <w:lang w:val="en-AU" w:eastAsia="en-AU" w:bidi="en-AU"/>
      </w:rPr>
    </w:lvl>
  </w:abstractNum>
  <w:abstractNum w:abstractNumId="3" w15:restartNumberingAfterBreak="0">
    <w:nsid w:val="34D644E2"/>
    <w:multiLevelType w:val="hybridMultilevel"/>
    <w:tmpl w:val="B204BC1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399B2960"/>
    <w:multiLevelType w:val="hybridMultilevel"/>
    <w:tmpl w:val="0002B4D2"/>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49A919A4"/>
    <w:multiLevelType w:val="hybridMultilevel"/>
    <w:tmpl w:val="ACD267DC"/>
    <w:lvl w:ilvl="0" w:tplc="FC7A7D10">
      <w:numFmt w:val="bullet"/>
      <w:pStyle w:val="Bullets1"/>
      <w:lvlText w:val="•"/>
      <w:lvlJc w:val="left"/>
      <w:pPr>
        <w:ind w:left="720" w:hanging="360"/>
      </w:pPr>
      <w:rPr>
        <w:rFonts w:ascii="Roboto Light" w:eastAsiaTheme="minorHAnsi" w:hAnsi="Roboto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E1448C"/>
    <w:multiLevelType w:val="hybridMultilevel"/>
    <w:tmpl w:val="0024B8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57551DB5"/>
    <w:multiLevelType w:val="hybridMultilevel"/>
    <w:tmpl w:val="DC1CC47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59F02309"/>
    <w:multiLevelType w:val="hybridMultilevel"/>
    <w:tmpl w:val="C08EBDA6"/>
    <w:lvl w:ilvl="0" w:tplc="AB824816">
      <w:numFmt w:val="bullet"/>
      <w:lvlText w:val=""/>
      <w:lvlJc w:val="left"/>
      <w:pPr>
        <w:tabs>
          <w:tab w:val="num" w:pos="3600"/>
        </w:tabs>
        <w:ind w:left="3600" w:hanging="360"/>
      </w:pPr>
      <w:rPr>
        <w:rFonts w:ascii="Symbol" w:hAnsi="Symbol" w:cs="Times New Roman" w:hint="default"/>
        <w:color w:val="auto"/>
        <w:sz w:val="20"/>
        <w:szCs w:val="20"/>
      </w:rPr>
    </w:lvl>
    <w:lvl w:ilvl="1" w:tplc="0C090003">
      <w:start w:val="1"/>
      <w:numFmt w:val="bullet"/>
      <w:lvlText w:val="o"/>
      <w:lvlJc w:val="left"/>
      <w:pPr>
        <w:tabs>
          <w:tab w:val="num" w:pos="4320"/>
        </w:tabs>
        <w:ind w:left="4320" w:hanging="360"/>
      </w:pPr>
      <w:rPr>
        <w:rFonts w:ascii="Courier New" w:hAnsi="Courier New" w:cs="Courier New" w:hint="default"/>
      </w:rPr>
    </w:lvl>
    <w:lvl w:ilvl="2" w:tplc="0C090005">
      <w:start w:val="1"/>
      <w:numFmt w:val="bullet"/>
      <w:lvlText w:val=""/>
      <w:lvlJc w:val="left"/>
      <w:pPr>
        <w:tabs>
          <w:tab w:val="num" w:pos="5040"/>
        </w:tabs>
        <w:ind w:left="5040" w:hanging="360"/>
      </w:pPr>
      <w:rPr>
        <w:rFonts w:ascii="Wingdings" w:hAnsi="Wingdings" w:hint="default"/>
      </w:rPr>
    </w:lvl>
    <w:lvl w:ilvl="3" w:tplc="0C090001">
      <w:start w:val="1"/>
      <w:numFmt w:val="bullet"/>
      <w:lvlText w:val=""/>
      <w:lvlJc w:val="left"/>
      <w:pPr>
        <w:tabs>
          <w:tab w:val="num" w:pos="5760"/>
        </w:tabs>
        <w:ind w:left="5760" w:hanging="360"/>
      </w:pPr>
      <w:rPr>
        <w:rFonts w:ascii="Symbol" w:hAnsi="Symbol" w:hint="default"/>
      </w:rPr>
    </w:lvl>
    <w:lvl w:ilvl="4" w:tplc="0C090003">
      <w:start w:val="1"/>
      <w:numFmt w:val="bullet"/>
      <w:lvlText w:val="o"/>
      <w:lvlJc w:val="left"/>
      <w:pPr>
        <w:tabs>
          <w:tab w:val="num" w:pos="6480"/>
        </w:tabs>
        <w:ind w:left="6480" w:hanging="360"/>
      </w:pPr>
      <w:rPr>
        <w:rFonts w:ascii="Courier New" w:hAnsi="Courier New" w:cs="Courier New" w:hint="default"/>
      </w:rPr>
    </w:lvl>
    <w:lvl w:ilvl="5" w:tplc="0C090005">
      <w:start w:val="1"/>
      <w:numFmt w:val="bullet"/>
      <w:lvlText w:val=""/>
      <w:lvlJc w:val="left"/>
      <w:pPr>
        <w:tabs>
          <w:tab w:val="num" w:pos="7200"/>
        </w:tabs>
        <w:ind w:left="7200" w:hanging="360"/>
      </w:pPr>
      <w:rPr>
        <w:rFonts w:ascii="Wingdings" w:hAnsi="Wingdings" w:hint="default"/>
      </w:rPr>
    </w:lvl>
    <w:lvl w:ilvl="6" w:tplc="0C090001">
      <w:start w:val="1"/>
      <w:numFmt w:val="bullet"/>
      <w:lvlText w:val=""/>
      <w:lvlJc w:val="left"/>
      <w:pPr>
        <w:tabs>
          <w:tab w:val="num" w:pos="7920"/>
        </w:tabs>
        <w:ind w:left="7920" w:hanging="360"/>
      </w:pPr>
      <w:rPr>
        <w:rFonts w:ascii="Symbol" w:hAnsi="Symbol" w:hint="default"/>
      </w:rPr>
    </w:lvl>
    <w:lvl w:ilvl="7" w:tplc="0C090003">
      <w:start w:val="1"/>
      <w:numFmt w:val="bullet"/>
      <w:lvlText w:val="o"/>
      <w:lvlJc w:val="left"/>
      <w:pPr>
        <w:tabs>
          <w:tab w:val="num" w:pos="8640"/>
        </w:tabs>
        <w:ind w:left="8640" w:hanging="360"/>
      </w:pPr>
      <w:rPr>
        <w:rFonts w:ascii="Courier New" w:hAnsi="Courier New" w:cs="Courier New" w:hint="default"/>
      </w:rPr>
    </w:lvl>
    <w:lvl w:ilvl="8" w:tplc="0C090005">
      <w:start w:val="1"/>
      <w:numFmt w:val="bullet"/>
      <w:lvlText w:val=""/>
      <w:lvlJc w:val="left"/>
      <w:pPr>
        <w:tabs>
          <w:tab w:val="num" w:pos="9360"/>
        </w:tabs>
        <w:ind w:left="9360" w:hanging="360"/>
      </w:pPr>
      <w:rPr>
        <w:rFonts w:ascii="Wingdings" w:hAnsi="Wingdings" w:hint="default"/>
      </w:rPr>
    </w:lvl>
  </w:abstractNum>
  <w:abstractNum w:abstractNumId="9" w15:restartNumberingAfterBreak="0">
    <w:nsid w:val="60EC0E40"/>
    <w:multiLevelType w:val="hybridMultilevel"/>
    <w:tmpl w:val="DC0A125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61AC60B2"/>
    <w:multiLevelType w:val="hybridMultilevel"/>
    <w:tmpl w:val="9AFA108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69384E54"/>
    <w:multiLevelType w:val="hybridMultilevel"/>
    <w:tmpl w:val="3FFE5F6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6E7261A5"/>
    <w:multiLevelType w:val="hybridMultilevel"/>
    <w:tmpl w:val="9668805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71BB501C"/>
    <w:multiLevelType w:val="hybridMultilevel"/>
    <w:tmpl w:val="1EA4015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4" w15:restartNumberingAfterBreak="0">
    <w:nsid w:val="77EA2B3E"/>
    <w:multiLevelType w:val="hybridMultilevel"/>
    <w:tmpl w:val="86AE34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78D84604"/>
    <w:multiLevelType w:val="hybridMultilevel"/>
    <w:tmpl w:val="AA6EBB72"/>
    <w:lvl w:ilvl="0" w:tplc="A9001416">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7FAA63CE"/>
    <w:multiLevelType w:val="hybridMultilevel"/>
    <w:tmpl w:val="4AF4F4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570580515">
    <w:abstractNumId w:val="11"/>
  </w:num>
  <w:num w:numId="2" w16cid:durableId="1172448277">
    <w:abstractNumId w:val="3"/>
  </w:num>
  <w:num w:numId="3" w16cid:durableId="418137196">
    <w:abstractNumId w:val="10"/>
  </w:num>
  <w:num w:numId="4" w16cid:durableId="1094008261">
    <w:abstractNumId w:val="12"/>
  </w:num>
  <w:num w:numId="5" w16cid:durableId="235826652">
    <w:abstractNumId w:val="4"/>
  </w:num>
  <w:num w:numId="6" w16cid:durableId="596211603">
    <w:abstractNumId w:val="9"/>
  </w:num>
  <w:num w:numId="7" w16cid:durableId="573246416">
    <w:abstractNumId w:val="5"/>
  </w:num>
  <w:num w:numId="8" w16cid:durableId="726228140">
    <w:abstractNumId w:val="16"/>
  </w:num>
  <w:num w:numId="9" w16cid:durableId="505636962">
    <w:abstractNumId w:val="14"/>
  </w:num>
  <w:num w:numId="10" w16cid:durableId="2034455989">
    <w:abstractNumId w:val="6"/>
  </w:num>
  <w:num w:numId="11" w16cid:durableId="168983325">
    <w:abstractNumId w:val="15"/>
  </w:num>
  <w:num w:numId="12" w16cid:durableId="1103651335">
    <w:abstractNumId w:val="8"/>
  </w:num>
  <w:num w:numId="13" w16cid:durableId="181748032">
    <w:abstractNumId w:val="2"/>
  </w:num>
  <w:num w:numId="14" w16cid:durableId="1650288287">
    <w:abstractNumId w:val="0"/>
  </w:num>
  <w:num w:numId="15" w16cid:durableId="690104497">
    <w:abstractNumId w:val="1"/>
  </w:num>
  <w:num w:numId="16" w16cid:durableId="1046681777">
    <w:abstractNumId w:val="1"/>
  </w:num>
  <w:num w:numId="17" w16cid:durableId="649018843">
    <w:abstractNumId w:val="1"/>
  </w:num>
  <w:num w:numId="18" w16cid:durableId="753550496">
    <w:abstractNumId w:val="1"/>
  </w:num>
  <w:num w:numId="19" w16cid:durableId="841121657">
    <w:abstractNumId w:val="1"/>
  </w:num>
  <w:num w:numId="20" w16cid:durableId="2025402244">
    <w:abstractNumId w:val="1"/>
  </w:num>
  <w:num w:numId="21" w16cid:durableId="1299457150">
    <w:abstractNumId w:val="1"/>
  </w:num>
  <w:num w:numId="22" w16cid:durableId="672876498">
    <w:abstractNumId w:val="1"/>
  </w:num>
  <w:num w:numId="23" w16cid:durableId="1294411314">
    <w:abstractNumId w:val="1"/>
  </w:num>
  <w:num w:numId="24" w16cid:durableId="1412773881">
    <w:abstractNumId w:val="1"/>
  </w:num>
  <w:num w:numId="25" w16cid:durableId="1917279470">
    <w:abstractNumId w:val="7"/>
  </w:num>
  <w:num w:numId="26" w16cid:durableId="2144656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CzMLGwtDA2s7CwMDBX0lEKTi0uzszPAymwqAUAhkbtMywAAAA="/>
  </w:docVars>
  <w:rsids>
    <w:rsidRoot w:val="009633FF"/>
    <w:rsid w:val="0000125B"/>
    <w:rsid w:val="00001FDF"/>
    <w:rsid w:val="0000728C"/>
    <w:rsid w:val="000435D4"/>
    <w:rsid w:val="00062559"/>
    <w:rsid w:val="00090523"/>
    <w:rsid w:val="00090CBC"/>
    <w:rsid w:val="000A0A6E"/>
    <w:rsid w:val="000A0E0B"/>
    <w:rsid w:val="000B5BA4"/>
    <w:rsid w:val="000D3844"/>
    <w:rsid w:val="000D497F"/>
    <w:rsid w:val="000D62C5"/>
    <w:rsid w:val="000E593C"/>
    <w:rsid w:val="000E738D"/>
    <w:rsid w:val="001002F3"/>
    <w:rsid w:val="0010348E"/>
    <w:rsid w:val="00106C61"/>
    <w:rsid w:val="0011415E"/>
    <w:rsid w:val="00120EA2"/>
    <w:rsid w:val="00131DA0"/>
    <w:rsid w:val="0014766E"/>
    <w:rsid w:val="001528B7"/>
    <w:rsid w:val="001579C2"/>
    <w:rsid w:val="001619DA"/>
    <w:rsid w:val="00165D63"/>
    <w:rsid w:val="0018099F"/>
    <w:rsid w:val="001907D3"/>
    <w:rsid w:val="00192C1F"/>
    <w:rsid w:val="00193B81"/>
    <w:rsid w:val="001A2F09"/>
    <w:rsid w:val="001D2E4C"/>
    <w:rsid w:val="001E3502"/>
    <w:rsid w:val="001E67C8"/>
    <w:rsid w:val="001F0A0A"/>
    <w:rsid w:val="00204B7D"/>
    <w:rsid w:val="00232DF2"/>
    <w:rsid w:val="00237492"/>
    <w:rsid w:val="00253F87"/>
    <w:rsid w:val="00261A77"/>
    <w:rsid w:val="00270949"/>
    <w:rsid w:val="00270B78"/>
    <w:rsid w:val="00276A67"/>
    <w:rsid w:val="00285532"/>
    <w:rsid w:val="002A0CD8"/>
    <w:rsid w:val="002A209C"/>
    <w:rsid w:val="002A3F1D"/>
    <w:rsid w:val="002B60CE"/>
    <w:rsid w:val="002E11B6"/>
    <w:rsid w:val="002E725C"/>
    <w:rsid w:val="00302E2B"/>
    <w:rsid w:val="00306AB9"/>
    <w:rsid w:val="00320FF9"/>
    <w:rsid w:val="00322F43"/>
    <w:rsid w:val="0038319A"/>
    <w:rsid w:val="00383940"/>
    <w:rsid w:val="003A0815"/>
    <w:rsid w:val="003A4198"/>
    <w:rsid w:val="003C1660"/>
    <w:rsid w:val="003C32FC"/>
    <w:rsid w:val="003C3932"/>
    <w:rsid w:val="003C6917"/>
    <w:rsid w:val="003C7D29"/>
    <w:rsid w:val="003D7070"/>
    <w:rsid w:val="003E27A6"/>
    <w:rsid w:val="003F68E3"/>
    <w:rsid w:val="003F7044"/>
    <w:rsid w:val="003F7FB4"/>
    <w:rsid w:val="0042588A"/>
    <w:rsid w:val="00427868"/>
    <w:rsid w:val="0043149E"/>
    <w:rsid w:val="00443EF4"/>
    <w:rsid w:val="004639B3"/>
    <w:rsid w:val="0046683E"/>
    <w:rsid w:val="00481680"/>
    <w:rsid w:val="004A3DD4"/>
    <w:rsid w:val="004D5EE8"/>
    <w:rsid w:val="004D6790"/>
    <w:rsid w:val="004F3A50"/>
    <w:rsid w:val="00521875"/>
    <w:rsid w:val="00551482"/>
    <w:rsid w:val="00560062"/>
    <w:rsid w:val="005738AE"/>
    <w:rsid w:val="005816A2"/>
    <w:rsid w:val="00591FF6"/>
    <w:rsid w:val="00592B5A"/>
    <w:rsid w:val="005932C3"/>
    <w:rsid w:val="00593301"/>
    <w:rsid w:val="00596FAF"/>
    <w:rsid w:val="005A2C14"/>
    <w:rsid w:val="005D01D6"/>
    <w:rsid w:val="005D0E36"/>
    <w:rsid w:val="005E6591"/>
    <w:rsid w:val="005F2474"/>
    <w:rsid w:val="005F5FA7"/>
    <w:rsid w:val="00602365"/>
    <w:rsid w:val="00604506"/>
    <w:rsid w:val="006155FB"/>
    <w:rsid w:val="00615E5F"/>
    <w:rsid w:val="00622F0E"/>
    <w:rsid w:val="00630E1F"/>
    <w:rsid w:val="0063786D"/>
    <w:rsid w:val="006406E9"/>
    <w:rsid w:val="00643444"/>
    <w:rsid w:val="00647079"/>
    <w:rsid w:val="00660A13"/>
    <w:rsid w:val="00663EEB"/>
    <w:rsid w:val="0067180D"/>
    <w:rsid w:val="00687C39"/>
    <w:rsid w:val="006D36AD"/>
    <w:rsid w:val="006E3289"/>
    <w:rsid w:val="0070494D"/>
    <w:rsid w:val="007207B9"/>
    <w:rsid w:val="007263BD"/>
    <w:rsid w:val="007276CC"/>
    <w:rsid w:val="00732002"/>
    <w:rsid w:val="00733239"/>
    <w:rsid w:val="00750A2A"/>
    <w:rsid w:val="0076126D"/>
    <w:rsid w:val="00792BB4"/>
    <w:rsid w:val="00797758"/>
    <w:rsid w:val="007A7E68"/>
    <w:rsid w:val="007C1FEF"/>
    <w:rsid w:val="007C3D0C"/>
    <w:rsid w:val="007D3B9B"/>
    <w:rsid w:val="007D6888"/>
    <w:rsid w:val="007F54F5"/>
    <w:rsid w:val="00801640"/>
    <w:rsid w:val="008110FD"/>
    <w:rsid w:val="008156A8"/>
    <w:rsid w:val="0082056A"/>
    <w:rsid w:val="008256CB"/>
    <w:rsid w:val="008443A5"/>
    <w:rsid w:val="008611F4"/>
    <w:rsid w:val="008616D2"/>
    <w:rsid w:val="0088435B"/>
    <w:rsid w:val="00886D2E"/>
    <w:rsid w:val="00887D14"/>
    <w:rsid w:val="008B385A"/>
    <w:rsid w:val="008D6421"/>
    <w:rsid w:val="00903E23"/>
    <w:rsid w:val="009041DD"/>
    <w:rsid w:val="00914F09"/>
    <w:rsid w:val="00941C50"/>
    <w:rsid w:val="009500A7"/>
    <w:rsid w:val="00957256"/>
    <w:rsid w:val="009633FF"/>
    <w:rsid w:val="009672DE"/>
    <w:rsid w:val="00995EE1"/>
    <w:rsid w:val="009A2BF9"/>
    <w:rsid w:val="009A6C74"/>
    <w:rsid w:val="009B3455"/>
    <w:rsid w:val="009B642A"/>
    <w:rsid w:val="009D6265"/>
    <w:rsid w:val="009F6F5F"/>
    <w:rsid w:val="00A320AD"/>
    <w:rsid w:val="00A6696D"/>
    <w:rsid w:val="00A71B35"/>
    <w:rsid w:val="00A8711D"/>
    <w:rsid w:val="00AA1638"/>
    <w:rsid w:val="00AC2A38"/>
    <w:rsid w:val="00AF02A9"/>
    <w:rsid w:val="00AF2216"/>
    <w:rsid w:val="00B00533"/>
    <w:rsid w:val="00B00CD6"/>
    <w:rsid w:val="00B13BDE"/>
    <w:rsid w:val="00B22EA4"/>
    <w:rsid w:val="00B56EB3"/>
    <w:rsid w:val="00B605B7"/>
    <w:rsid w:val="00B9106A"/>
    <w:rsid w:val="00B92A5B"/>
    <w:rsid w:val="00B92B51"/>
    <w:rsid w:val="00B9317C"/>
    <w:rsid w:val="00B94B3E"/>
    <w:rsid w:val="00B95986"/>
    <w:rsid w:val="00B964D8"/>
    <w:rsid w:val="00BA656E"/>
    <w:rsid w:val="00BE1EE8"/>
    <w:rsid w:val="00C1381A"/>
    <w:rsid w:val="00C154D8"/>
    <w:rsid w:val="00C508F3"/>
    <w:rsid w:val="00C51042"/>
    <w:rsid w:val="00C81637"/>
    <w:rsid w:val="00C87B3D"/>
    <w:rsid w:val="00C87D23"/>
    <w:rsid w:val="00C95C1C"/>
    <w:rsid w:val="00C9648E"/>
    <w:rsid w:val="00C97C6B"/>
    <w:rsid w:val="00CA2F0B"/>
    <w:rsid w:val="00CB5C13"/>
    <w:rsid w:val="00CC3D92"/>
    <w:rsid w:val="00CE69DA"/>
    <w:rsid w:val="00D01597"/>
    <w:rsid w:val="00D14DF5"/>
    <w:rsid w:val="00D1742E"/>
    <w:rsid w:val="00D50D5C"/>
    <w:rsid w:val="00D66869"/>
    <w:rsid w:val="00D7398B"/>
    <w:rsid w:val="00D7493A"/>
    <w:rsid w:val="00D77EF7"/>
    <w:rsid w:val="00D8159A"/>
    <w:rsid w:val="00D96EB3"/>
    <w:rsid w:val="00DB3548"/>
    <w:rsid w:val="00DD67E6"/>
    <w:rsid w:val="00DE26A8"/>
    <w:rsid w:val="00DE31B6"/>
    <w:rsid w:val="00DE5073"/>
    <w:rsid w:val="00E16385"/>
    <w:rsid w:val="00E215BF"/>
    <w:rsid w:val="00E24022"/>
    <w:rsid w:val="00E357A2"/>
    <w:rsid w:val="00E35AE0"/>
    <w:rsid w:val="00E42BD0"/>
    <w:rsid w:val="00E67E6D"/>
    <w:rsid w:val="00E71F69"/>
    <w:rsid w:val="00E744F1"/>
    <w:rsid w:val="00E8120D"/>
    <w:rsid w:val="00E9602F"/>
    <w:rsid w:val="00EA1268"/>
    <w:rsid w:val="00EA28FF"/>
    <w:rsid w:val="00EB3A79"/>
    <w:rsid w:val="00EC39B1"/>
    <w:rsid w:val="00EC751E"/>
    <w:rsid w:val="00ED6161"/>
    <w:rsid w:val="00EE2BC1"/>
    <w:rsid w:val="00EF29FA"/>
    <w:rsid w:val="00EF2E60"/>
    <w:rsid w:val="00EF42FD"/>
    <w:rsid w:val="00EF511A"/>
    <w:rsid w:val="00F048D0"/>
    <w:rsid w:val="00F10DEE"/>
    <w:rsid w:val="00F153AE"/>
    <w:rsid w:val="00F339C1"/>
    <w:rsid w:val="00F71302"/>
    <w:rsid w:val="00F7177E"/>
    <w:rsid w:val="00F72311"/>
    <w:rsid w:val="00F73C8A"/>
    <w:rsid w:val="00F75E69"/>
    <w:rsid w:val="00F76709"/>
    <w:rsid w:val="00F777FF"/>
    <w:rsid w:val="00F82A36"/>
    <w:rsid w:val="00F9515F"/>
    <w:rsid w:val="00FA523F"/>
    <w:rsid w:val="00FB3FC1"/>
    <w:rsid w:val="00FE03ED"/>
  </w:rsids>
  <m:mathPr>
    <m:mathFont m:val="Cambria Math"/>
    <m:brkBin m:val="before"/>
    <m:brkBinSub m:val="--"/>
    <m:smallFrac m:val="0"/>
    <m:dispDef/>
    <m:lMargin m:val="0"/>
    <m:rMargin m:val="0"/>
    <m:defJc m:val="centerGroup"/>
    <m:wrapIndent m:val="1440"/>
    <m:intLim m:val="subSup"/>
    <m:naryLim m:val="undOvr"/>
  </m:mathPr>
  <w:themeFontLang w:val="en-AU" w:eastAsia="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490FF0"/>
  <w15:chartTrackingRefBased/>
  <w15:docId w15:val="{34BC367B-8429-47F4-8613-7E2B5DF6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073"/>
    <w:pPr>
      <w:spacing w:before="120" w:after="120" w:line="240" w:lineRule="auto"/>
      <w:jc w:val="both"/>
    </w:pPr>
    <w:rPr>
      <w:sz w:val="20"/>
    </w:rPr>
  </w:style>
  <w:style w:type="paragraph" w:styleId="Heading1">
    <w:name w:val="heading 1"/>
    <w:basedOn w:val="Normal"/>
    <w:next w:val="Normal"/>
    <w:link w:val="Heading1Char"/>
    <w:uiPriority w:val="9"/>
    <w:qFormat/>
    <w:rsid w:val="00CB5C13"/>
    <w:pPr>
      <w:keepNext/>
      <w:keepLines/>
      <w:spacing w:before="0" w:after="480"/>
      <w:outlineLvl w:val="0"/>
    </w:pPr>
    <w:rPr>
      <w:rFonts w:asciiTheme="majorHAnsi" w:eastAsiaTheme="majorEastAsia" w:hAnsiTheme="majorHAnsi" w:cstheme="majorBidi"/>
      <w:b/>
      <w:bCs/>
      <w:caps/>
      <w:color w:val="0070C0" w:themeColor="text2"/>
      <w:sz w:val="34"/>
      <w:szCs w:val="34"/>
    </w:rPr>
  </w:style>
  <w:style w:type="paragraph" w:styleId="Heading2">
    <w:name w:val="heading 2"/>
    <w:basedOn w:val="Normal"/>
    <w:next w:val="Normal"/>
    <w:link w:val="Heading2Char"/>
    <w:uiPriority w:val="9"/>
    <w:unhideWhenUsed/>
    <w:qFormat/>
    <w:rsid w:val="00EE2BC1"/>
    <w:pPr>
      <w:keepNext/>
      <w:keepLines/>
      <w:spacing w:before="160"/>
      <w:outlineLvl w:val="1"/>
    </w:pPr>
    <w:rPr>
      <w:rFonts w:asciiTheme="majorHAnsi" w:eastAsiaTheme="majorEastAsia" w:hAnsiTheme="majorHAnsi" w:cstheme="majorBidi"/>
      <w:color w:val="8BC9F7" w:themeColor="accent1"/>
      <w:sz w:val="32"/>
      <w:szCs w:val="32"/>
    </w:rPr>
  </w:style>
  <w:style w:type="paragraph" w:styleId="Heading3">
    <w:name w:val="heading 3"/>
    <w:basedOn w:val="Normal"/>
    <w:next w:val="Normal"/>
    <w:link w:val="Heading3Char"/>
    <w:uiPriority w:val="9"/>
    <w:unhideWhenUsed/>
    <w:qFormat/>
    <w:rsid w:val="00D50D5C"/>
    <w:pPr>
      <w:keepNext/>
      <w:keepLines/>
      <w:outlineLvl w:val="2"/>
    </w:pPr>
    <w:rPr>
      <w:rFonts w:asciiTheme="majorHAnsi" w:eastAsiaTheme="majorEastAsia" w:hAnsiTheme="majorHAnsi" w:cstheme="majorBidi"/>
      <w:noProof/>
      <w:color w:val="0C6CB3" w:themeColor="accent1" w:themeShade="7F"/>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ilagenKopie">
    <w:name w:val="Beilagen/Kopie"/>
    <w:basedOn w:val="Normal"/>
    <w:rsid w:val="008256CB"/>
    <w:pPr>
      <w:spacing w:after="100" w:line="200" w:lineRule="atLeast"/>
    </w:pPr>
    <w:rPr>
      <w:rFonts w:ascii="Arial" w:hAnsi="Arial"/>
      <w:lang w:val="de-CH"/>
    </w:rPr>
  </w:style>
  <w:style w:type="paragraph" w:styleId="Header">
    <w:name w:val="header"/>
    <w:basedOn w:val="Normal"/>
    <w:link w:val="HeaderChar"/>
    <w:uiPriority w:val="99"/>
    <w:unhideWhenUsed/>
    <w:rsid w:val="00886D2E"/>
    <w:pPr>
      <w:tabs>
        <w:tab w:val="center" w:pos="4680"/>
        <w:tab w:val="right" w:pos="9360"/>
      </w:tabs>
      <w:spacing w:before="0" w:after="0"/>
    </w:pPr>
  </w:style>
  <w:style w:type="character" w:customStyle="1" w:styleId="HeaderChar">
    <w:name w:val="Header Char"/>
    <w:basedOn w:val="DefaultParagraphFont"/>
    <w:link w:val="Header"/>
    <w:uiPriority w:val="99"/>
    <w:rsid w:val="00886D2E"/>
    <w:rPr>
      <w:sz w:val="24"/>
    </w:rPr>
  </w:style>
  <w:style w:type="paragraph" w:styleId="Footer">
    <w:name w:val="footer"/>
    <w:basedOn w:val="Normal"/>
    <w:link w:val="FooterChar"/>
    <w:uiPriority w:val="99"/>
    <w:unhideWhenUsed/>
    <w:rsid w:val="00886D2E"/>
    <w:pPr>
      <w:tabs>
        <w:tab w:val="center" w:pos="4680"/>
        <w:tab w:val="right" w:pos="9360"/>
      </w:tabs>
      <w:spacing w:before="0" w:after="0"/>
    </w:pPr>
  </w:style>
  <w:style w:type="character" w:customStyle="1" w:styleId="FooterChar">
    <w:name w:val="Footer Char"/>
    <w:basedOn w:val="DefaultParagraphFont"/>
    <w:link w:val="Footer"/>
    <w:uiPriority w:val="99"/>
    <w:rsid w:val="00886D2E"/>
    <w:rPr>
      <w:sz w:val="24"/>
    </w:rPr>
  </w:style>
  <w:style w:type="paragraph" w:styleId="Title">
    <w:name w:val="Title"/>
    <w:basedOn w:val="Normal"/>
    <w:next w:val="Normal"/>
    <w:link w:val="TitleChar"/>
    <w:uiPriority w:val="10"/>
    <w:qFormat/>
    <w:rsid w:val="00E35AE0"/>
    <w:pPr>
      <w:spacing w:before="720" w:after="200"/>
    </w:pPr>
    <w:rPr>
      <w:rFonts w:eastAsiaTheme="minorEastAsia"/>
      <w:caps/>
      <w:color w:val="8BC9F7" w:themeColor="accent1"/>
      <w:spacing w:val="10"/>
      <w:kern w:val="28"/>
      <w:sz w:val="52"/>
      <w:szCs w:val="52"/>
      <w:lang w:val="en-AU"/>
    </w:rPr>
  </w:style>
  <w:style w:type="character" w:customStyle="1" w:styleId="TitleChar">
    <w:name w:val="Title Char"/>
    <w:basedOn w:val="DefaultParagraphFont"/>
    <w:link w:val="Title"/>
    <w:uiPriority w:val="10"/>
    <w:rsid w:val="00E35AE0"/>
    <w:rPr>
      <w:rFonts w:eastAsiaTheme="minorEastAsia"/>
      <w:caps/>
      <w:color w:val="8BC9F7" w:themeColor="accent1"/>
      <w:spacing w:val="10"/>
      <w:kern w:val="28"/>
      <w:sz w:val="52"/>
      <w:szCs w:val="52"/>
      <w:lang w:val="en-AU"/>
    </w:rPr>
  </w:style>
  <w:style w:type="table" w:styleId="TableGrid">
    <w:name w:val="Table Grid"/>
    <w:basedOn w:val="TableNormal"/>
    <w:rsid w:val="00AC2A38"/>
    <w:pPr>
      <w:spacing w:before="200" w:after="200" w:line="276" w:lineRule="auto"/>
    </w:pPr>
    <w:rPr>
      <w:rFonts w:eastAsiaTheme="minorEastAsia"/>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B00533"/>
    <w:rPr>
      <w:b/>
      <w:bCs/>
    </w:rPr>
  </w:style>
  <w:style w:type="character" w:customStyle="1" w:styleId="Heading1Char">
    <w:name w:val="Heading 1 Char"/>
    <w:basedOn w:val="DefaultParagraphFont"/>
    <w:link w:val="Heading1"/>
    <w:uiPriority w:val="9"/>
    <w:rsid w:val="00CB5C13"/>
    <w:rPr>
      <w:rFonts w:asciiTheme="majorHAnsi" w:eastAsiaTheme="majorEastAsia" w:hAnsiTheme="majorHAnsi" w:cstheme="majorBidi"/>
      <w:b/>
      <w:bCs/>
      <w:caps/>
      <w:color w:val="0070C0" w:themeColor="text2"/>
      <w:sz w:val="34"/>
      <w:szCs w:val="34"/>
    </w:rPr>
  </w:style>
  <w:style w:type="character" w:customStyle="1" w:styleId="Heading2Char">
    <w:name w:val="Heading 2 Char"/>
    <w:basedOn w:val="DefaultParagraphFont"/>
    <w:link w:val="Heading2"/>
    <w:uiPriority w:val="9"/>
    <w:rsid w:val="00EE2BC1"/>
    <w:rPr>
      <w:rFonts w:asciiTheme="majorHAnsi" w:eastAsiaTheme="majorEastAsia" w:hAnsiTheme="majorHAnsi" w:cstheme="majorBidi"/>
      <w:color w:val="8BC9F7" w:themeColor="accent1"/>
      <w:sz w:val="32"/>
      <w:szCs w:val="32"/>
    </w:rPr>
  </w:style>
  <w:style w:type="character" w:customStyle="1" w:styleId="Heading3Char">
    <w:name w:val="Heading 3 Char"/>
    <w:basedOn w:val="DefaultParagraphFont"/>
    <w:link w:val="Heading3"/>
    <w:uiPriority w:val="9"/>
    <w:rsid w:val="00D50D5C"/>
    <w:rPr>
      <w:rFonts w:asciiTheme="majorHAnsi" w:eastAsiaTheme="majorEastAsia" w:hAnsiTheme="majorHAnsi" w:cstheme="majorBidi"/>
      <w:noProof/>
      <w:color w:val="0C6CB3" w:themeColor="accent1" w:themeShade="7F"/>
      <w:sz w:val="24"/>
      <w:szCs w:val="24"/>
      <w:u w:val="single"/>
    </w:rPr>
  </w:style>
  <w:style w:type="paragraph" w:styleId="TOCHeading">
    <w:name w:val="TOC Heading"/>
    <w:basedOn w:val="Heading1"/>
    <w:next w:val="Normal"/>
    <w:uiPriority w:val="39"/>
    <w:unhideWhenUsed/>
    <w:qFormat/>
    <w:rsid w:val="00D50D5C"/>
    <w:pPr>
      <w:spacing w:before="240" w:after="0" w:line="259" w:lineRule="auto"/>
      <w:outlineLvl w:val="9"/>
    </w:pPr>
    <w:rPr>
      <w:b w:val="0"/>
      <w:bCs w:val="0"/>
      <w:caps w:val="0"/>
      <w:sz w:val="32"/>
      <w:szCs w:val="32"/>
    </w:rPr>
  </w:style>
  <w:style w:type="paragraph" w:styleId="TOC1">
    <w:name w:val="toc 1"/>
    <w:basedOn w:val="Normal"/>
    <w:next w:val="Normal"/>
    <w:autoRedefine/>
    <w:uiPriority w:val="39"/>
    <w:unhideWhenUsed/>
    <w:rsid w:val="00D50D5C"/>
    <w:pPr>
      <w:spacing w:after="100"/>
    </w:pPr>
  </w:style>
  <w:style w:type="paragraph" w:styleId="TOC2">
    <w:name w:val="toc 2"/>
    <w:basedOn w:val="Normal"/>
    <w:next w:val="Normal"/>
    <w:autoRedefine/>
    <w:uiPriority w:val="39"/>
    <w:unhideWhenUsed/>
    <w:rsid w:val="00D50D5C"/>
    <w:pPr>
      <w:spacing w:after="100"/>
      <w:ind w:left="240"/>
    </w:pPr>
  </w:style>
  <w:style w:type="paragraph" w:styleId="TOC3">
    <w:name w:val="toc 3"/>
    <w:basedOn w:val="Normal"/>
    <w:next w:val="Normal"/>
    <w:autoRedefine/>
    <w:uiPriority w:val="39"/>
    <w:unhideWhenUsed/>
    <w:rsid w:val="00D50D5C"/>
    <w:pPr>
      <w:spacing w:after="100"/>
      <w:ind w:left="480"/>
    </w:pPr>
  </w:style>
  <w:style w:type="character" w:styleId="Hyperlink">
    <w:name w:val="Hyperlink"/>
    <w:basedOn w:val="DefaultParagraphFont"/>
    <w:uiPriority w:val="99"/>
    <w:unhideWhenUsed/>
    <w:rsid w:val="00D50D5C"/>
    <w:rPr>
      <w:color w:val="309EF0" w:themeColor="hyperlink"/>
      <w:u w:val="single"/>
    </w:rPr>
  </w:style>
  <w:style w:type="table" w:customStyle="1" w:styleId="Fazmantable">
    <w:name w:val="Fazman table"/>
    <w:basedOn w:val="TableGridLight"/>
    <w:uiPriority w:val="99"/>
    <w:rsid w:val="00276A67"/>
    <w:rPr>
      <w:color w:val="000000" w:themeColor="text1"/>
      <w:sz w:val="20"/>
      <w:szCs w:val="20"/>
      <w:lang w:val="en-AU" w:eastAsia="en-GB"/>
    </w:rPr>
    <w:tblPr>
      <w:tblStyleRowBandSize w:val="1"/>
      <w:tblBorders>
        <w:top w:val="single" w:sz="4" w:space="0" w:color="9EE0F8" w:themeColor="accent2" w:themeTint="66"/>
        <w:left w:val="single" w:sz="4" w:space="0" w:color="9EE0F8" w:themeColor="accent2" w:themeTint="66"/>
        <w:bottom w:val="single" w:sz="4" w:space="0" w:color="9EE0F8" w:themeColor="accent2" w:themeTint="66"/>
        <w:right w:val="single" w:sz="4" w:space="0" w:color="9EE0F8" w:themeColor="accent2" w:themeTint="66"/>
        <w:insideH w:val="single" w:sz="4" w:space="0" w:color="9EE0F8" w:themeColor="accent2" w:themeTint="66"/>
        <w:insideV w:val="single" w:sz="4" w:space="0" w:color="9EE0F8" w:themeColor="accent2" w:themeTint="66"/>
      </w:tblBorders>
    </w:tblPr>
    <w:tblStylePr w:type="firstRow">
      <w:pPr>
        <w:jc w:val="center"/>
      </w:pPr>
      <w:rPr>
        <w:rFonts w:asciiTheme="minorHAnsi" w:hAnsiTheme="minorHAnsi"/>
        <w:b w:val="0"/>
        <w:bCs/>
        <w:color w:val="FFFFFF" w:themeColor="background1"/>
        <w:sz w:val="20"/>
      </w:rPr>
      <w:tblPr/>
      <w:tcPr>
        <w:tcBorders>
          <w:bottom w:val="single" w:sz="12" w:space="0" w:color="B9DEFA" w:themeColor="accent1" w:themeTint="99"/>
        </w:tcBorders>
        <w:shd w:val="clear" w:color="auto" w:fill="0070C0" w:themeFill="text2"/>
        <w:vAlign w:val="center"/>
      </w:tcPr>
    </w:tblStylePr>
    <w:tblStylePr w:type="lastRow">
      <w:rPr>
        <w:b/>
        <w:bCs/>
        <w:color w:val="000000" w:themeColor="text1"/>
      </w:rPr>
      <w:tblPr/>
      <w:tcPr>
        <w:tcBorders>
          <w:top w:val="double" w:sz="2" w:space="0" w:color="B9DEFA" w:themeColor="accent1" w:themeTint="99"/>
          <w:tl2br w:val="none" w:sz="0" w:space="0" w:color="auto"/>
          <w:tr2bl w:val="none" w:sz="0" w:space="0" w:color="auto"/>
        </w:tcBorders>
      </w:tcPr>
    </w:tblStylePr>
    <w:tblStylePr w:type="firstCol">
      <w:rPr>
        <w:b w:val="0"/>
        <w:bCs/>
      </w:r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FFFFFF" w:themeFill="background1"/>
      </w:tcPr>
    </w:tblStylePr>
    <w:tblStylePr w:type="band2Horz">
      <w:pPr>
        <w:jc w:val="left"/>
      </w:pPr>
      <w:rPr>
        <w:rFonts w:asciiTheme="minorHAnsi" w:hAnsiTheme="minorHAnsi"/>
        <w:b w:val="0"/>
        <w:color w:val="000000" w:themeColor="text1"/>
        <w:sz w:val="20"/>
      </w:rPr>
      <w:tblPr/>
      <w:tcPr>
        <w:shd w:val="clear" w:color="auto" w:fill="BFE4FF" w:themeFill="text2" w:themeFillTint="33"/>
      </w:tcPr>
    </w:tblStylePr>
  </w:style>
  <w:style w:type="table" w:styleId="GridTable4-Accent2">
    <w:name w:val="Grid Table 4 Accent 2"/>
    <w:basedOn w:val="TableNormal"/>
    <w:uiPriority w:val="49"/>
    <w:rsid w:val="00593301"/>
    <w:pPr>
      <w:spacing w:after="0" w:line="240" w:lineRule="auto"/>
    </w:pPr>
    <w:tblPr>
      <w:tblStyleRowBandSize w:val="1"/>
      <w:tblStyleColBandSize w:val="1"/>
      <w:tblBorders>
        <w:top w:val="single" w:sz="4" w:space="0" w:color="6ED1F4" w:themeColor="accent2" w:themeTint="99"/>
        <w:left w:val="single" w:sz="4" w:space="0" w:color="6ED1F4" w:themeColor="accent2" w:themeTint="99"/>
        <w:bottom w:val="single" w:sz="4" w:space="0" w:color="6ED1F4" w:themeColor="accent2" w:themeTint="99"/>
        <w:right w:val="single" w:sz="4" w:space="0" w:color="6ED1F4" w:themeColor="accent2" w:themeTint="99"/>
        <w:insideH w:val="single" w:sz="4" w:space="0" w:color="6ED1F4" w:themeColor="accent2" w:themeTint="99"/>
        <w:insideV w:val="single" w:sz="4" w:space="0" w:color="6ED1F4" w:themeColor="accent2" w:themeTint="99"/>
      </w:tblBorders>
    </w:tblPr>
    <w:tblStylePr w:type="firstRow">
      <w:rPr>
        <w:b/>
        <w:bCs/>
        <w:color w:val="FFFFFF" w:themeColor="background1"/>
      </w:rPr>
      <w:tblPr/>
      <w:tcPr>
        <w:tcBorders>
          <w:top w:val="single" w:sz="4" w:space="0" w:color="11B2EB" w:themeColor="accent2"/>
          <w:left w:val="single" w:sz="4" w:space="0" w:color="11B2EB" w:themeColor="accent2"/>
          <w:bottom w:val="single" w:sz="4" w:space="0" w:color="11B2EB" w:themeColor="accent2"/>
          <w:right w:val="single" w:sz="4" w:space="0" w:color="11B2EB" w:themeColor="accent2"/>
          <w:insideH w:val="nil"/>
          <w:insideV w:val="nil"/>
        </w:tcBorders>
        <w:shd w:val="clear" w:color="auto" w:fill="11B2EB" w:themeFill="accent2"/>
      </w:tcPr>
    </w:tblStylePr>
    <w:tblStylePr w:type="lastRow">
      <w:rPr>
        <w:b/>
        <w:bCs/>
      </w:rPr>
      <w:tblPr/>
      <w:tcPr>
        <w:tcBorders>
          <w:top w:val="double" w:sz="4" w:space="0" w:color="11B2EB" w:themeColor="accent2"/>
        </w:tcBorders>
      </w:tcPr>
    </w:tblStylePr>
    <w:tblStylePr w:type="firstCol">
      <w:rPr>
        <w:b/>
        <w:bCs/>
      </w:rPr>
    </w:tblStylePr>
    <w:tblStylePr w:type="lastCol">
      <w:rPr>
        <w:b/>
        <w:bCs/>
      </w:rPr>
    </w:tblStylePr>
    <w:tblStylePr w:type="band1Vert">
      <w:tblPr/>
      <w:tcPr>
        <w:shd w:val="clear" w:color="auto" w:fill="CEEFFB" w:themeFill="accent2" w:themeFillTint="33"/>
      </w:tcPr>
    </w:tblStylePr>
    <w:tblStylePr w:type="band1Horz">
      <w:tblPr/>
      <w:tcPr>
        <w:shd w:val="clear" w:color="auto" w:fill="CEEFFB" w:themeFill="accent2" w:themeFillTint="33"/>
      </w:tcPr>
    </w:tblStylePr>
  </w:style>
  <w:style w:type="table" w:styleId="TableGrid3">
    <w:name w:val="Table Grid 3"/>
    <w:basedOn w:val="TableNormal"/>
    <w:uiPriority w:val="99"/>
    <w:semiHidden/>
    <w:unhideWhenUsed/>
    <w:rsid w:val="000D3844"/>
    <w:pPr>
      <w:spacing w:before="120" w:after="120" w:line="24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593301"/>
    <w:pPr>
      <w:spacing w:before="120" w:after="120" w:line="24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5933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aliases w:val="List Paragraph1,List Paragraph11,Recommendation,L,Number,#List Paragraph,List Paragraph111,F5 List Paragraph,Dot pt,CV text,Table text,Medium Grid 1 - Accent 21,Numbered Paragraph,List Paragraph2,NFP GP Bulleted List,Bullets"/>
    <w:basedOn w:val="Normal"/>
    <w:link w:val="ListParagraphChar"/>
    <w:uiPriority w:val="34"/>
    <w:qFormat/>
    <w:rsid w:val="009633FF"/>
    <w:pPr>
      <w:spacing w:before="200" w:after="200" w:line="276" w:lineRule="auto"/>
      <w:ind w:left="720"/>
      <w:contextualSpacing/>
      <w:jc w:val="left"/>
    </w:pPr>
    <w:rPr>
      <w:rFonts w:eastAsiaTheme="minorEastAsia"/>
      <w:szCs w:val="20"/>
      <w:lang w:val="en-AU"/>
    </w:rPr>
  </w:style>
  <w:style w:type="character" w:customStyle="1" w:styleId="ListParagraphChar">
    <w:name w:val="List Paragraph Char"/>
    <w:aliases w:val="List Paragraph1 Char,List Paragraph11 Char,Recommendation Char,L Char,Number Char,#List Paragraph Char,List Paragraph111 Char,F5 List Paragraph Char,Dot pt Char,CV text Char,Table text Char,Medium Grid 1 - Accent 21 Char,Bullets Char"/>
    <w:link w:val="ListParagraph"/>
    <w:uiPriority w:val="34"/>
    <w:rsid w:val="009633FF"/>
    <w:rPr>
      <w:rFonts w:eastAsiaTheme="minorEastAsia"/>
      <w:sz w:val="20"/>
      <w:szCs w:val="20"/>
      <w:lang w:val="en-AU"/>
    </w:rPr>
  </w:style>
  <w:style w:type="paragraph" w:customStyle="1" w:styleId="Body2">
    <w:name w:val="Body2"/>
    <w:basedOn w:val="Normal"/>
    <w:link w:val="Body2Char"/>
    <w:qFormat/>
    <w:rsid w:val="008B385A"/>
    <w:pPr>
      <w:spacing w:before="240" w:after="0" w:line="276" w:lineRule="auto"/>
      <w:jc w:val="left"/>
    </w:pPr>
    <w:rPr>
      <w:rFonts w:ascii="Roboto Light" w:hAnsi="Roboto Light"/>
      <w:color w:val="003A70"/>
      <w:szCs w:val="20"/>
    </w:rPr>
  </w:style>
  <w:style w:type="character" w:customStyle="1" w:styleId="Body2Char">
    <w:name w:val="Body2 Char"/>
    <w:basedOn w:val="DefaultParagraphFont"/>
    <w:link w:val="Body2"/>
    <w:rsid w:val="008B385A"/>
    <w:rPr>
      <w:rFonts w:ascii="Roboto Light" w:hAnsi="Roboto Light"/>
      <w:color w:val="003A70"/>
      <w:sz w:val="20"/>
      <w:szCs w:val="20"/>
    </w:rPr>
  </w:style>
  <w:style w:type="paragraph" w:customStyle="1" w:styleId="Bullets1">
    <w:name w:val="Bullets1"/>
    <w:basedOn w:val="Normal"/>
    <w:link w:val="Bullets1Char"/>
    <w:qFormat/>
    <w:rsid w:val="008B385A"/>
    <w:pPr>
      <w:numPr>
        <w:numId w:val="7"/>
      </w:numPr>
      <w:spacing w:before="60" w:after="0"/>
      <w:ind w:hanging="274"/>
      <w:jc w:val="left"/>
    </w:pPr>
    <w:rPr>
      <w:rFonts w:ascii="Roboto Light" w:hAnsi="Roboto Light"/>
      <w:color w:val="003A70"/>
      <w:szCs w:val="20"/>
    </w:rPr>
  </w:style>
  <w:style w:type="character" w:customStyle="1" w:styleId="Bullets1Char">
    <w:name w:val="Bullets1 Char"/>
    <w:basedOn w:val="DefaultParagraphFont"/>
    <w:link w:val="Bullets1"/>
    <w:rsid w:val="008B385A"/>
    <w:rPr>
      <w:rFonts w:ascii="Roboto Light" w:hAnsi="Roboto Light"/>
      <w:color w:val="003A70"/>
      <w:sz w:val="20"/>
      <w:szCs w:val="20"/>
    </w:rPr>
  </w:style>
  <w:style w:type="character" w:styleId="Emphasis">
    <w:name w:val="Emphasis"/>
    <w:basedOn w:val="DefaultParagraphFont"/>
    <w:uiPriority w:val="20"/>
    <w:qFormat/>
    <w:rsid w:val="008B385A"/>
    <w:rPr>
      <w:i/>
      <w:iCs/>
      <w:color w:val="7A4282"/>
    </w:rPr>
  </w:style>
  <w:style w:type="character" w:customStyle="1" w:styleId="markedcontent">
    <w:name w:val="markedcontent"/>
    <w:basedOn w:val="DefaultParagraphFont"/>
    <w:rsid w:val="00F82A36"/>
  </w:style>
  <w:style w:type="paragraph" w:styleId="NoSpacing">
    <w:name w:val="No Spacing"/>
    <w:basedOn w:val="Normal"/>
    <w:link w:val="NoSpacingChar"/>
    <w:uiPriority w:val="1"/>
    <w:qFormat/>
    <w:rsid w:val="00F82A36"/>
    <w:pPr>
      <w:spacing w:before="0" w:after="0"/>
      <w:jc w:val="left"/>
    </w:pPr>
    <w:rPr>
      <w:rFonts w:eastAsiaTheme="minorEastAsia"/>
      <w:szCs w:val="20"/>
      <w:lang w:val="en-AU"/>
    </w:rPr>
  </w:style>
  <w:style w:type="character" w:customStyle="1" w:styleId="NoSpacingChar">
    <w:name w:val="No Spacing Char"/>
    <w:basedOn w:val="DefaultParagraphFont"/>
    <w:link w:val="NoSpacing"/>
    <w:uiPriority w:val="1"/>
    <w:rsid w:val="00F82A36"/>
    <w:rPr>
      <w:rFonts w:eastAsiaTheme="minorEastAsia"/>
      <w:sz w:val="20"/>
      <w:szCs w:val="20"/>
      <w:lang w:val="en-AU"/>
    </w:rPr>
  </w:style>
  <w:style w:type="table" w:styleId="PlainTable1">
    <w:name w:val="Plain Table 1"/>
    <w:basedOn w:val="TableNormal"/>
    <w:uiPriority w:val="41"/>
    <w:rsid w:val="00302E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00728C"/>
    <w:pPr>
      <w:widowControl w:val="0"/>
      <w:autoSpaceDE w:val="0"/>
      <w:autoSpaceDN w:val="0"/>
      <w:spacing w:before="0" w:after="0"/>
      <w:jc w:val="left"/>
    </w:pPr>
    <w:rPr>
      <w:rFonts w:ascii="Calibri" w:eastAsia="Calibri" w:hAnsi="Calibri" w:cs="Calibri"/>
      <w:sz w:val="22"/>
      <w:lang w:val="en-AU" w:eastAsia="en-AU" w:bidi="en-AU"/>
    </w:rPr>
  </w:style>
  <w:style w:type="table" w:customStyle="1" w:styleId="TableGrid1">
    <w:name w:val="Table Grid1"/>
    <w:basedOn w:val="TableNormal"/>
    <w:next w:val="TableGrid"/>
    <w:rsid w:val="00797758"/>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3455"/>
    <w:rPr>
      <w:color w:val="605E5C"/>
      <w:shd w:val="clear" w:color="auto" w:fill="E1DFDD"/>
    </w:rPr>
  </w:style>
  <w:style w:type="character" w:styleId="FollowedHyperlink">
    <w:name w:val="FollowedHyperlink"/>
    <w:basedOn w:val="DefaultParagraphFont"/>
    <w:uiPriority w:val="99"/>
    <w:semiHidden/>
    <w:unhideWhenUsed/>
    <w:rsid w:val="009B3455"/>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78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Relationships xmlns="http://schemas.openxmlformats.org/package/2006/relationships"><Relationship Id="rId1" Type="http://schemas.openxmlformats.org/officeDocument/2006/relationships/image" Target="media/image2.png"/></Relationships>
</file>

<file path=word/_rels/header4.xml.rels><?xml version="1.0" encoding="UTF-8"?><Relationships xmlns="http://schemas.openxmlformats.org/package/2006/relationships"><Relationship Id="rId1" Type="http://schemas.openxmlformats.org/officeDocument/2006/relationships/image" Target="media/image2.png"/></Relationships>
</file>

<file path=word/_rels/settings.xml.rels><?xml version="1.0" encoding="UTF-8"?><Relationships xmlns="http://schemas.openxmlformats.org/package/2006/relationships"><Relationship Id="rId1" Type="http://schemas.openxmlformats.org/officeDocument/2006/relationships/attachedTemplate" Target="file:///C:\Users\mian\Desktop\Fazzman%20order-1.dotx"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70C0"/>
      </a:dk2>
      <a:lt2>
        <a:srgbClr val="81D319"/>
      </a:lt2>
      <a:accent1>
        <a:srgbClr val="8BC9F7"/>
      </a:accent1>
      <a:accent2>
        <a:srgbClr val="11B2EB"/>
      </a:accent2>
      <a:accent3>
        <a:srgbClr val="A7EA52"/>
      </a:accent3>
      <a:accent4>
        <a:srgbClr val="5DCEAF"/>
      </a:accent4>
      <a:accent5>
        <a:srgbClr val="FF8021"/>
      </a:accent5>
      <a:accent6>
        <a:srgbClr val="F14124"/>
      </a:accent6>
      <a:hlink>
        <a:srgbClr val="309EF0"/>
      </a:hlink>
      <a:folHlink>
        <a:srgbClr val="59A8D1"/>
      </a:folHlink>
    </a:clrScheme>
    <a:fontScheme name="Fazmann">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EC446174717947BF6BBD86BDA1108D" ma:contentTypeVersion="15" ma:contentTypeDescription="Create a new document." ma:contentTypeScope="" ma:versionID="3cda06dd8c77fb5f7eed3305995d6ff0">
  <xsd:schema xmlns:xsd="http://www.w3.org/2001/XMLSchema" xmlns:xs="http://www.w3.org/2001/XMLSchema" xmlns:p="http://schemas.microsoft.com/office/2006/metadata/properties" xmlns:ns2="14d9e4f8-60ac-402e-a40b-1a208f5efca4" xmlns:ns3="99ec8b1f-0b8d-4000-a3da-bbcffcef8054" targetNamespace="http://schemas.microsoft.com/office/2006/metadata/properties" ma:root="true" ma:fieldsID="3ecdff3f425f8d4d65c768679099dd04" ns2:_="" ns3:_="">
    <xsd:import namespace="14d9e4f8-60ac-402e-a40b-1a208f5efca4"/>
    <xsd:import namespace="99ec8b1f-0b8d-4000-a3da-bbcffcef80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9e4f8-60ac-402e-a40b-1a208f5ef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670d108-5899-47f6-99b1-7f589d6f79a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ec8b1f-0b8d-4000-a3da-bbcffcef805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551225c-dde7-4be1-aeff-b2dd27568982}" ma:internalName="TaxCatchAll" ma:showField="CatchAllData" ma:web="99ec8b1f-0b8d-4000-a3da-bbcffcef805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d9e4f8-60ac-402e-a40b-1a208f5efca4">
      <Terms xmlns="http://schemas.microsoft.com/office/infopath/2007/PartnerControls"/>
    </lcf76f155ced4ddcb4097134ff3c332f>
    <TaxCatchAll xmlns="99ec8b1f-0b8d-4000-a3da-bbcffcef805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1FF17-B401-4D2C-BA51-C490CE63EA8A}">
  <ds:schemaRefs>
    <ds:schemaRef ds:uri="http://schemas.openxmlformats.org/officeDocument/2006/bibliography"/>
  </ds:schemaRefs>
</ds:datastoreItem>
</file>

<file path=customXml/itemProps2.xml><?xml version="1.0" encoding="utf-8"?>
<ds:datastoreItem xmlns:ds="http://schemas.openxmlformats.org/officeDocument/2006/customXml" ds:itemID="{E23937B4-DDC2-42C8-BC1A-07F688B62D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9e4f8-60ac-402e-a40b-1a208f5efca4"/>
    <ds:schemaRef ds:uri="99ec8b1f-0b8d-4000-a3da-bbcffcef8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00001F-380D-4673-9678-F89C7D801767}">
  <ds:schemaRefs>
    <ds:schemaRef ds:uri="http://schemas.microsoft.com/office/2006/metadata/properties"/>
    <ds:schemaRef ds:uri="http://schemas.microsoft.com/office/infopath/2007/PartnerControls"/>
    <ds:schemaRef ds:uri="14d9e4f8-60ac-402e-a40b-1a208f5efca4"/>
    <ds:schemaRef ds:uri="99ec8b1f-0b8d-4000-a3da-bbcffcef8054"/>
  </ds:schemaRefs>
</ds:datastoreItem>
</file>

<file path=customXml/itemProps4.xml><?xml version="1.0" encoding="utf-8"?>
<ds:datastoreItem xmlns:ds="http://schemas.openxmlformats.org/officeDocument/2006/customXml" ds:itemID="{6FABA062-6BB5-4A46-B24F-424B4A24C7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Fazzman order-1</Template>
  <TotalTime>72</TotalTime>
  <Pages>11</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service agreement</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dc:title>
  <dc:subject>ndis</dc:subject>
  <dc:creator>mian latif</dc:creator>
  <cp:keywords>NDIS; www.lmstrg.com</cp:keywords>
  <dc:description>IP ASSET OF LMS TRG. DO NOT COPY</dc:description>
  <cp:lastModifiedBy>Diligent Supports</cp:lastModifiedBy>
  <cp:revision>43</cp:revision>
  <cp:lastPrinted>2021-05-26T11:30:00Z</cp:lastPrinted>
  <dcterms:created xsi:type="dcterms:W3CDTF">2023-09-20T05:42:00Z</dcterms:created>
  <dcterms:modified xsi:type="dcterms:W3CDTF">2025-06-17T04:30:00Z</dcterms:modified>
  <cp:category>LMS TRG;www.lmstrg.com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21b40e50b1e0525d80fc823cb44d5381af04eba60da4f5f3595bb39943db6c32</vt:lpwstr>
  </property>
  <property fmtid="{D5CDD505-2E9C-101B-9397-08002B2CF9AE}" pid="3" name="ContentTypeId">
    <vt:lpwstr>0x0101005EEC446174717947BF6BBD86BDA1108D</vt:lpwstr>
  </property>
  <property fmtid="{D5CDD505-2E9C-101B-9397-08002B2CF9AE}" pid="4" name="MediaServiceImageTags">
    <vt:lpwstr/>
  </property>
</Properties>
</file>